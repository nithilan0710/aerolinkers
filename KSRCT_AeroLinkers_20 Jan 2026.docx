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40" w:type="dxa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3"/>
        <w:gridCol w:w="5387"/>
        <w:gridCol w:w="1950"/>
      </w:tblGrid>
      <w:tr w:rsidR="007452C4" w:rsidRPr="0058790C" w14:paraId="1B22BA68" w14:textId="77777777" w:rsidTr="00A472AF">
        <w:tc>
          <w:tcPr>
            <w:tcW w:w="2203" w:type="dxa"/>
          </w:tcPr>
          <w:p w14:paraId="36F56A86" w14:textId="676F6CF3" w:rsidR="007452C4" w:rsidRPr="0058790C" w:rsidRDefault="006620BF">
            <w:pPr>
              <w:jc w:val="center"/>
              <w:rPr>
                <w:b/>
                <w:sz w:val="32"/>
                <w:szCs w:val="32"/>
              </w:rPr>
            </w:pPr>
            <w:r w:rsidRPr="0058790C">
              <w:rPr>
                <w:b/>
                <w:noProof/>
                <w:sz w:val="32"/>
                <w:szCs w:val="32"/>
              </w:rPr>
              <w:drawing>
                <wp:inline distT="0" distB="0" distL="0" distR="0" wp14:anchorId="38B3A488" wp14:editId="6BC9FAA4">
                  <wp:extent cx="1225550" cy="761930"/>
                  <wp:effectExtent l="0" t="0" r="0" b="0"/>
                  <wp:docPr id="36" name="pic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8263F97-7B84-3754-5E72-5CBE15B1827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">
                            <a:extLst>
                              <a:ext uri="{FF2B5EF4-FFF2-40B4-BE49-F238E27FC236}">
                                <a16:creationId xmlns:a16="http://schemas.microsoft.com/office/drawing/2014/main" id="{28263F97-7B84-3754-5E72-5CBE15B1827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360" cy="782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vAlign w:val="center"/>
          </w:tcPr>
          <w:p w14:paraId="000466DB" w14:textId="29BA4574" w:rsidR="007452C4" w:rsidRPr="0058790C" w:rsidRDefault="00320B26">
            <w:pPr>
              <w:pStyle w:val="KSRCTProjectHead"/>
            </w:pPr>
            <w:r w:rsidRPr="0058790C">
              <w:t>AEROLinkers</w:t>
            </w:r>
          </w:p>
        </w:tc>
        <w:tc>
          <w:tcPr>
            <w:tcW w:w="1950" w:type="dxa"/>
          </w:tcPr>
          <w:p w14:paraId="43EAA0AC" w14:textId="79919EB1" w:rsidR="007452C4" w:rsidRPr="0058790C" w:rsidRDefault="00A14E06">
            <w:pPr>
              <w:jc w:val="center"/>
            </w:pPr>
            <w:r w:rsidRPr="0058790C">
              <w:rPr>
                <w:noProof/>
                <w:lang w:eastAsia="en-IN"/>
              </w:rPr>
              <w:drawing>
                <wp:anchor distT="0" distB="0" distL="114300" distR="114300" simplePos="0" relativeHeight="251658240" behindDoc="1" locked="0" layoutInCell="1" allowOverlap="1" wp14:anchorId="6281EEAD" wp14:editId="3899D482">
                  <wp:simplePos x="0" y="0"/>
                  <wp:positionH relativeFrom="column">
                    <wp:posOffset>61595</wp:posOffset>
                  </wp:positionH>
                  <wp:positionV relativeFrom="paragraph">
                    <wp:posOffset>1270</wp:posOffset>
                  </wp:positionV>
                  <wp:extent cx="694055" cy="761681"/>
                  <wp:effectExtent l="0" t="0" r="0" b="635"/>
                  <wp:wrapNone/>
                  <wp:docPr id="527627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627602" name="Picture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05" r="7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210" cy="76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FE58B34" w14:textId="77777777" w:rsidR="003D7777" w:rsidRPr="0058790C" w:rsidRDefault="003D7777" w:rsidP="00BA714C">
      <w:pPr>
        <w:pStyle w:val="KSRCTFrontPageBold"/>
        <w:rPr>
          <w:sz w:val="22"/>
        </w:rPr>
      </w:pPr>
    </w:p>
    <w:p w14:paraId="441A060F" w14:textId="4DCF1E25" w:rsidR="00EA3CBB" w:rsidRPr="0058790C" w:rsidRDefault="00000000" w:rsidP="00BA714C">
      <w:pPr>
        <w:pStyle w:val="KSRCTFrontPageBold"/>
      </w:pPr>
      <w:sdt>
        <w:sdtPr>
          <w:alias w:val="Report"/>
          <w:tag w:val="Report"/>
          <w:id w:val="1330100303"/>
          <w:placeholder>
            <w:docPart w:val="918B4B61E04C479E95A0E7A7347C853A"/>
          </w:placeholder>
          <w:comboBox>
            <w:listItem w:displayText="PHASE I REPORT" w:value="PHASE I REPORT"/>
            <w:listItem w:displayText="A PROJECT REPORT" w:value="A PROJECT REPORT"/>
          </w:comboBox>
        </w:sdtPr>
        <w:sdtContent>
          <w:r w:rsidR="00715715" w:rsidRPr="0058790C">
            <w:t xml:space="preserve">A </w:t>
          </w:r>
          <w:r w:rsidR="00EC6670" w:rsidRPr="0058790C">
            <w:t>Detailed Design</w:t>
          </w:r>
          <w:r w:rsidR="00715715" w:rsidRPr="0058790C">
            <w:t xml:space="preserve"> REPORT</w:t>
          </w:r>
        </w:sdtContent>
      </w:sdt>
    </w:p>
    <w:p w14:paraId="356741D2" w14:textId="77777777" w:rsidR="003D7777" w:rsidRPr="0058790C" w:rsidRDefault="003D7777" w:rsidP="00BA714C">
      <w:pPr>
        <w:pStyle w:val="KSRCTFrontPageItalics"/>
        <w:rPr>
          <w:sz w:val="18"/>
        </w:rPr>
      </w:pPr>
    </w:p>
    <w:p w14:paraId="5554DCFF" w14:textId="77777777" w:rsidR="00BA714C" w:rsidRPr="0058790C" w:rsidRDefault="00BA714C" w:rsidP="00BA714C">
      <w:pPr>
        <w:pStyle w:val="KSRCTFrontPageItalics"/>
      </w:pPr>
      <w:r w:rsidRPr="0058790C">
        <w:t>Submitted by</w:t>
      </w:r>
    </w:p>
    <w:p w14:paraId="33AEF5F5" w14:textId="77777777" w:rsidR="003D7777" w:rsidRPr="0058790C" w:rsidRDefault="003D7777" w:rsidP="00BA714C">
      <w:pPr>
        <w:pStyle w:val="KSRCTFrontPageItalics"/>
        <w:rPr>
          <w:sz w:val="16"/>
        </w:rPr>
      </w:pPr>
    </w:p>
    <w:p w14:paraId="08DD3125" w14:textId="77777777" w:rsidR="00320B26" w:rsidRPr="0058790C" w:rsidRDefault="00320B26" w:rsidP="00320B26">
      <w:pPr>
        <w:pStyle w:val="KSRCTFrontPageBold"/>
      </w:pPr>
      <w:r w:rsidRPr="0058790C">
        <w:t>Mr. S. Nithilan, IV-ECE</w:t>
      </w:r>
    </w:p>
    <w:p w14:paraId="28B31C54" w14:textId="77777777" w:rsidR="00320B26" w:rsidRPr="0058790C" w:rsidRDefault="00320B26" w:rsidP="00320B26">
      <w:pPr>
        <w:pStyle w:val="KSRCTFrontPageBold"/>
      </w:pPr>
      <w:r w:rsidRPr="0058790C">
        <w:t>Ms. S. Monisa, II-ECE</w:t>
      </w:r>
    </w:p>
    <w:p w14:paraId="5A1E913E" w14:textId="7A528BB8" w:rsidR="00BA714C" w:rsidRPr="0058790C" w:rsidRDefault="00320B26" w:rsidP="00320B26">
      <w:pPr>
        <w:pStyle w:val="KSRCTFrontPageBold"/>
      </w:pPr>
      <w:r w:rsidRPr="0058790C">
        <w:rPr>
          <w:lang w:val="en-IN"/>
        </w:rPr>
        <w:t>Mr. T. P. Nishanth, II-ECE</w:t>
      </w:r>
    </w:p>
    <w:p w14:paraId="31F08D17" w14:textId="77777777" w:rsidR="003D7777" w:rsidRPr="0058790C" w:rsidRDefault="003D7777" w:rsidP="00BA714C">
      <w:pPr>
        <w:pStyle w:val="KSRCTFrontPageBold"/>
      </w:pPr>
    </w:p>
    <w:p w14:paraId="43F2EF02" w14:textId="77777777" w:rsidR="001F2AA0" w:rsidRPr="0058790C" w:rsidRDefault="001F2AA0" w:rsidP="001F2AA0">
      <w:pPr>
        <w:pStyle w:val="KSRCTFrontPageItalics"/>
        <w:spacing w:after="120" w:line="240" w:lineRule="auto"/>
      </w:pPr>
    </w:p>
    <w:p w14:paraId="6BF85C7F" w14:textId="016AEFED" w:rsidR="001F2AA0" w:rsidRPr="0058790C" w:rsidRDefault="009E547F" w:rsidP="001F2AA0">
      <w:pPr>
        <w:pStyle w:val="KSRCTFrontPageBold"/>
      </w:pPr>
      <w:r w:rsidRPr="0058790C">
        <w:t>Product 360 Contest</w:t>
      </w:r>
    </w:p>
    <w:p w14:paraId="6353D13B" w14:textId="1CF16136" w:rsidR="003D7777" w:rsidRPr="0058790C" w:rsidRDefault="001F2AA0" w:rsidP="003D7777">
      <w:pPr>
        <w:pStyle w:val="KSRCTFrontPageItalics"/>
      </w:pPr>
      <w:r w:rsidRPr="0058790C">
        <w:t>by</w:t>
      </w:r>
    </w:p>
    <w:p w14:paraId="79829C45" w14:textId="5DA8D21C" w:rsidR="003D7777" w:rsidRPr="0058790C" w:rsidRDefault="00824029" w:rsidP="003D7777">
      <w:pPr>
        <w:pStyle w:val="KSRCTFrontPageBold"/>
        <w:rPr>
          <w:lang w:val="en-IN"/>
        </w:rPr>
      </w:pPr>
      <w:r w:rsidRPr="0058790C">
        <w:rPr>
          <w:lang w:val="en-IN"/>
        </w:rPr>
        <w:t>VVDN Technologies Private Limited</w:t>
      </w:r>
    </w:p>
    <w:p w14:paraId="12C91503" w14:textId="725D36B4" w:rsidR="00C2677D" w:rsidRPr="0058790C" w:rsidRDefault="00C2677D" w:rsidP="003D7777">
      <w:pPr>
        <w:pStyle w:val="KSRCTFrontPageBold"/>
      </w:pPr>
    </w:p>
    <w:p w14:paraId="38013C6A" w14:textId="336323C7" w:rsidR="15763A42" w:rsidRPr="0058790C" w:rsidRDefault="15763A42" w:rsidP="15763A42">
      <w:pPr>
        <w:pStyle w:val="KSRCTFrontPageBold"/>
      </w:pPr>
    </w:p>
    <w:p w14:paraId="61262D36" w14:textId="3450F714" w:rsidR="193B600A" w:rsidRPr="0058790C" w:rsidRDefault="193B600A" w:rsidP="193B600A">
      <w:pPr>
        <w:pStyle w:val="KSRCTFrontPageBold"/>
      </w:pPr>
    </w:p>
    <w:p w14:paraId="11D165BE" w14:textId="7C7A570C" w:rsidR="193B600A" w:rsidRPr="0058790C" w:rsidRDefault="193B600A" w:rsidP="193B600A">
      <w:pPr>
        <w:pStyle w:val="KSRCTFrontPageBold"/>
      </w:pPr>
    </w:p>
    <w:p w14:paraId="22B1EAD8" w14:textId="77777777" w:rsidR="003D7777" w:rsidRPr="0058790C" w:rsidRDefault="003D7777" w:rsidP="003D7777">
      <w:pPr>
        <w:pStyle w:val="KSRCTFrontPageBold"/>
        <w:spacing w:after="0"/>
      </w:pPr>
      <w:r w:rsidRPr="0058790C">
        <w:t>K.S. RANGASAMY COLLEGE OF TECHNOLOGY</w:t>
      </w:r>
    </w:p>
    <w:p w14:paraId="1E8B29FA" w14:textId="77777777" w:rsidR="003D7777" w:rsidRPr="0058790C" w:rsidRDefault="00590990" w:rsidP="003D7777">
      <w:pPr>
        <w:pStyle w:val="KSRCTFrontPageItalics"/>
        <w:rPr>
          <w:b w:val="0"/>
          <w:i w:val="0"/>
          <w:sz w:val="24"/>
          <w:szCs w:val="24"/>
        </w:rPr>
      </w:pPr>
      <w:r w:rsidRPr="0058790C">
        <w:rPr>
          <w:b w:val="0"/>
          <w:i w:val="0"/>
          <w:sz w:val="24"/>
          <w:szCs w:val="24"/>
        </w:rPr>
        <w:t>(Autonomous</w:t>
      </w:r>
      <w:r w:rsidR="003D7777" w:rsidRPr="0058790C">
        <w:rPr>
          <w:b w:val="0"/>
          <w:i w:val="0"/>
          <w:sz w:val="24"/>
          <w:szCs w:val="24"/>
        </w:rPr>
        <w:t>)</w:t>
      </w:r>
    </w:p>
    <w:p w14:paraId="3F2C7BBD" w14:textId="368B7AA4" w:rsidR="00590990" w:rsidRPr="0058790C" w:rsidRDefault="003D7777" w:rsidP="003D7777">
      <w:pPr>
        <w:pStyle w:val="KSRCTFrontPageBold"/>
      </w:pPr>
      <w:r w:rsidRPr="0058790C">
        <w:t xml:space="preserve"> TIRUCHENGODE – 637 215</w:t>
      </w:r>
    </w:p>
    <w:p w14:paraId="3D4612EC" w14:textId="38CC3A21" w:rsidR="00C2677D" w:rsidRPr="0058790C" w:rsidRDefault="00C2677D" w:rsidP="00796A30">
      <w:pPr>
        <w:pStyle w:val="KSRCTBonafideHead"/>
        <w:spacing w:after="0"/>
        <w:rPr>
          <w:bCs/>
          <w:szCs w:val="32"/>
        </w:rPr>
      </w:pPr>
      <w:r w:rsidRPr="0058790C">
        <w:t>January</w:t>
      </w:r>
      <w:r w:rsidR="001F2AA0" w:rsidRPr="0058790C">
        <w:t xml:space="preserve"> 202</w:t>
      </w:r>
      <w:r w:rsidR="00B327AD" w:rsidRPr="0058790C">
        <w:t>5</w:t>
      </w:r>
    </w:p>
    <w:p w14:paraId="4F4E0B57" w14:textId="5233B7B9" w:rsidR="15763A42" w:rsidRPr="0058790C" w:rsidRDefault="15763A42">
      <w:r w:rsidRPr="0058790C">
        <w:br w:type="page"/>
      </w:r>
    </w:p>
    <w:p w14:paraId="721095DD" w14:textId="7607B65E" w:rsidR="003B3C33" w:rsidRPr="0058790C" w:rsidRDefault="001874A4" w:rsidP="193B600A">
      <w:pPr>
        <w:pStyle w:val="KSRCTBonafideHead"/>
        <w:spacing w:after="0"/>
        <w:rPr>
          <w:b w:val="0"/>
          <w:bCs/>
          <w:szCs w:val="36"/>
        </w:rPr>
      </w:pPr>
      <w:r w:rsidRPr="0058790C">
        <w:lastRenderedPageBreak/>
        <w:t>Product 360 – Abstract</w:t>
      </w:r>
    </w:p>
    <w:p w14:paraId="4A187EA4" w14:textId="77777777" w:rsidR="003B3C33" w:rsidRPr="0058790C" w:rsidRDefault="003B3C33" w:rsidP="006754B3">
      <w:pPr>
        <w:pStyle w:val="KSRCTAbstractCntnt"/>
      </w:pPr>
    </w:p>
    <w:p w14:paraId="070534F3" w14:textId="77777777" w:rsidR="00C652F4" w:rsidRPr="0058790C" w:rsidRDefault="00C652F4" w:rsidP="006754B3">
      <w:pPr>
        <w:pStyle w:val="KSRCTAbstractCntnt"/>
      </w:pPr>
    </w:p>
    <w:p w14:paraId="6B9E283C" w14:textId="77777777" w:rsidR="00C652F4" w:rsidRPr="0058790C" w:rsidRDefault="00C652F4" w:rsidP="006754B3">
      <w:pPr>
        <w:pStyle w:val="KSRCTAbstractCntnt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4536"/>
      </w:tblGrid>
      <w:tr w:rsidR="00B276CD" w:rsidRPr="0058790C" w14:paraId="2AC05B92" w14:textId="77777777" w:rsidTr="001874A4">
        <w:trPr>
          <w:jc w:val="center"/>
        </w:trPr>
        <w:tc>
          <w:tcPr>
            <w:tcW w:w="2405" w:type="dxa"/>
          </w:tcPr>
          <w:p w14:paraId="36DC1BCD" w14:textId="087202F2" w:rsidR="00B276CD" w:rsidRPr="0058790C" w:rsidRDefault="00FE16AC" w:rsidP="001874A4">
            <w:pPr>
              <w:pStyle w:val="KSRCTAbstractCntnt"/>
              <w:spacing w:after="0"/>
              <w:ind w:firstLine="0"/>
              <w:rPr>
                <w:b/>
                <w:bCs/>
              </w:rPr>
            </w:pPr>
            <w:r w:rsidRPr="0058790C">
              <w:rPr>
                <w:b/>
                <w:bCs/>
              </w:rPr>
              <w:t>Team Name</w:t>
            </w:r>
          </w:p>
        </w:tc>
        <w:tc>
          <w:tcPr>
            <w:tcW w:w="4536" w:type="dxa"/>
          </w:tcPr>
          <w:p w14:paraId="35236AAE" w14:textId="18F47A51" w:rsidR="00B276CD" w:rsidRPr="0058790C" w:rsidRDefault="00B6049E" w:rsidP="001874A4">
            <w:pPr>
              <w:pStyle w:val="KSRCTAbstractCntnt"/>
              <w:spacing w:after="0"/>
              <w:ind w:firstLine="0"/>
            </w:pPr>
            <w:proofErr w:type="spellStart"/>
            <w:r w:rsidRPr="0058790C">
              <w:t>AeroLinkers</w:t>
            </w:r>
            <w:proofErr w:type="spellEnd"/>
          </w:p>
        </w:tc>
      </w:tr>
      <w:tr w:rsidR="00B276CD" w:rsidRPr="0058790C" w14:paraId="4CE71A22" w14:textId="77777777" w:rsidTr="001874A4">
        <w:trPr>
          <w:jc w:val="center"/>
        </w:trPr>
        <w:tc>
          <w:tcPr>
            <w:tcW w:w="2405" w:type="dxa"/>
          </w:tcPr>
          <w:p w14:paraId="3085B905" w14:textId="70F2E635" w:rsidR="00B276CD" w:rsidRPr="0058790C" w:rsidRDefault="00FE16AC" w:rsidP="001874A4">
            <w:pPr>
              <w:pStyle w:val="KSRCTAbstractCntnt"/>
              <w:spacing w:after="0"/>
              <w:ind w:firstLine="0"/>
              <w:rPr>
                <w:b/>
                <w:bCs/>
              </w:rPr>
            </w:pPr>
            <w:r w:rsidRPr="0058790C">
              <w:rPr>
                <w:b/>
                <w:bCs/>
              </w:rPr>
              <w:t>College Name</w:t>
            </w:r>
          </w:p>
        </w:tc>
        <w:tc>
          <w:tcPr>
            <w:tcW w:w="4536" w:type="dxa"/>
          </w:tcPr>
          <w:p w14:paraId="1517CB83" w14:textId="7737E737" w:rsidR="00B276CD" w:rsidRPr="0058790C" w:rsidRDefault="00B6049E" w:rsidP="001874A4">
            <w:pPr>
              <w:pStyle w:val="KSRCTAbstractCntnt"/>
              <w:spacing w:after="0"/>
              <w:ind w:firstLine="0"/>
            </w:pPr>
            <w:r w:rsidRPr="0058790C">
              <w:t>K.</w:t>
            </w:r>
            <w:proofErr w:type="gramStart"/>
            <w:r w:rsidRPr="0058790C">
              <w:t>S.Rangasamy</w:t>
            </w:r>
            <w:proofErr w:type="gramEnd"/>
            <w:r w:rsidRPr="0058790C">
              <w:t xml:space="preserve"> College of Technology</w:t>
            </w:r>
          </w:p>
        </w:tc>
      </w:tr>
      <w:tr w:rsidR="00B6049E" w:rsidRPr="0058790C" w14:paraId="3F86485B" w14:textId="77777777" w:rsidTr="001874A4">
        <w:trPr>
          <w:jc w:val="center"/>
        </w:trPr>
        <w:tc>
          <w:tcPr>
            <w:tcW w:w="2405" w:type="dxa"/>
            <w:vMerge w:val="restart"/>
          </w:tcPr>
          <w:p w14:paraId="58E2775F" w14:textId="05CE4869" w:rsidR="00B6049E" w:rsidRPr="0058790C" w:rsidRDefault="00B6049E" w:rsidP="001874A4">
            <w:pPr>
              <w:pStyle w:val="KSRCTAbstractCntnt"/>
              <w:spacing w:after="0"/>
              <w:ind w:firstLine="0"/>
              <w:rPr>
                <w:b/>
                <w:bCs/>
              </w:rPr>
            </w:pPr>
            <w:r w:rsidRPr="0058790C">
              <w:rPr>
                <w:b/>
                <w:bCs/>
              </w:rPr>
              <w:t>Participants Name</w:t>
            </w:r>
          </w:p>
        </w:tc>
        <w:tc>
          <w:tcPr>
            <w:tcW w:w="4536" w:type="dxa"/>
          </w:tcPr>
          <w:p w14:paraId="030A5C5F" w14:textId="32EACC6A" w:rsidR="00B6049E" w:rsidRPr="0058790C" w:rsidRDefault="00B6049E" w:rsidP="001874A4">
            <w:pPr>
              <w:pStyle w:val="KSRCTAbstractCntnt"/>
              <w:spacing w:after="0"/>
              <w:ind w:firstLine="0"/>
              <w:jc w:val="left"/>
            </w:pPr>
            <w:r w:rsidRPr="0058790C">
              <w:t>Mr. S. Nithilan, IV-ECE</w:t>
            </w:r>
          </w:p>
        </w:tc>
      </w:tr>
      <w:tr w:rsidR="00B6049E" w:rsidRPr="0058790C" w14:paraId="5C8A12B6" w14:textId="77777777" w:rsidTr="001874A4">
        <w:trPr>
          <w:jc w:val="center"/>
        </w:trPr>
        <w:tc>
          <w:tcPr>
            <w:tcW w:w="2405" w:type="dxa"/>
            <w:vMerge/>
          </w:tcPr>
          <w:p w14:paraId="1D92AC78" w14:textId="018A6047" w:rsidR="00B6049E" w:rsidRPr="0058790C" w:rsidRDefault="00B6049E" w:rsidP="001874A4">
            <w:pPr>
              <w:pStyle w:val="KSRCTAbstractCntnt"/>
              <w:spacing w:after="0"/>
              <w:ind w:firstLine="0"/>
              <w:rPr>
                <w:b/>
                <w:bCs/>
              </w:rPr>
            </w:pPr>
          </w:p>
        </w:tc>
        <w:tc>
          <w:tcPr>
            <w:tcW w:w="4536" w:type="dxa"/>
          </w:tcPr>
          <w:p w14:paraId="1EEF472C" w14:textId="5C570A6A" w:rsidR="00B6049E" w:rsidRPr="0058790C" w:rsidRDefault="00B6049E" w:rsidP="001874A4">
            <w:pPr>
              <w:pStyle w:val="KSRCTAbstractCntnt"/>
              <w:spacing w:after="0"/>
              <w:ind w:firstLine="0"/>
              <w:jc w:val="left"/>
            </w:pPr>
            <w:r w:rsidRPr="0058790C">
              <w:t>Ms. S. Monisa, II-ECE</w:t>
            </w:r>
          </w:p>
        </w:tc>
      </w:tr>
      <w:tr w:rsidR="00B6049E" w:rsidRPr="0058790C" w14:paraId="6CC631C4" w14:textId="77777777" w:rsidTr="001874A4">
        <w:trPr>
          <w:jc w:val="center"/>
        </w:trPr>
        <w:tc>
          <w:tcPr>
            <w:tcW w:w="2405" w:type="dxa"/>
            <w:vMerge/>
          </w:tcPr>
          <w:p w14:paraId="37FCC502" w14:textId="349C24B0" w:rsidR="00B6049E" w:rsidRPr="0058790C" w:rsidRDefault="00B6049E" w:rsidP="001874A4">
            <w:pPr>
              <w:pStyle w:val="KSRCTAbstractCntnt"/>
              <w:spacing w:after="0"/>
              <w:ind w:firstLine="0"/>
              <w:rPr>
                <w:b/>
                <w:bCs/>
              </w:rPr>
            </w:pPr>
          </w:p>
        </w:tc>
        <w:tc>
          <w:tcPr>
            <w:tcW w:w="4536" w:type="dxa"/>
          </w:tcPr>
          <w:p w14:paraId="771E9EFC" w14:textId="2FD19704" w:rsidR="00B6049E" w:rsidRPr="0058790C" w:rsidRDefault="00B6049E" w:rsidP="001874A4">
            <w:pPr>
              <w:pStyle w:val="KSRCTAbstractCntnt"/>
              <w:spacing w:after="0"/>
              <w:ind w:firstLine="0"/>
              <w:jc w:val="left"/>
            </w:pPr>
            <w:r w:rsidRPr="0058790C">
              <w:rPr>
                <w:rFonts w:eastAsiaTheme="minorHAnsi" w:cstheme="minorBidi"/>
                <w:sz w:val="24"/>
                <w:szCs w:val="22"/>
                <w:lang w:val="en-IN" w:bidi="ar-SA"/>
              </w:rPr>
              <w:t>Mr. T. P. Nishanth, II-ECE</w:t>
            </w:r>
          </w:p>
        </w:tc>
      </w:tr>
      <w:tr w:rsidR="00FE16AC" w:rsidRPr="0058790C" w14:paraId="6D5F45B2" w14:textId="77777777" w:rsidTr="001874A4">
        <w:trPr>
          <w:jc w:val="center"/>
        </w:trPr>
        <w:tc>
          <w:tcPr>
            <w:tcW w:w="2405" w:type="dxa"/>
          </w:tcPr>
          <w:p w14:paraId="0A700EBD" w14:textId="45CA8C5D" w:rsidR="00FE16AC" w:rsidRPr="0058790C" w:rsidRDefault="00FE16AC" w:rsidP="001874A4">
            <w:pPr>
              <w:pStyle w:val="KSRCTAbstractCntnt"/>
              <w:spacing w:after="0"/>
              <w:ind w:firstLine="0"/>
              <w:rPr>
                <w:b/>
                <w:bCs/>
              </w:rPr>
            </w:pPr>
            <w:r w:rsidRPr="0058790C">
              <w:rPr>
                <w:b/>
                <w:bCs/>
              </w:rPr>
              <w:t>Mentor Name</w:t>
            </w:r>
          </w:p>
        </w:tc>
        <w:tc>
          <w:tcPr>
            <w:tcW w:w="4536" w:type="dxa"/>
          </w:tcPr>
          <w:p w14:paraId="07F216BF" w14:textId="35DF88EF" w:rsidR="00FE16AC" w:rsidRPr="0058790C" w:rsidRDefault="00B6049E" w:rsidP="001874A4">
            <w:pPr>
              <w:pStyle w:val="KSRCTAbstractCntnt"/>
              <w:spacing w:after="0"/>
              <w:ind w:firstLine="0"/>
            </w:pPr>
            <w:proofErr w:type="spellStart"/>
            <w:r w:rsidRPr="0058790C">
              <w:t>Dr.</w:t>
            </w:r>
            <w:proofErr w:type="gramStart"/>
            <w:r w:rsidRPr="0058790C">
              <w:t>C.Rajasekaran</w:t>
            </w:r>
            <w:proofErr w:type="spellEnd"/>
            <w:proofErr w:type="gramEnd"/>
          </w:p>
        </w:tc>
      </w:tr>
      <w:tr w:rsidR="00FE16AC" w:rsidRPr="0058790C" w14:paraId="06F5A9A7" w14:textId="77777777" w:rsidTr="001874A4">
        <w:trPr>
          <w:jc w:val="center"/>
        </w:trPr>
        <w:tc>
          <w:tcPr>
            <w:tcW w:w="2405" w:type="dxa"/>
          </w:tcPr>
          <w:p w14:paraId="7B01B339" w14:textId="0677B2BE" w:rsidR="00FE16AC" w:rsidRPr="0058790C" w:rsidRDefault="00FE16AC" w:rsidP="001874A4">
            <w:pPr>
              <w:pStyle w:val="KSRCTAbstractCntnt"/>
              <w:spacing w:after="0"/>
              <w:ind w:firstLine="0"/>
              <w:rPr>
                <w:b/>
                <w:bCs/>
              </w:rPr>
            </w:pPr>
            <w:r w:rsidRPr="0058790C">
              <w:rPr>
                <w:b/>
                <w:bCs/>
              </w:rPr>
              <w:t>Document Version</w:t>
            </w:r>
          </w:p>
        </w:tc>
        <w:tc>
          <w:tcPr>
            <w:tcW w:w="4536" w:type="dxa"/>
          </w:tcPr>
          <w:p w14:paraId="0B4591C3" w14:textId="54835ECD" w:rsidR="00FE16AC" w:rsidRPr="0058790C" w:rsidRDefault="00B6049E" w:rsidP="001874A4">
            <w:pPr>
              <w:pStyle w:val="KSRCTAbstractCntnt"/>
              <w:spacing w:after="0"/>
              <w:ind w:firstLine="0"/>
            </w:pPr>
            <w:r w:rsidRPr="0058790C">
              <w:t>V1.</w:t>
            </w:r>
            <w:r w:rsidR="00BC2146" w:rsidRPr="0058790C">
              <w:t>3</w:t>
            </w:r>
          </w:p>
        </w:tc>
      </w:tr>
      <w:tr w:rsidR="00FE16AC" w:rsidRPr="0058790C" w14:paraId="517FCE62" w14:textId="77777777" w:rsidTr="001874A4">
        <w:trPr>
          <w:jc w:val="center"/>
        </w:trPr>
        <w:tc>
          <w:tcPr>
            <w:tcW w:w="2405" w:type="dxa"/>
          </w:tcPr>
          <w:p w14:paraId="197A2DE8" w14:textId="3910C62A" w:rsidR="00FE16AC" w:rsidRPr="0058790C" w:rsidRDefault="00FE16AC" w:rsidP="001874A4">
            <w:pPr>
              <w:pStyle w:val="KSRCTAbstractCntnt"/>
              <w:spacing w:after="0"/>
              <w:ind w:firstLine="0"/>
              <w:rPr>
                <w:b/>
                <w:bCs/>
              </w:rPr>
            </w:pPr>
            <w:r w:rsidRPr="0058790C">
              <w:rPr>
                <w:b/>
                <w:bCs/>
              </w:rPr>
              <w:t>Date</w:t>
            </w:r>
          </w:p>
        </w:tc>
        <w:tc>
          <w:tcPr>
            <w:tcW w:w="4536" w:type="dxa"/>
          </w:tcPr>
          <w:p w14:paraId="7F3FE6A2" w14:textId="0811C00B" w:rsidR="00FE16AC" w:rsidRPr="0058790C" w:rsidRDefault="00B6049E" w:rsidP="001874A4">
            <w:pPr>
              <w:pStyle w:val="KSRCTAbstractCntnt"/>
              <w:spacing w:after="0"/>
              <w:ind w:firstLine="0"/>
            </w:pPr>
            <w:r w:rsidRPr="0058790C">
              <w:t>20-01-2026</w:t>
            </w:r>
          </w:p>
        </w:tc>
      </w:tr>
    </w:tbl>
    <w:p w14:paraId="4B4C7FB0" w14:textId="77777777" w:rsidR="003B3C33" w:rsidRPr="0058790C" w:rsidRDefault="003B3C33" w:rsidP="006754B3">
      <w:pPr>
        <w:pStyle w:val="KSRCTAbstractCntnt"/>
      </w:pPr>
    </w:p>
    <w:p w14:paraId="52169A0D" w14:textId="77777777" w:rsidR="00163D2E" w:rsidRPr="0058790C" w:rsidRDefault="00163D2E" w:rsidP="006754B3">
      <w:pPr>
        <w:pStyle w:val="KSRCTAbstractCntnt"/>
      </w:pPr>
    </w:p>
    <w:p w14:paraId="2CE4D8D8" w14:textId="77777777" w:rsidR="00163D2E" w:rsidRPr="0058790C" w:rsidRDefault="00163D2E" w:rsidP="006754B3">
      <w:pPr>
        <w:pStyle w:val="KSRCTAbstractCntnt"/>
      </w:pPr>
    </w:p>
    <w:p w14:paraId="0C7FD26D" w14:textId="77777777" w:rsidR="00163D2E" w:rsidRPr="0058790C" w:rsidRDefault="00163D2E" w:rsidP="006754B3">
      <w:pPr>
        <w:pStyle w:val="KSRCTAbstractCntnt"/>
      </w:pPr>
    </w:p>
    <w:p w14:paraId="209CCE79" w14:textId="77777777" w:rsidR="00163D2E" w:rsidRPr="0058790C" w:rsidRDefault="00163D2E" w:rsidP="006754B3">
      <w:pPr>
        <w:pStyle w:val="KSRCTAbstractCntnt"/>
      </w:pPr>
    </w:p>
    <w:p w14:paraId="1C7E37D7" w14:textId="77777777" w:rsidR="00163D2E" w:rsidRPr="0058790C" w:rsidRDefault="00163D2E" w:rsidP="006754B3">
      <w:pPr>
        <w:pStyle w:val="KSRCTAbstractCntnt"/>
      </w:pPr>
    </w:p>
    <w:p w14:paraId="3E831759" w14:textId="77777777" w:rsidR="00163D2E" w:rsidRPr="0058790C" w:rsidRDefault="00163D2E" w:rsidP="006754B3">
      <w:pPr>
        <w:pStyle w:val="KSRCTAbstractCntnt"/>
      </w:pPr>
    </w:p>
    <w:p w14:paraId="5EAA111E" w14:textId="77777777" w:rsidR="00163D2E" w:rsidRPr="0058790C" w:rsidRDefault="00163D2E" w:rsidP="006754B3">
      <w:pPr>
        <w:pStyle w:val="KSRCTAbstractCntnt"/>
      </w:pPr>
    </w:p>
    <w:p w14:paraId="171E585E" w14:textId="77777777" w:rsidR="00163D2E" w:rsidRPr="0058790C" w:rsidRDefault="00163D2E" w:rsidP="006754B3">
      <w:pPr>
        <w:pStyle w:val="KSRCTAbstractCntnt"/>
      </w:pPr>
    </w:p>
    <w:p w14:paraId="2313ADB7" w14:textId="19021857" w:rsidR="006617F5" w:rsidRPr="0058790C" w:rsidRDefault="006617F5">
      <w:pPr>
        <w:rPr>
          <w:rFonts w:eastAsiaTheme="minorEastAsia" w:cs="Times New Roman"/>
          <w:szCs w:val="24"/>
          <w:lang w:val="en-GB" w:bidi="en-US"/>
        </w:rPr>
      </w:pPr>
      <w:r w:rsidRPr="0058790C">
        <w:rPr>
          <w:szCs w:val="24"/>
        </w:rPr>
        <w:br w:type="page"/>
      </w:r>
    </w:p>
    <w:p w14:paraId="08574025" w14:textId="0F992A7B" w:rsidR="001C2AC9" w:rsidRPr="0058790C" w:rsidRDefault="001C2AC9" w:rsidP="00E67DF7">
      <w:pPr>
        <w:pStyle w:val="Heading1"/>
      </w:pPr>
      <w:r w:rsidRPr="0058790C">
        <w:lastRenderedPageBreak/>
        <w:t>1. Architecture</w:t>
      </w:r>
      <w:r w:rsidR="00CD0D89" w:rsidRPr="0058790C">
        <w:t xml:space="preserve"> </w:t>
      </w:r>
      <w:r w:rsidR="00CD0D89" w:rsidRPr="0058790C">
        <w:rPr>
          <w:i/>
          <w:iCs/>
        </w:rPr>
        <w:t>(Section 1)</w:t>
      </w:r>
    </w:p>
    <w:p w14:paraId="16448CDB" w14:textId="472D6F4E" w:rsidR="001C2AC9" w:rsidRPr="0058790C" w:rsidRDefault="001C2AC9" w:rsidP="009E04FD">
      <w:pPr>
        <w:pStyle w:val="Heading2"/>
      </w:pPr>
      <w:r w:rsidRPr="0058790C">
        <w:t>Architecture Overview and Justification</w:t>
      </w:r>
    </w:p>
    <w:p w14:paraId="2291356C" w14:textId="0A08E2A0" w:rsidR="001C2AC9" w:rsidRPr="0058790C" w:rsidRDefault="001C2AC9" w:rsidP="00F952DF">
      <w:pPr>
        <w:pStyle w:val="KSRChapterCntnt"/>
        <w:rPr>
          <w:rFonts w:eastAsia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 xml:space="preserve">The system architecture is designed as a </w:t>
      </w:r>
      <w:r w:rsidRPr="0058790C">
        <w:rPr>
          <w:rFonts w:eastAsia="Times New Roman"/>
          <w:b/>
          <w:bCs/>
          <w:lang w:eastAsia="en-IN" w:bidi="ta-IN"/>
        </w:rPr>
        <w:t>low-power, event-driven wearable platform</w:t>
      </w:r>
      <w:r w:rsidRPr="0058790C">
        <w:rPr>
          <w:rFonts w:eastAsia="Times New Roman"/>
          <w:lang w:eastAsia="en-IN" w:bidi="ta-IN"/>
        </w:rPr>
        <w:t xml:space="preserve"> optimized for intermittent connectivity, continuous sensing, and short</w:t>
      </w:r>
      <w:r w:rsidR="5223CB59" w:rsidRPr="0058790C">
        <w:rPr>
          <w:rFonts w:eastAsia="Times New Roman"/>
          <w:lang w:eastAsia="en-IN" w:bidi="ta-IN"/>
        </w:rPr>
        <w:t xml:space="preserve"> </w:t>
      </w:r>
      <w:r w:rsidRPr="0058790C">
        <w:rPr>
          <w:rFonts w:eastAsia="Times New Roman"/>
          <w:lang w:eastAsia="en-IN" w:bidi="ta-IN"/>
        </w:rPr>
        <w:t xml:space="preserve">duration user interactions. The architecture separates </w:t>
      </w:r>
      <w:r w:rsidRPr="0058790C">
        <w:rPr>
          <w:rFonts w:eastAsia="Times New Roman"/>
          <w:b/>
          <w:bCs/>
          <w:lang w:eastAsia="en-IN" w:bidi="ta-IN"/>
        </w:rPr>
        <w:t>always</w:t>
      </w:r>
      <w:r w:rsidR="3278101A" w:rsidRPr="0058790C">
        <w:rPr>
          <w:rFonts w:eastAsia="Times New Roman"/>
          <w:b/>
          <w:bCs/>
          <w:lang w:eastAsia="en-IN" w:bidi="ta-IN"/>
        </w:rPr>
        <w:t xml:space="preserve"> </w:t>
      </w:r>
      <w:r w:rsidRPr="0058790C">
        <w:rPr>
          <w:rFonts w:eastAsia="Times New Roman"/>
          <w:b/>
          <w:bCs/>
          <w:lang w:eastAsia="en-IN" w:bidi="ta-IN"/>
        </w:rPr>
        <w:t xml:space="preserve">on </w:t>
      </w:r>
      <w:r w:rsidR="009952A1" w:rsidRPr="0058790C">
        <w:rPr>
          <w:rFonts w:eastAsia="Times New Roman"/>
          <w:b/>
          <w:bCs/>
          <w:lang w:eastAsia="en-IN" w:bidi="ta-IN"/>
        </w:rPr>
        <w:t>ultra-low</w:t>
      </w:r>
      <w:r w:rsidR="42CDF62D" w:rsidRPr="0058790C">
        <w:rPr>
          <w:rFonts w:eastAsia="Times New Roman"/>
          <w:b/>
          <w:bCs/>
          <w:lang w:eastAsia="en-IN" w:bidi="ta-IN"/>
        </w:rPr>
        <w:t xml:space="preserve"> </w:t>
      </w:r>
      <w:r w:rsidRPr="0058790C">
        <w:rPr>
          <w:rFonts w:eastAsia="Times New Roman"/>
          <w:b/>
          <w:bCs/>
          <w:lang w:eastAsia="en-IN" w:bidi="ta-IN"/>
        </w:rPr>
        <w:t>power functions</w:t>
      </w:r>
      <w:r w:rsidRPr="0058790C">
        <w:rPr>
          <w:rFonts w:eastAsia="Times New Roman"/>
          <w:lang w:eastAsia="en-IN" w:bidi="ta-IN"/>
        </w:rPr>
        <w:t xml:space="preserve"> from </w:t>
      </w:r>
      <w:r w:rsidRPr="0058790C">
        <w:rPr>
          <w:rFonts w:eastAsia="Times New Roman"/>
          <w:b/>
          <w:bCs/>
          <w:lang w:eastAsia="en-IN" w:bidi="ta-IN"/>
        </w:rPr>
        <w:t>high</w:t>
      </w:r>
      <w:r w:rsidR="6EB386EF" w:rsidRPr="0058790C">
        <w:rPr>
          <w:rFonts w:eastAsia="Times New Roman"/>
          <w:b/>
          <w:bCs/>
          <w:lang w:eastAsia="en-IN" w:bidi="ta-IN"/>
        </w:rPr>
        <w:t xml:space="preserve"> </w:t>
      </w:r>
      <w:r w:rsidRPr="0058790C">
        <w:rPr>
          <w:rFonts w:eastAsia="Times New Roman"/>
          <w:b/>
          <w:bCs/>
          <w:lang w:eastAsia="en-IN" w:bidi="ta-IN"/>
        </w:rPr>
        <w:t xml:space="preserve">energy, </w:t>
      </w:r>
      <w:r w:rsidR="009952A1" w:rsidRPr="0058790C">
        <w:rPr>
          <w:rFonts w:eastAsia="Times New Roman"/>
          <w:b/>
          <w:bCs/>
          <w:lang w:eastAsia="en-IN" w:bidi="ta-IN"/>
        </w:rPr>
        <w:t>event-based</w:t>
      </w:r>
      <w:r w:rsidRPr="0058790C">
        <w:rPr>
          <w:rFonts w:eastAsia="Times New Roman"/>
          <w:b/>
          <w:bCs/>
          <w:lang w:eastAsia="en-IN" w:bidi="ta-IN"/>
        </w:rPr>
        <w:t xml:space="preserve"> operations</w:t>
      </w:r>
      <w:r w:rsidRPr="0058790C">
        <w:rPr>
          <w:rFonts w:eastAsia="Times New Roman"/>
          <w:lang w:eastAsia="en-IN" w:bidi="ta-IN"/>
        </w:rPr>
        <w:t xml:space="preserve"> to achieve predictable battery life and reduced idle power consumption.</w:t>
      </w:r>
    </w:p>
    <w:p w14:paraId="222D6517" w14:textId="10AD9A43" w:rsidR="001C2AC9" w:rsidRPr="0058790C" w:rsidRDefault="001C2AC9" w:rsidP="00F952DF">
      <w:pPr>
        <w:pStyle w:val="KSRChapterCntnt"/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lang w:eastAsia="en-IN" w:bidi="ta-IN"/>
        </w:rPr>
        <w:t>A centralized power management subsystem controls multiple regulated domains, enabling selective power gating of high</w:t>
      </w:r>
      <w:r w:rsidR="0B798414" w:rsidRPr="0058790C">
        <w:rPr>
          <w:rFonts w:eastAsia="Times New Roman"/>
          <w:lang w:eastAsia="en-IN" w:bidi="ta-IN"/>
        </w:rPr>
        <w:t xml:space="preserve"> </w:t>
      </w:r>
      <w:r w:rsidRPr="0058790C">
        <w:rPr>
          <w:rFonts w:eastAsia="Times New Roman"/>
          <w:lang w:eastAsia="en-IN" w:bidi="ta-IN"/>
        </w:rPr>
        <w:t xml:space="preserve">current peripherals. </w:t>
      </w:r>
      <w:r w:rsidR="4A4336FC" w:rsidRPr="0058790C">
        <w:rPr>
          <w:rFonts w:eastAsia="Times New Roman"/>
          <w:lang w:eastAsia="en-IN" w:bidi="ta-IN"/>
        </w:rPr>
        <w:t xml:space="preserve"> </w:t>
      </w:r>
    </w:p>
    <w:p w14:paraId="428BFA92" w14:textId="752B8D68" w:rsidR="001C2AC9" w:rsidRPr="0058790C" w:rsidRDefault="001C2AC9" w:rsidP="009E04FD">
      <w:pPr>
        <w:pStyle w:val="Heading2"/>
      </w:pPr>
      <w:r w:rsidRPr="0058790C">
        <w:t>Hardware Architecture</w:t>
      </w:r>
    </w:p>
    <w:p w14:paraId="0F189D5E" w14:textId="77777777" w:rsidR="001C2AC9" w:rsidRPr="0058790C" w:rsidRDefault="001C2AC9" w:rsidP="00F952DF">
      <w:pPr>
        <w:pStyle w:val="KSRChapterCntnt"/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The hardware architecture consists of:</w:t>
      </w:r>
    </w:p>
    <w:p w14:paraId="3E59C8F5" w14:textId="77777777" w:rsidR="001C2AC9" w:rsidRPr="0058790C" w:rsidRDefault="001C2AC9" w:rsidP="00B50989">
      <w:pPr>
        <w:pStyle w:val="KSRChapterCntnt"/>
        <w:numPr>
          <w:ilvl w:val="0"/>
          <w:numId w:val="17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A single ultra-low-power MCU responsible for system control</w:t>
      </w:r>
    </w:p>
    <w:p w14:paraId="157F467C" w14:textId="77777777" w:rsidR="001C2AC9" w:rsidRPr="0058790C" w:rsidRDefault="001C2AC9" w:rsidP="00B50989">
      <w:pPr>
        <w:pStyle w:val="KSRChapterCntnt"/>
        <w:numPr>
          <w:ilvl w:val="0"/>
          <w:numId w:val="17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A companion Wi-Fi IC activated only during connectivity events</w:t>
      </w:r>
    </w:p>
    <w:p w14:paraId="4EBFB09A" w14:textId="6C26DBEC" w:rsidR="001C2AC9" w:rsidRPr="0058790C" w:rsidRDefault="001C2AC9" w:rsidP="00B50989">
      <w:pPr>
        <w:pStyle w:val="KSRChapterCntnt"/>
        <w:numPr>
          <w:ilvl w:val="0"/>
          <w:numId w:val="17"/>
        </w:numPr>
        <w:rPr>
          <w:rFonts w:eastAsia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 xml:space="preserve">A </w:t>
      </w:r>
      <w:r w:rsidR="2C9F10C5" w:rsidRPr="0058790C">
        <w:rPr>
          <w:rFonts w:eastAsia="Times New Roman"/>
          <w:lang w:eastAsia="en-IN" w:bidi="ta-IN"/>
        </w:rPr>
        <w:t>Power Management Integrated Circuit</w:t>
      </w:r>
      <w:r w:rsidRPr="0058790C">
        <w:rPr>
          <w:rFonts w:eastAsia="Times New Roman"/>
          <w:lang w:eastAsia="en-IN" w:bidi="ta-IN"/>
        </w:rPr>
        <w:t xml:space="preserve"> with battery charging and regulation</w:t>
      </w:r>
    </w:p>
    <w:p w14:paraId="2AE6EE92" w14:textId="77777777" w:rsidR="001C2AC9" w:rsidRPr="0058790C" w:rsidRDefault="001C2AC9" w:rsidP="00B50989">
      <w:pPr>
        <w:pStyle w:val="KSRChapterCntnt"/>
        <w:numPr>
          <w:ilvl w:val="0"/>
          <w:numId w:val="17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Dedicated subsystems for display, touch, audio, haptics, and motion sensing</w:t>
      </w:r>
    </w:p>
    <w:p w14:paraId="785B1CB8" w14:textId="77777777" w:rsidR="001C2AC9" w:rsidRPr="0058790C" w:rsidRDefault="001C2AC9" w:rsidP="00F952DF">
      <w:pPr>
        <w:pStyle w:val="KSRChapterCntnt"/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Each hardware block is supplied through controlled power rails and communicates with the MCU using standard digital interfaces.</w:t>
      </w:r>
    </w:p>
    <w:p w14:paraId="2565C606" w14:textId="51075D3A" w:rsidR="001C2AC9" w:rsidRPr="0058790C" w:rsidRDefault="001C2AC9" w:rsidP="00F952D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 w:bidi="ta-IN"/>
        </w:rPr>
      </w:pPr>
      <w:r w:rsidRPr="0058790C">
        <w:rPr>
          <w:rFonts w:eastAsia="Times New Roman" w:cs="Times New Roman"/>
          <w:i/>
          <w:iCs/>
          <w:szCs w:val="24"/>
          <w:lang w:eastAsia="en-IN" w:bidi="ta-IN"/>
        </w:rPr>
        <w:t>(Detailed design is covered in Section 2)</w:t>
      </w:r>
    </w:p>
    <w:p w14:paraId="2F55D905" w14:textId="62AA2A05" w:rsidR="001C2AC9" w:rsidRPr="0058790C" w:rsidRDefault="001C2AC9" w:rsidP="70D63A98">
      <w:pPr>
        <w:pStyle w:val="Heading2"/>
      </w:pPr>
      <w:r w:rsidRPr="0058790C">
        <w:t>Software Architecture</w:t>
      </w:r>
    </w:p>
    <w:p w14:paraId="5D340D4E" w14:textId="6F1733D2" w:rsidR="2AE561D1" w:rsidRPr="0058790C" w:rsidRDefault="2AE561D1" w:rsidP="2AE561D1">
      <w:pPr>
        <w:pStyle w:val="KSRChapterCntnt"/>
        <w:rPr>
          <w:rFonts w:eastAsia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 xml:space="preserve">The firmware architecture employs a layered RTOS-based design with clear separation between boot-time execution, system management services, hardware drivers, and </w:t>
      </w:r>
      <w:r w:rsidR="003523A6" w:rsidRPr="0058790C">
        <w:rPr>
          <w:rFonts w:eastAsia="Times New Roman"/>
          <w:lang w:eastAsia="en-IN" w:bidi="ta-IN"/>
        </w:rPr>
        <w:t>application-level</w:t>
      </w:r>
      <w:r w:rsidRPr="0058790C">
        <w:rPr>
          <w:rFonts w:eastAsia="Times New Roman"/>
          <w:lang w:eastAsia="en-IN" w:bidi="ta-IN"/>
        </w:rPr>
        <w:t xml:space="preserve"> logic. System </w:t>
      </w:r>
      <w:r w:rsidR="003523A6" w:rsidRPr="0058790C">
        <w:rPr>
          <w:rFonts w:eastAsia="Times New Roman"/>
          <w:lang w:eastAsia="en-IN" w:bidi="ta-IN"/>
        </w:rPr>
        <w:t>behaviour</w:t>
      </w:r>
      <w:r w:rsidRPr="0058790C">
        <w:rPr>
          <w:rFonts w:eastAsia="Times New Roman"/>
          <w:lang w:eastAsia="en-IN" w:bidi="ta-IN"/>
        </w:rPr>
        <w:t xml:space="preserve"> is governed by event notifications rather than continuous polling, minimizing CPU wake</w:t>
      </w:r>
      <w:r w:rsidR="70D63A98" w:rsidRPr="0058790C">
        <w:rPr>
          <w:rFonts w:eastAsia="Times New Roman"/>
          <w:lang w:eastAsia="en-IN" w:bidi="ta-IN"/>
        </w:rPr>
        <w:t xml:space="preserve"> </w:t>
      </w:r>
      <w:r w:rsidRPr="0058790C">
        <w:rPr>
          <w:rFonts w:eastAsia="Times New Roman"/>
          <w:lang w:eastAsia="en-IN" w:bidi="ta-IN"/>
        </w:rPr>
        <w:t>ups. Peripheral power states are dynamically managed within the scheduler context to reduce idle current and avoid unnecessary resource activation.</w:t>
      </w:r>
    </w:p>
    <w:p w14:paraId="66D6F41B" w14:textId="77777777" w:rsidR="000E6667" w:rsidRPr="0058790C" w:rsidRDefault="000E6667" w:rsidP="000E6667">
      <w:pPr>
        <w:pStyle w:val="KSRChapterCntnt"/>
        <w:rPr>
          <w:rFonts w:eastAsia="Times New Roman"/>
          <w:lang w:val="en-IN" w:eastAsia="en-IN" w:bidi="ta-IN"/>
        </w:rPr>
      </w:pPr>
      <w:r w:rsidRPr="0058790C">
        <w:rPr>
          <w:rFonts w:eastAsia="Times New Roman"/>
          <w:lang w:val="en-IN" w:eastAsia="en-IN" w:bidi="ta-IN"/>
        </w:rPr>
        <w:lastRenderedPageBreak/>
        <w:t xml:space="preserve">The system software is designed to interoperate with the </w:t>
      </w:r>
      <w:r w:rsidRPr="0058790C">
        <w:rPr>
          <w:rFonts w:eastAsia="Times New Roman"/>
          <w:b/>
          <w:bCs/>
          <w:lang w:val="en-IN" w:eastAsia="en-IN" w:bidi="ta-IN"/>
        </w:rPr>
        <w:t>ATAB Server</w:t>
      </w:r>
      <w:r w:rsidRPr="0058790C">
        <w:rPr>
          <w:rFonts w:eastAsia="Times New Roman"/>
          <w:lang w:val="en-IN" w:eastAsia="en-IN" w:bidi="ta-IN"/>
        </w:rPr>
        <w:t xml:space="preserve"> for selected cloud-assisted functions such as configuration synchronization, device registration, and event data exchange. ATAB Server APIs are consumed strictly at the </w:t>
      </w:r>
      <w:r w:rsidRPr="0058790C">
        <w:rPr>
          <w:rFonts w:eastAsia="Times New Roman"/>
          <w:b/>
          <w:bCs/>
          <w:lang w:val="en-IN" w:eastAsia="en-IN" w:bidi="ta-IN"/>
        </w:rPr>
        <w:t>application layer</w:t>
      </w:r>
      <w:r w:rsidRPr="0058790C">
        <w:rPr>
          <w:rFonts w:eastAsia="Times New Roman"/>
          <w:lang w:val="en-IN" w:eastAsia="en-IN" w:bidi="ta-IN"/>
        </w:rPr>
        <w:t>, ensuring that core device functionality remains operational in offline conditions.</w:t>
      </w:r>
    </w:p>
    <w:p w14:paraId="5F5F90FD" w14:textId="77777777" w:rsidR="000E6667" w:rsidRPr="0058790C" w:rsidRDefault="000E6667" w:rsidP="000E6667">
      <w:pPr>
        <w:pStyle w:val="KSRChapterCntnt"/>
        <w:rPr>
          <w:rFonts w:eastAsia="Times New Roman"/>
          <w:lang w:val="en-IN" w:eastAsia="en-IN" w:bidi="ta-IN"/>
        </w:rPr>
      </w:pPr>
      <w:r w:rsidRPr="0058790C">
        <w:rPr>
          <w:rFonts w:eastAsia="Times New Roman"/>
          <w:lang w:val="en-IN" w:eastAsia="en-IN" w:bidi="ta-IN"/>
        </w:rPr>
        <w:t xml:space="preserve">The integration follows a </w:t>
      </w:r>
      <w:r w:rsidRPr="0058790C">
        <w:rPr>
          <w:rFonts w:eastAsia="Times New Roman"/>
          <w:b/>
          <w:bCs/>
          <w:lang w:val="en-IN" w:eastAsia="en-IN" w:bidi="ta-IN"/>
        </w:rPr>
        <w:t>client-initiated, event-based communication model</w:t>
      </w:r>
      <w:r w:rsidRPr="0058790C">
        <w:rPr>
          <w:rFonts w:eastAsia="Times New Roman"/>
          <w:lang w:val="en-IN" w:eastAsia="en-IN" w:bidi="ta-IN"/>
        </w:rPr>
        <w:t>, where the device establishes connectivity only when required. No continuous background synchronization is implemented. This design minimizes power consumption and aligns with the wearable’s event-driven architecture.</w:t>
      </w:r>
    </w:p>
    <w:p w14:paraId="704A2A4D" w14:textId="77777777" w:rsidR="000E6667" w:rsidRPr="0058790C" w:rsidRDefault="000E6667" w:rsidP="000E6667">
      <w:pPr>
        <w:pStyle w:val="KSRChapterCntnt"/>
        <w:rPr>
          <w:rFonts w:eastAsia="Times New Roman"/>
          <w:lang w:val="en-IN" w:eastAsia="en-IN" w:bidi="ta-IN"/>
        </w:rPr>
      </w:pPr>
      <w:r w:rsidRPr="0058790C">
        <w:rPr>
          <w:rFonts w:eastAsia="Times New Roman"/>
          <w:lang w:val="en-IN" w:eastAsia="en-IN" w:bidi="ta-IN"/>
        </w:rPr>
        <w:t>ATAB APIs are accessed over a secure IP channel using standard request–response semantics. The API layer is isolated from hardware drivers and RTOS services to prevent tight coupling and to allow future server-side evolution without impacting low-level firmware.</w:t>
      </w:r>
    </w:p>
    <w:p w14:paraId="0B7373AE" w14:textId="77777777" w:rsidR="001C2AC9" w:rsidRPr="0058790C" w:rsidRDefault="001C2AC9" w:rsidP="001C2AC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 w:bidi="ta-IN"/>
        </w:rPr>
      </w:pPr>
      <w:r w:rsidRPr="0058790C">
        <w:rPr>
          <w:rFonts w:eastAsia="Times New Roman" w:cs="Times New Roman"/>
          <w:i/>
          <w:iCs/>
          <w:szCs w:val="24"/>
          <w:lang w:eastAsia="en-IN" w:bidi="ta-IN"/>
        </w:rPr>
        <w:t>(Detailed design is covered in Section 3)</w:t>
      </w:r>
    </w:p>
    <w:p w14:paraId="3FEE2D74" w14:textId="1D40BC8D" w:rsidR="001C2AC9" w:rsidRPr="0058790C" w:rsidRDefault="001C2AC9" w:rsidP="009E04FD">
      <w:pPr>
        <w:pStyle w:val="Heading2"/>
      </w:pPr>
      <w:r w:rsidRPr="0058790C">
        <w:t>Mechanical Architecture</w:t>
      </w:r>
    </w:p>
    <w:p w14:paraId="2F52A278" w14:textId="7776F3B1" w:rsidR="001C2AC9" w:rsidRPr="0058790C" w:rsidRDefault="001C2AC9" w:rsidP="00F952DF">
      <w:pPr>
        <w:pStyle w:val="KSRChapterCntnt"/>
        <w:rPr>
          <w:rFonts w:eastAsia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 xml:space="preserve">The mechanical architecture is designed for a </w:t>
      </w:r>
      <w:r w:rsidRPr="0058790C">
        <w:rPr>
          <w:rFonts w:eastAsia="Times New Roman"/>
          <w:b/>
          <w:bCs/>
          <w:lang w:eastAsia="en-IN" w:bidi="ta-IN"/>
        </w:rPr>
        <w:t>compact wrist-worn form factor</w:t>
      </w:r>
      <w:r w:rsidRPr="0058790C">
        <w:rPr>
          <w:rFonts w:eastAsia="Times New Roman"/>
          <w:lang w:eastAsia="en-IN" w:bidi="ta-IN"/>
        </w:rPr>
        <w:t>, integrating the PCB, battery, display, and haptic components within a sealed enclosure suitable for daily wearable use.</w:t>
      </w:r>
    </w:p>
    <w:p w14:paraId="255B5624" w14:textId="2AABB2CA" w:rsidR="2B94DA92" w:rsidRPr="0058790C" w:rsidRDefault="001C2AC9" w:rsidP="1C36C632">
      <w:pPr>
        <w:spacing w:beforeAutospacing="1" w:afterAutospacing="1" w:line="240" w:lineRule="auto"/>
        <w:rPr>
          <w:rFonts w:eastAsia="Times New Roman" w:cs="Times New Roman"/>
          <w:lang w:eastAsia="en-IN" w:bidi="ta-IN"/>
        </w:rPr>
      </w:pPr>
      <w:r w:rsidRPr="0058790C">
        <w:rPr>
          <w:rFonts w:eastAsia="Times New Roman" w:cs="Times New Roman"/>
          <w:i/>
          <w:iCs/>
          <w:lang w:eastAsia="en-IN" w:bidi="ta-IN"/>
        </w:rPr>
        <w:t>(Detailed design is covered in Section 4)</w:t>
      </w:r>
      <w:r w:rsidR="3F0EB230" w:rsidRPr="0058790C">
        <w:rPr>
          <w:rFonts w:eastAsia="Times New Roman" w:cs="Times New Roman"/>
          <w:i/>
          <w:iCs/>
          <w:lang w:eastAsia="en-IN" w:bidi="ta-IN"/>
        </w:rPr>
        <w:t xml:space="preserve"> </w:t>
      </w:r>
    </w:p>
    <w:p w14:paraId="7EC01AEB" w14:textId="790464B8" w:rsidR="00960D1D" w:rsidRPr="0058790C" w:rsidRDefault="00542BB5" w:rsidP="1C36C632">
      <w:r w:rsidRPr="0058790C">
        <w:br w:type="page"/>
      </w:r>
    </w:p>
    <w:p w14:paraId="576CA359" w14:textId="4571063E" w:rsidR="00960D1D" w:rsidRPr="0058790C" w:rsidRDefault="00D824C3" w:rsidP="00E67DF7">
      <w:pPr>
        <w:pStyle w:val="Heading1"/>
        <w:rPr>
          <w:lang w:bidi="en-US"/>
        </w:rPr>
      </w:pPr>
      <w:r w:rsidRPr="0058790C">
        <w:lastRenderedPageBreak/>
        <w:t xml:space="preserve">2. </w:t>
      </w:r>
      <w:r w:rsidR="00073DFE" w:rsidRPr="0058790C">
        <w:t>Hardware Detailed Design</w:t>
      </w:r>
      <w:r w:rsidR="00CD0D89" w:rsidRPr="0058790C">
        <w:t xml:space="preserve"> </w:t>
      </w:r>
      <w:r w:rsidR="00CD0D89" w:rsidRPr="0058790C">
        <w:rPr>
          <w:i/>
          <w:iCs/>
        </w:rPr>
        <w:t>(Section 2)</w:t>
      </w:r>
    </w:p>
    <w:p w14:paraId="654BA92A" w14:textId="77777777" w:rsidR="00516697" w:rsidRPr="0058790C" w:rsidRDefault="00516697" w:rsidP="00516697">
      <w:pPr>
        <w:pStyle w:val="ListParagraph"/>
        <w:keepNext/>
        <w:keepLines/>
        <w:numPr>
          <w:ilvl w:val="0"/>
          <w:numId w:val="6"/>
        </w:numPr>
        <w:spacing w:before="240" w:after="240" w:line="360" w:lineRule="auto"/>
        <w:contextualSpacing w:val="0"/>
        <w:outlineLvl w:val="1"/>
        <w:rPr>
          <w:rFonts w:eastAsia="Times New Roman" w:cstheme="majorBidi"/>
          <w:b/>
          <w:bCs/>
          <w:caps/>
          <w:vanish/>
          <w:szCs w:val="26"/>
          <w:lang w:val="en-US" w:eastAsia="en-IN" w:bidi="ta-IN"/>
        </w:rPr>
      </w:pPr>
    </w:p>
    <w:p w14:paraId="7DC37A93" w14:textId="3E8DA1B9" w:rsidR="00073DFE" w:rsidRPr="0058790C" w:rsidRDefault="00073DFE" w:rsidP="009E04FD">
      <w:pPr>
        <w:pStyle w:val="Heading2"/>
      </w:pPr>
      <w:r w:rsidRPr="0058790C">
        <w:t>Component Selection Matrix</w:t>
      </w:r>
    </w:p>
    <w:p w14:paraId="3C013FF0" w14:textId="7A756820" w:rsidR="00073DFE" w:rsidRPr="0058790C" w:rsidRDefault="00073DFE" w:rsidP="27C88FBD">
      <w:pPr>
        <w:pStyle w:val="KSRChapterCntnt"/>
        <w:spacing w:before="100" w:beforeAutospacing="1" w:after="100" w:afterAutospacing="1" w:line="240" w:lineRule="auto"/>
        <w:rPr>
          <w:rFonts w:eastAsia="Times New Roman"/>
          <w:b/>
          <w:bCs/>
          <w:lang w:eastAsia="en-IN" w:bidi="ta-IN"/>
        </w:rPr>
      </w:pPr>
      <w:r w:rsidRPr="0058790C">
        <w:rPr>
          <w:rFonts w:eastAsia="Times New Roman"/>
          <w:lang w:eastAsia="en-IN" w:bidi="ta-IN"/>
        </w:rPr>
        <w:t xml:space="preserve">This section documents all </w:t>
      </w:r>
      <w:r w:rsidRPr="0058790C">
        <w:rPr>
          <w:rFonts w:eastAsia="Times New Roman"/>
          <w:b/>
          <w:bCs/>
          <w:lang w:eastAsia="en-IN" w:bidi="ta-IN"/>
        </w:rPr>
        <w:t>key hardware components</w:t>
      </w:r>
      <w:r w:rsidRPr="0058790C">
        <w:rPr>
          <w:rFonts w:eastAsia="Times New Roman"/>
          <w:lang w:eastAsia="en-IN" w:bidi="ta-IN"/>
        </w:rPr>
        <w:t xml:space="preserve"> selected for the system along with justification.</w:t>
      </w:r>
    </w:p>
    <w:p w14:paraId="3E7D2C2E" w14:textId="34FA6DC0" w:rsidR="00073DFE" w:rsidRPr="0058790C" w:rsidRDefault="00073DFE" w:rsidP="27C88FBD">
      <w:pPr>
        <w:pStyle w:val="KSRChapterCntnt"/>
        <w:spacing w:before="100" w:beforeAutospacing="1" w:after="100" w:afterAutospacing="1" w:line="240" w:lineRule="auto"/>
        <w:jc w:val="center"/>
        <w:rPr>
          <w:rFonts w:eastAsia="Times New Roman"/>
          <w:b/>
          <w:bCs/>
          <w:lang w:eastAsia="en-IN" w:bidi="ta-IN"/>
        </w:rPr>
      </w:pPr>
      <w:r w:rsidRPr="0058790C">
        <w:rPr>
          <w:rFonts w:eastAsia="Times New Roman"/>
          <w:b/>
          <w:bCs/>
          <w:lang w:eastAsia="en-IN" w:bidi="ta-IN"/>
        </w:rPr>
        <w:t>Table 2.1</w:t>
      </w:r>
      <w:r w:rsidR="00614174" w:rsidRPr="0058790C">
        <w:rPr>
          <w:rFonts w:eastAsia="Times New Roman"/>
          <w:b/>
          <w:bCs/>
          <w:lang w:eastAsia="en-IN" w:bidi="ta-IN"/>
        </w:rPr>
        <w:t>.1</w:t>
      </w:r>
      <w:r w:rsidRPr="0058790C">
        <w:rPr>
          <w:rFonts w:eastAsia="Times New Roman"/>
          <w:b/>
          <w:bCs/>
          <w:lang w:eastAsia="en-IN" w:bidi="ta-IN"/>
        </w:rPr>
        <w:t xml:space="preserve"> – </w:t>
      </w:r>
      <w:r w:rsidR="00516697" w:rsidRPr="0058790C">
        <w:rPr>
          <w:rFonts w:eastAsia="Times New Roman"/>
          <w:b/>
          <w:bCs/>
          <w:lang w:eastAsia="en-IN" w:bidi="ta-IN"/>
        </w:rPr>
        <w:t>MCU Comparison and Selection</w:t>
      </w:r>
    </w:p>
    <w:tbl>
      <w:tblPr>
        <w:tblW w:w="85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2"/>
        <w:gridCol w:w="1732"/>
        <w:gridCol w:w="1675"/>
        <w:gridCol w:w="1587"/>
        <w:gridCol w:w="1763"/>
      </w:tblGrid>
      <w:tr w:rsidR="00077D73" w:rsidRPr="0058790C" w14:paraId="7B9C5678" w14:textId="77777777" w:rsidTr="008A668D">
        <w:trPr>
          <w:trHeight w:val="680"/>
          <w:jc w:val="center"/>
        </w:trPr>
        <w:tc>
          <w:tcPr>
            <w:tcW w:w="1826" w:type="dxa"/>
            <w:vAlign w:val="center"/>
            <w:hideMark/>
          </w:tcPr>
          <w:p w14:paraId="3DE57B74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  <w:t>Parameter</w:t>
            </w:r>
          </w:p>
        </w:tc>
        <w:tc>
          <w:tcPr>
            <w:tcW w:w="1522" w:type="dxa"/>
            <w:vAlign w:val="center"/>
            <w:hideMark/>
          </w:tcPr>
          <w:p w14:paraId="27BDD879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  <w:t>STM32U375RG (Selected)</w:t>
            </w:r>
          </w:p>
        </w:tc>
        <w:tc>
          <w:tcPr>
            <w:tcW w:w="1732" w:type="dxa"/>
            <w:vAlign w:val="center"/>
            <w:hideMark/>
          </w:tcPr>
          <w:p w14:paraId="392670CD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  <w:t>nRF5340</w:t>
            </w:r>
          </w:p>
        </w:tc>
        <w:tc>
          <w:tcPr>
            <w:tcW w:w="1631" w:type="dxa"/>
            <w:vAlign w:val="center"/>
            <w:hideMark/>
          </w:tcPr>
          <w:p w14:paraId="12C22FF5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  <w:t>CC3551E</w:t>
            </w:r>
          </w:p>
        </w:tc>
        <w:tc>
          <w:tcPr>
            <w:tcW w:w="1818" w:type="dxa"/>
            <w:vAlign w:val="center"/>
            <w:hideMark/>
          </w:tcPr>
          <w:p w14:paraId="3EB6886B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  <w:t>STM32U5</w:t>
            </w:r>
          </w:p>
        </w:tc>
      </w:tr>
      <w:tr w:rsidR="00077D73" w:rsidRPr="0058790C" w14:paraId="15B5C383" w14:textId="77777777" w:rsidTr="008A668D">
        <w:trPr>
          <w:trHeight w:val="510"/>
          <w:jc w:val="center"/>
        </w:trPr>
        <w:tc>
          <w:tcPr>
            <w:tcW w:w="1826" w:type="dxa"/>
            <w:vAlign w:val="center"/>
            <w:hideMark/>
          </w:tcPr>
          <w:p w14:paraId="37AE457C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  <w:t>MCU type</w:t>
            </w:r>
          </w:p>
        </w:tc>
        <w:tc>
          <w:tcPr>
            <w:tcW w:w="1522" w:type="dxa"/>
            <w:vAlign w:val="center"/>
            <w:hideMark/>
          </w:tcPr>
          <w:p w14:paraId="33AC84AF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Ultra-low-power MCU</w:t>
            </w:r>
          </w:p>
        </w:tc>
        <w:tc>
          <w:tcPr>
            <w:tcW w:w="1732" w:type="dxa"/>
            <w:vAlign w:val="center"/>
            <w:hideMark/>
          </w:tcPr>
          <w:p w14:paraId="7C6AF0DB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Radio-centric SoC</w:t>
            </w:r>
          </w:p>
        </w:tc>
        <w:tc>
          <w:tcPr>
            <w:tcW w:w="1631" w:type="dxa"/>
            <w:vAlign w:val="center"/>
            <w:hideMark/>
          </w:tcPr>
          <w:p w14:paraId="2DA7061C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Wi-Fi MCU SoC</w:t>
            </w:r>
          </w:p>
        </w:tc>
        <w:tc>
          <w:tcPr>
            <w:tcW w:w="1818" w:type="dxa"/>
            <w:vAlign w:val="center"/>
            <w:hideMark/>
          </w:tcPr>
          <w:p w14:paraId="7BA22015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Feature MCU</w:t>
            </w:r>
          </w:p>
        </w:tc>
      </w:tr>
      <w:tr w:rsidR="00077D73" w:rsidRPr="0058790C" w14:paraId="0C552F8F" w14:textId="77777777" w:rsidTr="008A668D">
        <w:trPr>
          <w:trHeight w:val="510"/>
          <w:jc w:val="center"/>
        </w:trPr>
        <w:tc>
          <w:tcPr>
            <w:tcW w:w="1826" w:type="dxa"/>
            <w:vAlign w:val="center"/>
            <w:hideMark/>
          </w:tcPr>
          <w:p w14:paraId="791A320F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  <w:t>Integrated radio</w:t>
            </w:r>
          </w:p>
        </w:tc>
        <w:tc>
          <w:tcPr>
            <w:tcW w:w="1522" w:type="dxa"/>
            <w:vAlign w:val="center"/>
            <w:hideMark/>
          </w:tcPr>
          <w:p w14:paraId="7CFF4F80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None</w:t>
            </w:r>
          </w:p>
        </w:tc>
        <w:tc>
          <w:tcPr>
            <w:tcW w:w="1732" w:type="dxa"/>
            <w:vAlign w:val="center"/>
            <w:hideMark/>
          </w:tcPr>
          <w:p w14:paraId="6999CA9F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BLE</w:t>
            </w:r>
          </w:p>
        </w:tc>
        <w:tc>
          <w:tcPr>
            <w:tcW w:w="1631" w:type="dxa"/>
            <w:vAlign w:val="center"/>
            <w:hideMark/>
          </w:tcPr>
          <w:p w14:paraId="4BFF2FF8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Wi-Fi</w:t>
            </w:r>
          </w:p>
        </w:tc>
        <w:tc>
          <w:tcPr>
            <w:tcW w:w="1818" w:type="dxa"/>
            <w:vAlign w:val="center"/>
            <w:hideMark/>
          </w:tcPr>
          <w:p w14:paraId="17E020C0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None</w:t>
            </w:r>
          </w:p>
        </w:tc>
      </w:tr>
      <w:tr w:rsidR="00077D73" w:rsidRPr="0058790C" w14:paraId="1DEB4CF1" w14:textId="77777777" w:rsidTr="008A668D">
        <w:trPr>
          <w:trHeight w:val="510"/>
          <w:jc w:val="center"/>
        </w:trPr>
        <w:tc>
          <w:tcPr>
            <w:tcW w:w="1826" w:type="dxa"/>
            <w:vAlign w:val="center"/>
            <w:hideMark/>
          </w:tcPr>
          <w:p w14:paraId="3B0E3134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  <w:t>Active current @ 64 MHz</w:t>
            </w:r>
          </w:p>
        </w:tc>
        <w:tc>
          <w:tcPr>
            <w:tcW w:w="1522" w:type="dxa"/>
            <w:vAlign w:val="center"/>
            <w:hideMark/>
          </w:tcPr>
          <w:p w14:paraId="2A8270D5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~32 µA/MHz</w:t>
            </w:r>
          </w:p>
        </w:tc>
        <w:tc>
          <w:tcPr>
            <w:tcW w:w="1732" w:type="dxa"/>
            <w:vAlign w:val="center"/>
            <w:hideMark/>
          </w:tcPr>
          <w:p w14:paraId="692F6628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~55 µA/MHz</w:t>
            </w:r>
          </w:p>
        </w:tc>
        <w:tc>
          <w:tcPr>
            <w:tcW w:w="1631" w:type="dxa"/>
            <w:vAlign w:val="center"/>
            <w:hideMark/>
          </w:tcPr>
          <w:p w14:paraId="5A6EF102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~48 µA/MHz</w:t>
            </w:r>
          </w:p>
        </w:tc>
        <w:tc>
          <w:tcPr>
            <w:tcW w:w="1818" w:type="dxa"/>
            <w:vAlign w:val="center"/>
            <w:hideMark/>
          </w:tcPr>
          <w:p w14:paraId="6D20C9D1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~40 µA/MHz</w:t>
            </w:r>
          </w:p>
        </w:tc>
      </w:tr>
      <w:tr w:rsidR="00077D73" w:rsidRPr="0058790C" w14:paraId="441E885E" w14:textId="77777777" w:rsidTr="008A668D">
        <w:trPr>
          <w:trHeight w:val="510"/>
          <w:jc w:val="center"/>
        </w:trPr>
        <w:tc>
          <w:tcPr>
            <w:tcW w:w="1826" w:type="dxa"/>
            <w:vAlign w:val="center"/>
            <w:hideMark/>
          </w:tcPr>
          <w:p w14:paraId="66F37052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  <w:t>Deep sleep current</w:t>
            </w:r>
          </w:p>
        </w:tc>
        <w:tc>
          <w:tcPr>
            <w:tcW w:w="1522" w:type="dxa"/>
            <w:vAlign w:val="center"/>
            <w:hideMark/>
          </w:tcPr>
          <w:p w14:paraId="2428F187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~1.6 µA</w:t>
            </w:r>
          </w:p>
        </w:tc>
        <w:tc>
          <w:tcPr>
            <w:tcW w:w="1732" w:type="dxa"/>
            <w:vAlign w:val="center"/>
            <w:hideMark/>
          </w:tcPr>
          <w:p w14:paraId="51C6858F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~2.2 µA</w:t>
            </w:r>
          </w:p>
        </w:tc>
        <w:tc>
          <w:tcPr>
            <w:tcW w:w="1631" w:type="dxa"/>
            <w:vAlign w:val="center"/>
            <w:hideMark/>
          </w:tcPr>
          <w:p w14:paraId="47FE9DA9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~2.8 µA</w:t>
            </w:r>
          </w:p>
        </w:tc>
        <w:tc>
          <w:tcPr>
            <w:tcW w:w="1818" w:type="dxa"/>
            <w:vAlign w:val="center"/>
            <w:hideMark/>
          </w:tcPr>
          <w:p w14:paraId="0DF326A7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~1.9 µA</w:t>
            </w:r>
          </w:p>
        </w:tc>
      </w:tr>
      <w:tr w:rsidR="00077D73" w:rsidRPr="0058790C" w14:paraId="382A19B7" w14:textId="77777777" w:rsidTr="008A668D">
        <w:trPr>
          <w:trHeight w:val="510"/>
          <w:jc w:val="center"/>
        </w:trPr>
        <w:tc>
          <w:tcPr>
            <w:tcW w:w="1826" w:type="dxa"/>
            <w:vAlign w:val="center"/>
            <w:hideMark/>
          </w:tcPr>
          <w:p w14:paraId="626264B9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  <w:t>Wake-up latency</w:t>
            </w:r>
          </w:p>
        </w:tc>
        <w:tc>
          <w:tcPr>
            <w:tcW w:w="1522" w:type="dxa"/>
            <w:vAlign w:val="center"/>
            <w:hideMark/>
          </w:tcPr>
          <w:p w14:paraId="73BF0098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 xml:space="preserve">&lt;10 </w:t>
            </w:r>
            <w:proofErr w:type="spellStart"/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ms</w:t>
            </w:r>
            <w:proofErr w:type="spellEnd"/>
          </w:p>
        </w:tc>
        <w:tc>
          <w:tcPr>
            <w:tcW w:w="1732" w:type="dxa"/>
            <w:vAlign w:val="center"/>
            <w:hideMark/>
          </w:tcPr>
          <w:p w14:paraId="0186BCEF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 xml:space="preserve">~15 </w:t>
            </w:r>
            <w:proofErr w:type="spellStart"/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ms</w:t>
            </w:r>
            <w:proofErr w:type="spellEnd"/>
          </w:p>
        </w:tc>
        <w:tc>
          <w:tcPr>
            <w:tcW w:w="1631" w:type="dxa"/>
            <w:vAlign w:val="center"/>
            <w:hideMark/>
          </w:tcPr>
          <w:p w14:paraId="290ADE17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 xml:space="preserve">~18 </w:t>
            </w:r>
            <w:proofErr w:type="spellStart"/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ms</w:t>
            </w:r>
            <w:proofErr w:type="spellEnd"/>
          </w:p>
        </w:tc>
        <w:tc>
          <w:tcPr>
            <w:tcW w:w="1818" w:type="dxa"/>
            <w:vAlign w:val="center"/>
            <w:hideMark/>
          </w:tcPr>
          <w:p w14:paraId="20F6D3DA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 xml:space="preserve">~12 </w:t>
            </w:r>
            <w:proofErr w:type="spellStart"/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ms</w:t>
            </w:r>
            <w:proofErr w:type="spellEnd"/>
          </w:p>
        </w:tc>
      </w:tr>
      <w:tr w:rsidR="00077D73" w:rsidRPr="0058790C" w14:paraId="67C3B3AC" w14:textId="77777777" w:rsidTr="008A668D">
        <w:trPr>
          <w:trHeight w:val="510"/>
          <w:jc w:val="center"/>
        </w:trPr>
        <w:tc>
          <w:tcPr>
            <w:tcW w:w="1826" w:type="dxa"/>
            <w:vAlign w:val="center"/>
            <w:hideMark/>
          </w:tcPr>
          <w:p w14:paraId="42295690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  <w:t>Flash</w:t>
            </w:r>
          </w:p>
        </w:tc>
        <w:tc>
          <w:tcPr>
            <w:tcW w:w="1522" w:type="dxa"/>
            <w:vAlign w:val="center"/>
            <w:hideMark/>
          </w:tcPr>
          <w:p w14:paraId="46EAA2A3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Up to 1 MB</w:t>
            </w:r>
          </w:p>
        </w:tc>
        <w:tc>
          <w:tcPr>
            <w:tcW w:w="1732" w:type="dxa"/>
            <w:vAlign w:val="center"/>
            <w:hideMark/>
          </w:tcPr>
          <w:p w14:paraId="326E1644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512 KB–1 MB</w:t>
            </w:r>
          </w:p>
        </w:tc>
        <w:tc>
          <w:tcPr>
            <w:tcW w:w="1631" w:type="dxa"/>
            <w:vAlign w:val="center"/>
            <w:hideMark/>
          </w:tcPr>
          <w:p w14:paraId="4458FA61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1 MB</w:t>
            </w:r>
          </w:p>
        </w:tc>
        <w:tc>
          <w:tcPr>
            <w:tcW w:w="1818" w:type="dxa"/>
            <w:vAlign w:val="center"/>
            <w:hideMark/>
          </w:tcPr>
          <w:p w14:paraId="248A469D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512 KB–2 MB</w:t>
            </w:r>
          </w:p>
        </w:tc>
      </w:tr>
      <w:tr w:rsidR="00077D73" w:rsidRPr="0058790C" w14:paraId="59FBC40D" w14:textId="77777777" w:rsidTr="008A668D">
        <w:trPr>
          <w:trHeight w:val="510"/>
          <w:jc w:val="center"/>
        </w:trPr>
        <w:tc>
          <w:tcPr>
            <w:tcW w:w="1826" w:type="dxa"/>
            <w:vAlign w:val="center"/>
            <w:hideMark/>
          </w:tcPr>
          <w:p w14:paraId="59D0C7FE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  <w:t>SRAM</w:t>
            </w:r>
          </w:p>
        </w:tc>
        <w:tc>
          <w:tcPr>
            <w:tcW w:w="1522" w:type="dxa"/>
            <w:vAlign w:val="center"/>
            <w:hideMark/>
          </w:tcPr>
          <w:p w14:paraId="39953470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Up to 256 KB</w:t>
            </w:r>
          </w:p>
        </w:tc>
        <w:tc>
          <w:tcPr>
            <w:tcW w:w="1732" w:type="dxa"/>
            <w:vAlign w:val="center"/>
            <w:hideMark/>
          </w:tcPr>
          <w:p w14:paraId="2C098C5F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256 KB</w:t>
            </w:r>
          </w:p>
        </w:tc>
        <w:tc>
          <w:tcPr>
            <w:tcW w:w="1631" w:type="dxa"/>
            <w:vAlign w:val="center"/>
            <w:hideMark/>
          </w:tcPr>
          <w:p w14:paraId="055AF0A2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256 KB</w:t>
            </w:r>
          </w:p>
        </w:tc>
        <w:tc>
          <w:tcPr>
            <w:tcW w:w="1818" w:type="dxa"/>
            <w:vAlign w:val="center"/>
            <w:hideMark/>
          </w:tcPr>
          <w:p w14:paraId="0CCE1B58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128–786 KB</w:t>
            </w:r>
          </w:p>
        </w:tc>
      </w:tr>
      <w:tr w:rsidR="00077D73" w:rsidRPr="0058790C" w14:paraId="29916B76" w14:textId="77777777" w:rsidTr="008A668D">
        <w:trPr>
          <w:trHeight w:val="510"/>
          <w:jc w:val="center"/>
        </w:trPr>
        <w:tc>
          <w:tcPr>
            <w:tcW w:w="1826" w:type="dxa"/>
            <w:vAlign w:val="center"/>
            <w:hideMark/>
          </w:tcPr>
          <w:p w14:paraId="2F1C42CE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  <w:t>Lead time</w:t>
            </w:r>
          </w:p>
        </w:tc>
        <w:tc>
          <w:tcPr>
            <w:tcW w:w="1522" w:type="dxa"/>
            <w:vAlign w:val="center"/>
            <w:hideMark/>
          </w:tcPr>
          <w:p w14:paraId="6A3BB25F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6–8 weeks</w:t>
            </w:r>
          </w:p>
        </w:tc>
        <w:tc>
          <w:tcPr>
            <w:tcW w:w="1732" w:type="dxa"/>
            <w:vAlign w:val="center"/>
            <w:hideMark/>
          </w:tcPr>
          <w:p w14:paraId="0F36E90A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10–12 weeks</w:t>
            </w:r>
          </w:p>
        </w:tc>
        <w:tc>
          <w:tcPr>
            <w:tcW w:w="1631" w:type="dxa"/>
            <w:vAlign w:val="center"/>
            <w:hideMark/>
          </w:tcPr>
          <w:p w14:paraId="4896E825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12–14 weeks</w:t>
            </w:r>
          </w:p>
        </w:tc>
        <w:tc>
          <w:tcPr>
            <w:tcW w:w="1818" w:type="dxa"/>
            <w:vAlign w:val="center"/>
            <w:hideMark/>
          </w:tcPr>
          <w:p w14:paraId="6054A02B" w14:textId="77777777" w:rsidR="00077D73" w:rsidRPr="0058790C" w:rsidRDefault="00077D73" w:rsidP="00F952D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 w:val="22"/>
                <w:lang w:eastAsia="en-IN" w:bidi="ta-IN"/>
              </w:rPr>
              <w:t>8–10 weeks</w:t>
            </w:r>
          </w:p>
        </w:tc>
      </w:tr>
    </w:tbl>
    <w:p w14:paraId="0F888E81" w14:textId="2ED1FB12" w:rsidR="62B84934" w:rsidRPr="0058790C" w:rsidRDefault="004A5F10" w:rsidP="1AE5C8FF">
      <w:pPr>
        <w:pStyle w:val="Heading7"/>
        <w:rPr>
          <w:rFonts w:eastAsia="Times New Roman" w:cs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>MCU Justification</w:t>
      </w:r>
    </w:p>
    <w:p w14:paraId="47D12E12" w14:textId="0A214D75" w:rsidR="59D81592" w:rsidRPr="0058790C" w:rsidRDefault="1AE5C8FF" w:rsidP="111F0039">
      <w:pPr>
        <w:jc w:val="center"/>
      </w:pPr>
      <w:r w:rsidRPr="0058790C">
        <w:rPr>
          <w:noProof/>
        </w:rPr>
        <w:drawing>
          <wp:inline distT="0" distB="0" distL="0" distR="0" wp14:anchorId="7285C115" wp14:editId="766D1C52">
            <wp:extent cx="972223" cy="936418"/>
            <wp:effectExtent l="0" t="0" r="0" b="0"/>
            <wp:docPr id="12711625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62511" name="Picture 12711625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9210" t="10964" r="7456" b="8771"/>
                    <a:stretch>
                      <a:fillRect/>
                    </a:stretch>
                  </pic:blipFill>
                  <pic:spPr>
                    <a:xfrm>
                      <a:off x="0" y="0"/>
                      <a:ext cx="972223" cy="93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1B66" w14:textId="775E9841" w:rsidR="67D8FABA" w:rsidRPr="0058790C" w:rsidRDefault="4B856964" w:rsidP="67D8FABA">
      <w:pPr>
        <w:jc w:val="center"/>
      </w:pPr>
      <w:r w:rsidRPr="0058790C">
        <w:t>STM32U375RG</w:t>
      </w:r>
      <w:r w:rsidR="1CE47C45" w:rsidRPr="0058790C">
        <w:t xml:space="preserve"> </w:t>
      </w:r>
      <w:r w:rsidR="64A5CE23" w:rsidRPr="0058790C">
        <w:t xml:space="preserve">MCU </w:t>
      </w:r>
    </w:p>
    <w:p w14:paraId="6AB5F09E" w14:textId="521ED9F2" w:rsidR="00073DFE" w:rsidRPr="0058790C" w:rsidRDefault="004A5F10" w:rsidP="00F952DF">
      <w:pPr>
        <w:pStyle w:val="KSRChapterCntnt"/>
        <w:rPr>
          <w:rFonts w:eastAsia="Times New Roman"/>
          <w:lang w:eastAsia="en-IN" w:bidi="ta-IN"/>
        </w:rPr>
      </w:pPr>
      <w:r w:rsidRPr="0058790C">
        <w:rPr>
          <w:rFonts w:eastAsia="Times New Roman"/>
          <w:b/>
          <w:bCs/>
          <w:lang w:eastAsia="en-IN" w:bidi="ta-IN"/>
        </w:rPr>
        <w:t xml:space="preserve">STM32U375RG </w:t>
      </w:r>
      <w:r w:rsidRPr="0058790C">
        <w:rPr>
          <w:rFonts w:eastAsia="Times New Roman"/>
          <w:lang w:eastAsia="en-IN" w:bidi="ta-IN"/>
        </w:rPr>
        <w:t xml:space="preserve">was selected because it delivers the </w:t>
      </w:r>
      <w:r w:rsidRPr="0058790C">
        <w:rPr>
          <w:rFonts w:eastAsia="Times New Roman"/>
          <w:b/>
          <w:bCs/>
          <w:lang w:eastAsia="en-IN" w:bidi="ta-IN"/>
        </w:rPr>
        <w:t>lowest energy per task</w:t>
      </w:r>
      <w:r w:rsidRPr="0058790C">
        <w:rPr>
          <w:rFonts w:eastAsia="Times New Roman"/>
          <w:lang w:eastAsia="en-IN" w:bidi="ta-IN"/>
        </w:rPr>
        <w:t xml:space="preserve">, the </w:t>
      </w:r>
      <w:r w:rsidRPr="0058790C">
        <w:rPr>
          <w:rFonts w:eastAsia="Times New Roman"/>
          <w:b/>
          <w:bCs/>
          <w:lang w:eastAsia="en-IN" w:bidi="ta-IN"/>
        </w:rPr>
        <w:t>lowest deep</w:t>
      </w:r>
      <w:r w:rsidR="008A668D" w:rsidRPr="0058790C">
        <w:rPr>
          <w:rFonts w:eastAsia="Times New Roman"/>
          <w:b/>
          <w:bCs/>
          <w:lang w:eastAsia="en-IN" w:bidi="ta-IN"/>
        </w:rPr>
        <w:t xml:space="preserve"> </w:t>
      </w:r>
      <w:r w:rsidRPr="0058790C">
        <w:rPr>
          <w:rFonts w:eastAsia="Times New Roman"/>
          <w:b/>
          <w:bCs/>
          <w:lang w:eastAsia="en-IN" w:bidi="ta-IN"/>
        </w:rPr>
        <w:t>sleep current</w:t>
      </w:r>
      <w:r w:rsidRPr="0058790C">
        <w:rPr>
          <w:rFonts w:eastAsia="Times New Roman"/>
          <w:lang w:eastAsia="en-IN" w:bidi="ta-IN"/>
        </w:rPr>
        <w:t xml:space="preserve">, and </w:t>
      </w:r>
      <w:r w:rsidRPr="0058790C">
        <w:rPr>
          <w:rFonts w:eastAsia="Times New Roman"/>
          <w:b/>
          <w:bCs/>
          <w:lang w:eastAsia="en-IN" w:bidi="ta-IN"/>
        </w:rPr>
        <w:t>no RF</w:t>
      </w:r>
      <w:r w:rsidR="008A668D" w:rsidRPr="0058790C">
        <w:rPr>
          <w:rFonts w:eastAsia="Times New Roman"/>
          <w:b/>
          <w:bCs/>
          <w:lang w:eastAsia="en-IN" w:bidi="ta-IN"/>
        </w:rPr>
        <w:t xml:space="preserve"> </w:t>
      </w:r>
      <w:r w:rsidRPr="0058790C">
        <w:rPr>
          <w:rFonts w:eastAsia="Times New Roman"/>
          <w:b/>
          <w:bCs/>
          <w:lang w:eastAsia="en-IN" w:bidi="ta-IN"/>
        </w:rPr>
        <w:t>related idle leakage</w:t>
      </w:r>
      <w:r w:rsidRPr="0058790C">
        <w:rPr>
          <w:rFonts w:eastAsia="Times New Roman"/>
          <w:lang w:eastAsia="en-IN" w:bidi="ta-IN"/>
        </w:rPr>
        <w:t>, while providing sufficient on-chip memory and certified hardware security.</w:t>
      </w:r>
      <w:r w:rsidR="00F952DF" w:rsidRPr="0058790C">
        <w:rPr>
          <w:rFonts w:eastAsia="Times New Roman"/>
          <w:lang w:eastAsia="en-IN" w:bidi="ta-IN"/>
        </w:rPr>
        <w:t xml:space="preserve"> </w:t>
      </w:r>
      <w:r w:rsidRPr="0058790C">
        <w:rPr>
          <w:rFonts w:eastAsia="Times New Roman"/>
          <w:lang w:eastAsia="en-IN" w:bidi="ta-IN"/>
        </w:rPr>
        <w:t>MCUs with integrated radios were rejected due to higher idle power, RF coexistence risk, and increased firmware complexity unsuitable for an event</w:t>
      </w:r>
      <w:r w:rsidR="290974CE" w:rsidRPr="0058790C">
        <w:rPr>
          <w:rFonts w:eastAsia="Times New Roman"/>
          <w:lang w:eastAsia="en-IN" w:bidi="ta-IN"/>
        </w:rPr>
        <w:t xml:space="preserve"> </w:t>
      </w:r>
      <w:r w:rsidRPr="0058790C">
        <w:rPr>
          <w:rFonts w:eastAsia="Times New Roman"/>
          <w:lang w:eastAsia="en-IN" w:bidi="ta-IN"/>
        </w:rPr>
        <w:t>driven wearable.</w:t>
      </w:r>
    </w:p>
    <w:p w14:paraId="5A9EA8C8" w14:textId="77777777" w:rsidR="000B3983" w:rsidRPr="0058790C" w:rsidRDefault="000B3983">
      <w:pPr>
        <w:rPr>
          <w:rFonts w:eastAsia="Times New Roman" w:cs="Times New Roman"/>
          <w:b/>
          <w:bCs/>
          <w:szCs w:val="24"/>
          <w:lang w:eastAsia="en-IN" w:bidi="ta-IN"/>
        </w:rPr>
      </w:pPr>
      <w:r w:rsidRPr="0058790C">
        <w:rPr>
          <w:rFonts w:eastAsia="Times New Roman"/>
          <w:b/>
          <w:bCs/>
          <w:szCs w:val="24"/>
          <w:lang w:eastAsia="en-IN" w:bidi="ta-IN"/>
        </w:rPr>
        <w:br w:type="page"/>
      </w:r>
    </w:p>
    <w:p w14:paraId="40A04FC0" w14:textId="1BA31664" w:rsidR="00D53452" w:rsidRPr="0058790C" w:rsidRDefault="00D53452" w:rsidP="00614174">
      <w:pPr>
        <w:pStyle w:val="KSRChapterCntnt"/>
        <w:ind w:firstLine="0"/>
        <w:jc w:val="center"/>
        <w:rPr>
          <w:rFonts w:eastAsia="Times New Roman"/>
          <w:b/>
          <w:bCs/>
          <w:szCs w:val="24"/>
          <w:lang w:eastAsia="en-IN" w:bidi="ta-IN"/>
        </w:rPr>
      </w:pPr>
      <w:r w:rsidRPr="0058790C">
        <w:rPr>
          <w:rFonts w:eastAsia="Times New Roman"/>
          <w:b/>
          <w:bCs/>
          <w:szCs w:val="24"/>
          <w:lang w:val="en-IN" w:eastAsia="en-IN" w:bidi="ta-IN"/>
        </w:rPr>
        <w:lastRenderedPageBreak/>
        <w:t>Table 2.1.2 – Wi-Fi Solution Comparison</w:t>
      </w:r>
    </w:p>
    <w:tbl>
      <w:tblPr>
        <w:tblW w:w="82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6"/>
        <w:gridCol w:w="2329"/>
        <w:gridCol w:w="1756"/>
        <w:gridCol w:w="1822"/>
      </w:tblGrid>
      <w:tr w:rsidR="00614174" w:rsidRPr="0058790C" w14:paraId="7D533018" w14:textId="77777777" w:rsidTr="008A668D">
        <w:trPr>
          <w:trHeight w:val="510"/>
          <w:jc w:val="center"/>
        </w:trPr>
        <w:tc>
          <w:tcPr>
            <w:tcW w:w="2356" w:type="dxa"/>
            <w:vAlign w:val="center"/>
            <w:hideMark/>
          </w:tcPr>
          <w:p w14:paraId="64A874C3" w14:textId="77777777" w:rsidR="00614174" w:rsidRPr="0058790C" w:rsidRDefault="00614174" w:rsidP="00D77520">
            <w:pPr>
              <w:spacing w:after="0"/>
              <w:jc w:val="center"/>
              <w:rPr>
                <w:b/>
                <w:bCs/>
                <w:lang w:eastAsia="en-IN"/>
              </w:rPr>
            </w:pPr>
            <w:r w:rsidRPr="0058790C">
              <w:rPr>
                <w:b/>
                <w:bCs/>
                <w:lang w:eastAsia="en-IN"/>
              </w:rPr>
              <w:t>Parameter</w:t>
            </w:r>
          </w:p>
        </w:tc>
        <w:tc>
          <w:tcPr>
            <w:tcW w:w="2329" w:type="dxa"/>
            <w:vAlign w:val="center"/>
            <w:hideMark/>
          </w:tcPr>
          <w:p w14:paraId="2D944990" w14:textId="77777777" w:rsidR="00614174" w:rsidRPr="0058790C" w:rsidRDefault="00614174" w:rsidP="00D77520">
            <w:pPr>
              <w:spacing w:after="0"/>
              <w:jc w:val="center"/>
              <w:rPr>
                <w:b/>
                <w:bCs/>
                <w:lang w:eastAsia="en-IN"/>
              </w:rPr>
            </w:pPr>
            <w:r w:rsidRPr="0058790C">
              <w:rPr>
                <w:b/>
                <w:bCs/>
                <w:lang w:eastAsia="en-IN"/>
              </w:rPr>
              <w:t>nRF7002 (Selected)</w:t>
            </w:r>
          </w:p>
        </w:tc>
        <w:tc>
          <w:tcPr>
            <w:tcW w:w="1756" w:type="dxa"/>
            <w:vAlign w:val="center"/>
            <w:hideMark/>
          </w:tcPr>
          <w:p w14:paraId="2CD6E24B" w14:textId="77777777" w:rsidR="00614174" w:rsidRPr="0058790C" w:rsidRDefault="00614174" w:rsidP="00D77520">
            <w:pPr>
              <w:spacing w:after="0"/>
              <w:jc w:val="center"/>
              <w:rPr>
                <w:b/>
                <w:bCs/>
                <w:lang w:eastAsia="en-IN"/>
              </w:rPr>
            </w:pPr>
            <w:r w:rsidRPr="0058790C">
              <w:rPr>
                <w:b/>
                <w:bCs/>
                <w:lang w:eastAsia="en-IN"/>
              </w:rPr>
              <w:t>CC3351</w:t>
            </w:r>
          </w:p>
        </w:tc>
        <w:tc>
          <w:tcPr>
            <w:tcW w:w="1822" w:type="dxa"/>
            <w:vAlign w:val="center"/>
            <w:hideMark/>
          </w:tcPr>
          <w:p w14:paraId="4AB42DF0" w14:textId="77777777" w:rsidR="00614174" w:rsidRPr="0058790C" w:rsidRDefault="00614174" w:rsidP="00D77520">
            <w:pPr>
              <w:spacing w:after="0"/>
              <w:jc w:val="center"/>
              <w:rPr>
                <w:b/>
                <w:bCs/>
                <w:lang w:eastAsia="en-IN"/>
              </w:rPr>
            </w:pPr>
            <w:r w:rsidRPr="0058790C">
              <w:rPr>
                <w:b/>
                <w:bCs/>
                <w:lang w:eastAsia="en-IN"/>
              </w:rPr>
              <w:t>ESP32-C6</w:t>
            </w:r>
          </w:p>
        </w:tc>
      </w:tr>
      <w:tr w:rsidR="00614174" w:rsidRPr="0058790C" w14:paraId="27E6E701" w14:textId="77777777" w:rsidTr="008A668D">
        <w:trPr>
          <w:trHeight w:val="454"/>
          <w:jc w:val="center"/>
        </w:trPr>
        <w:tc>
          <w:tcPr>
            <w:tcW w:w="2356" w:type="dxa"/>
            <w:vAlign w:val="center"/>
            <w:hideMark/>
          </w:tcPr>
          <w:p w14:paraId="7B68F5BC" w14:textId="77777777" w:rsidR="00614174" w:rsidRPr="0058790C" w:rsidRDefault="00614174" w:rsidP="00D77520">
            <w:pPr>
              <w:spacing w:after="0"/>
              <w:jc w:val="center"/>
              <w:rPr>
                <w:b/>
                <w:bCs/>
                <w:lang w:eastAsia="en-IN"/>
              </w:rPr>
            </w:pPr>
            <w:r w:rsidRPr="0058790C">
              <w:rPr>
                <w:b/>
                <w:bCs/>
                <w:lang w:eastAsia="en-IN"/>
              </w:rPr>
              <w:t>Wi-Fi architecture</w:t>
            </w:r>
          </w:p>
        </w:tc>
        <w:tc>
          <w:tcPr>
            <w:tcW w:w="2329" w:type="dxa"/>
            <w:vAlign w:val="center"/>
            <w:hideMark/>
          </w:tcPr>
          <w:p w14:paraId="04A83898" w14:textId="77777777" w:rsidR="00614174" w:rsidRPr="0058790C" w:rsidRDefault="00614174" w:rsidP="00D77520">
            <w:pPr>
              <w:spacing w:after="0"/>
              <w:jc w:val="center"/>
              <w:rPr>
                <w:lang w:eastAsia="en-IN"/>
              </w:rPr>
            </w:pPr>
            <w:r w:rsidRPr="0058790C">
              <w:rPr>
                <w:lang w:eastAsia="en-IN"/>
              </w:rPr>
              <w:t>Companion IC</w:t>
            </w:r>
          </w:p>
        </w:tc>
        <w:tc>
          <w:tcPr>
            <w:tcW w:w="1756" w:type="dxa"/>
            <w:vAlign w:val="center"/>
            <w:hideMark/>
          </w:tcPr>
          <w:p w14:paraId="448FC61B" w14:textId="77777777" w:rsidR="00614174" w:rsidRPr="0058790C" w:rsidRDefault="00614174" w:rsidP="00D77520">
            <w:pPr>
              <w:spacing w:after="0"/>
              <w:jc w:val="center"/>
              <w:rPr>
                <w:lang w:eastAsia="en-IN"/>
              </w:rPr>
            </w:pPr>
            <w:r w:rsidRPr="0058790C">
              <w:rPr>
                <w:lang w:eastAsia="en-IN"/>
              </w:rPr>
              <w:t>Companion IC</w:t>
            </w:r>
          </w:p>
        </w:tc>
        <w:tc>
          <w:tcPr>
            <w:tcW w:w="1822" w:type="dxa"/>
            <w:vAlign w:val="center"/>
            <w:hideMark/>
          </w:tcPr>
          <w:p w14:paraId="5AAFDE10" w14:textId="77777777" w:rsidR="00614174" w:rsidRPr="0058790C" w:rsidRDefault="00614174" w:rsidP="00D77520">
            <w:pPr>
              <w:spacing w:after="0"/>
              <w:jc w:val="center"/>
              <w:rPr>
                <w:lang w:eastAsia="en-IN"/>
              </w:rPr>
            </w:pPr>
            <w:r w:rsidRPr="0058790C">
              <w:rPr>
                <w:lang w:eastAsia="en-IN"/>
              </w:rPr>
              <w:t>SoC</w:t>
            </w:r>
          </w:p>
        </w:tc>
      </w:tr>
      <w:tr w:rsidR="00614174" w:rsidRPr="0058790C" w14:paraId="747DA8AA" w14:textId="77777777" w:rsidTr="008A668D">
        <w:trPr>
          <w:trHeight w:val="454"/>
          <w:jc w:val="center"/>
        </w:trPr>
        <w:tc>
          <w:tcPr>
            <w:tcW w:w="2356" w:type="dxa"/>
            <w:vAlign w:val="center"/>
            <w:hideMark/>
          </w:tcPr>
          <w:p w14:paraId="6038C703" w14:textId="77777777" w:rsidR="00614174" w:rsidRPr="0058790C" w:rsidRDefault="00614174" w:rsidP="00D77520">
            <w:pPr>
              <w:spacing w:after="0"/>
              <w:jc w:val="center"/>
              <w:rPr>
                <w:b/>
                <w:bCs/>
                <w:lang w:eastAsia="en-IN"/>
              </w:rPr>
            </w:pPr>
            <w:r w:rsidRPr="0058790C">
              <w:rPr>
                <w:b/>
                <w:bCs/>
                <w:lang w:eastAsia="en-IN"/>
              </w:rPr>
              <w:t>Wi-Fi standard</w:t>
            </w:r>
          </w:p>
        </w:tc>
        <w:tc>
          <w:tcPr>
            <w:tcW w:w="2329" w:type="dxa"/>
            <w:vAlign w:val="center"/>
            <w:hideMark/>
          </w:tcPr>
          <w:p w14:paraId="7D379A06" w14:textId="77777777" w:rsidR="00614174" w:rsidRPr="0058790C" w:rsidRDefault="00614174" w:rsidP="00D77520">
            <w:pPr>
              <w:spacing w:after="0"/>
              <w:jc w:val="center"/>
              <w:rPr>
                <w:lang w:eastAsia="en-IN"/>
              </w:rPr>
            </w:pPr>
            <w:r w:rsidRPr="0058790C">
              <w:rPr>
                <w:lang w:eastAsia="en-IN"/>
              </w:rPr>
              <w:t>Wi-Fi 6 (2.4/5 GHz)</w:t>
            </w:r>
          </w:p>
        </w:tc>
        <w:tc>
          <w:tcPr>
            <w:tcW w:w="1756" w:type="dxa"/>
            <w:vAlign w:val="center"/>
            <w:hideMark/>
          </w:tcPr>
          <w:p w14:paraId="591CD383" w14:textId="77777777" w:rsidR="00614174" w:rsidRPr="0058790C" w:rsidRDefault="00614174" w:rsidP="00D77520">
            <w:pPr>
              <w:spacing w:after="0"/>
              <w:jc w:val="center"/>
              <w:rPr>
                <w:lang w:eastAsia="en-IN"/>
              </w:rPr>
            </w:pPr>
            <w:r w:rsidRPr="0058790C">
              <w:rPr>
                <w:lang w:eastAsia="en-IN"/>
              </w:rPr>
              <w:t>Wi-Fi 6</w:t>
            </w:r>
          </w:p>
        </w:tc>
        <w:tc>
          <w:tcPr>
            <w:tcW w:w="1822" w:type="dxa"/>
            <w:vAlign w:val="center"/>
            <w:hideMark/>
          </w:tcPr>
          <w:p w14:paraId="41EB21D4" w14:textId="77777777" w:rsidR="00614174" w:rsidRPr="0058790C" w:rsidRDefault="00614174" w:rsidP="00D77520">
            <w:pPr>
              <w:spacing w:after="0"/>
              <w:jc w:val="center"/>
              <w:rPr>
                <w:lang w:eastAsia="en-IN"/>
              </w:rPr>
            </w:pPr>
            <w:r w:rsidRPr="0058790C">
              <w:rPr>
                <w:lang w:eastAsia="en-IN"/>
              </w:rPr>
              <w:t>Wi-Fi 6</w:t>
            </w:r>
          </w:p>
        </w:tc>
      </w:tr>
      <w:tr w:rsidR="00614174" w:rsidRPr="0058790C" w14:paraId="5D8F13F4" w14:textId="77777777" w:rsidTr="008A668D">
        <w:trPr>
          <w:trHeight w:val="454"/>
          <w:jc w:val="center"/>
        </w:trPr>
        <w:tc>
          <w:tcPr>
            <w:tcW w:w="2356" w:type="dxa"/>
            <w:vAlign w:val="center"/>
            <w:hideMark/>
          </w:tcPr>
          <w:p w14:paraId="13BC7C1E" w14:textId="77777777" w:rsidR="00614174" w:rsidRPr="0058790C" w:rsidRDefault="00614174" w:rsidP="00D77520">
            <w:pPr>
              <w:spacing w:after="0"/>
              <w:jc w:val="center"/>
              <w:rPr>
                <w:b/>
                <w:bCs/>
                <w:lang w:eastAsia="en-IN"/>
              </w:rPr>
            </w:pPr>
            <w:r w:rsidRPr="0058790C">
              <w:rPr>
                <w:b/>
                <w:bCs/>
                <w:lang w:eastAsia="en-IN"/>
              </w:rPr>
              <w:t>Sleep current</w:t>
            </w:r>
          </w:p>
        </w:tc>
        <w:tc>
          <w:tcPr>
            <w:tcW w:w="2329" w:type="dxa"/>
            <w:vAlign w:val="center"/>
            <w:hideMark/>
          </w:tcPr>
          <w:p w14:paraId="40F25634" w14:textId="77777777" w:rsidR="00614174" w:rsidRPr="0058790C" w:rsidRDefault="00614174" w:rsidP="00D77520">
            <w:pPr>
              <w:spacing w:after="0"/>
              <w:jc w:val="center"/>
              <w:rPr>
                <w:lang w:eastAsia="en-IN"/>
              </w:rPr>
            </w:pPr>
            <w:r w:rsidRPr="0058790C">
              <w:rPr>
                <w:lang w:eastAsia="en-IN"/>
              </w:rPr>
              <w:t>&lt;5 µA</w:t>
            </w:r>
          </w:p>
        </w:tc>
        <w:tc>
          <w:tcPr>
            <w:tcW w:w="1756" w:type="dxa"/>
            <w:vAlign w:val="center"/>
            <w:hideMark/>
          </w:tcPr>
          <w:p w14:paraId="2BE1D16C" w14:textId="77777777" w:rsidR="00614174" w:rsidRPr="0058790C" w:rsidRDefault="00614174" w:rsidP="00D77520">
            <w:pPr>
              <w:spacing w:after="0"/>
              <w:jc w:val="center"/>
              <w:rPr>
                <w:lang w:eastAsia="en-IN"/>
              </w:rPr>
            </w:pPr>
            <w:r w:rsidRPr="0058790C">
              <w:rPr>
                <w:lang w:eastAsia="en-IN"/>
              </w:rPr>
              <w:t>~8 µA</w:t>
            </w:r>
          </w:p>
        </w:tc>
        <w:tc>
          <w:tcPr>
            <w:tcW w:w="1822" w:type="dxa"/>
            <w:vAlign w:val="center"/>
            <w:hideMark/>
          </w:tcPr>
          <w:p w14:paraId="112BEF7C" w14:textId="77777777" w:rsidR="00614174" w:rsidRPr="0058790C" w:rsidRDefault="00614174" w:rsidP="00D77520">
            <w:pPr>
              <w:spacing w:after="0"/>
              <w:jc w:val="center"/>
              <w:rPr>
                <w:lang w:eastAsia="en-IN"/>
              </w:rPr>
            </w:pPr>
            <w:r w:rsidRPr="0058790C">
              <w:rPr>
                <w:lang w:eastAsia="en-IN"/>
              </w:rPr>
              <w:t>~20 µA</w:t>
            </w:r>
          </w:p>
        </w:tc>
      </w:tr>
      <w:tr w:rsidR="00614174" w:rsidRPr="0058790C" w14:paraId="3DCA7282" w14:textId="77777777" w:rsidTr="008A668D">
        <w:trPr>
          <w:trHeight w:val="454"/>
          <w:jc w:val="center"/>
        </w:trPr>
        <w:tc>
          <w:tcPr>
            <w:tcW w:w="2356" w:type="dxa"/>
            <w:vAlign w:val="center"/>
            <w:hideMark/>
          </w:tcPr>
          <w:p w14:paraId="54FD626A" w14:textId="77777777" w:rsidR="00614174" w:rsidRPr="0058790C" w:rsidRDefault="00614174" w:rsidP="00D77520">
            <w:pPr>
              <w:spacing w:after="0"/>
              <w:jc w:val="center"/>
              <w:rPr>
                <w:b/>
                <w:bCs/>
                <w:lang w:eastAsia="en-IN"/>
              </w:rPr>
            </w:pPr>
            <w:r w:rsidRPr="0058790C">
              <w:rPr>
                <w:b/>
                <w:bCs/>
                <w:lang w:eastAsia="en-IN"/>
              </w:rPr>
              <w:t>TX peak current</w:t>
            </w:r>
          </w:p>
        </w:tc>
        <w:tc>
          <w:tcPr>
            <w:tcW w:w="2329" w:type="dxa"/>
            <w:vAlign w:val="center"/>
            <w:hideMark/>
          </w:tcPr>
          <w:p w14:paraId="17B55021" w14:textId="790E5373" w:rsidR="00614174" w:rsidRPr="0058790C" w:rsidRDefault="00C7081A" w:rsidP="00D77520">
            <w:pPr>
              <w:spacing w:after="0"/>
              <w:jc w:val="center"/>
              <w:rPr>
                <w:lang w:eastAsia="en-IN"/>
              </w:rPr>
            </w:pPr>
            <w:r w:rsidRPr="0058790C">
              <w:rPr>
                <w:lang w:eastAsia="en-IN"/>
              </w:rPr>
              <w:t>2</w:t>
            </w:r>
            <w:r w:rsidR="00C7746E" w:rsidRPr="0058790C">
              <w:rPr>
                <w:lang w:eastAsia="en-IN"/>
              </w:rPr>
              <w:t>62</w:t>
            </w:r>
            <w:r w:rsidR="00614174" w:rsidRPr="0058790C">
              <w:rPr>
                <w:lang w:eastAsia="en-IN"/>
              </w:rPr>
              <w:t xml:space="preserve"> m</w:t>
            </w:r>
            <w:r w:rsidRPr="0058790C">
              <w:rPr>
                <w:lang w:eastAsia="en-IN"/>
              </w:rPr>
              <w:t xml:space="preserve">A </w:t>
            </w:r>
          </w:p>
        </w:tc>
        <w:tc>
          <w:tcPr>
            <w:tcW w:w="1756" w:type="dxa"/>
            <w:vAlign w:val="center"/>
            <w:hideMark/>
          </w:tcPr>
          <w:p w14:paraId="21CFD0BD" w14:textId="7B70CBCA" w:rsidR="00614174" w:rsidRPr="0058790C" w:rsidRDefault="00614174" w:rsidP="00D77520">
            <w:pPr>
              <w:spacing w:after="0"/>
              <w:jc w:val="center"/>
              <w:rPr>
                <w:lang w:eastAsia="en-IN"/>
              </w:rPr>
            </w:pPr>
            <w:r w:rsidRPr="0058790C">
              <w:rPr>
                <w:lang w:eastAsia="en-IN"/>
              </w:rPr>
              <w:t>400</w:t>
            </w:r>
            <w:r w:rsidR="00C7746E" w:rsidRPr="0058790C">
              <w:rPr>
                <w:lang w:eastAsia="en-IN"/>
              </w:rPr>
              <w:t xml:space="preserve"> </w:t>
            </w:r>
            <w:r w:rsidRPr="0058790C">
              <w:rPr>
                <w:lang w:eastAsia="en-IN"/>
              </w:rPr>
              <w:t>mA</w:t>
            </w:r>
          </w:p>
        </w:tc>
        <w:tc>
          <w:tcPr>
            <w:tcW w:w="1822" w:type="dxa"/>
            <w:vAlign w:val="center"/>
            <w:hideMark/>
          </w:tcPr>
          <w:p w14:paraId="3C87B8D4" w14:textId="0DF4CFE5" w:rsidR="00614174" w:rsidRPr="0058790C" w:rsidRDefault="00614174" w:rsidP="00D77520">
            <w:pPr>
              <w:spacing w:after="0"/>
              <w:jc w:val="center"/>
              <w:rPr>
                <w:lang w:eastAsia="en-IN"/>
              </w:rPr>
            </w:pPr>
            <w:r w:rsidRPr="0058790C">
              <w:rPr>
                <w:lang w:eastAsia="en-IN"/>
              </w:rPr>
              <w:t>480</w:t>
            </w:r>
            <w:r w:rsidR="00C7746E" w:rsidRPr="0058790C">
              <w:rPr>
                <w:lang w:eastAsia="en-IN"/>
              </w:rPr>
              <w:t xml:space="preserve"> </w:t>
            </w:r>
            <w:r w:rsidRPr="0058790C">
              <w:rPr>
                <w:lang w:eastAsia="en-IN"/>
              </w:rPr>
              <w:t>mA</w:t>
            </w:r>
          </w:p>
        </w:tc>
      </w:tr>
      <w:tr w:rsidR="00614174" w:rsidRPr="0058790C" w14:paraId="3DC3A92D" w14:textId="77777777" w:rsidTr="008A668D">
        <w:trPr>
          <w:trHeight w:val="454"/>
          <w:jc w:val="center"/>
        </w:trPr>
        <w:tc>
          <w:tcPr>
            <w:tcW w:w="2356" w:type="dxa"/>
            <w:vAlign w:val="center"/>
            <w:hideMark/>
          </w:tcPr>
          <w:p w14:paraId="1A97C8BC" w14:textId="77777777" w:rsidR="00614174" w:rsidRPr="0058790C" w:rsidRDefault="00614174" w:rsidP="00D77520">
            <w:pPr>
              <w:spacing w:after="0"/>
              <w:jc w:val="center"/>
              <w:rPr>
                <w:b/>
                <w:bCs/>
                <w:lang w:eastAsia="en-IN"/>
              </w:rPr>
            </w:pPr>
            <w:r w:rsidRPr="0058790C">
              <w:rPr>
                <w:b/>
                <w:bCs/>
                <w:lang w:eastAsia="en-IN"/>
              </w:rPr>
              <w:t>Energy per TX event</w:t>
            </w:r>
          </w:p>
        </w:tc>
        <w:tc>
          <w:tcPr>
            <w:tcW w:w="2329" w:type="dxa"/>
            <w:vAlign w:val="center"/>
            <w:hideMark/>
          </w:tcPr>
          <w:p w14:paraId="4BFC902A" w14:textId="77777777" w:rsidR="00614174" w:rsidRPr="0058790C" w:rsidRDefault="00614174" w:rsidP="00D77520">
            <w:pPr>
              <w:spacing w:after="0"/>
              <w:jc w:val="center"/>
              <w:rPr>
                <w:lang w:eastAsia="en-IN"/>
              </w:rPr>
            </w:pPr>
            <w:r w:rsidRPr="0058790C">
              <w:rPr>
                <w:lang w:eastAsia="en-IN"/>
              </w:rPr>
              <w:t>Lowest</w:t>
            </w:r>
          </w:p>
        </w:tc>
        <w:tc>
          <w:tcPr>
            <w:tcW w:w="1756" w:type="dxa"/>
            <w:vAlign w:val="center"/>
            <w:hideMark/>
          </w:tcPr>
          <w:p w14:paraId="33337A1E" w14:textId="77777777" w:rsidR="00614174" w:rsidRPr="0058790C" w:rsidRDefault="00614174" w:rsidP="00D77520">
            <w:pPr>
              <w:spacing w:after="0"/>
              <w:jc w:val="center"/>
              <w:rPr>
                <w:lang w:eastAsia="en-IN"/>
              </w:rPr>
            </w:pPr>
            <w:r w:rsidRPr="0058790C">
              <w:rPr>
                <w:lang w:eastAsia="en-IN"/>
              </w:rPr>
              <w:t>22%</w:t>
            </w:r>
          </w:p>
        </w:tc>
        <w:tc>
          <w:tcPr>
            <w:tcW w:w="1822" w:type="dxa"/>
            <w:vAlign w:val="center"/>
            <w:hideMark/>
          </w:tcPr>
          <w:p w14:paraId="58E0A916" w14:textId="77777777" w:rsidR="00614174" w:rsidRPr="0058790C" w:rsidRDefault="00614174" w:rsidP="00D77520">
            <w:pPr>
              <w:spacing w:after="0"/>
              <w:jc w:val="center"/>
              <w:rPr>
                <w:lang w:eastAsia="en-IN"/>
              </w:rPr>
            </w:pPr>
            <w:r w:rsidRPr="0058790C">
              <w:rPr>
                <w:lang w:eastAsia="en-IN"/>
              </w:rPr>
              <w:t>45%</w:t>
            </w:r>
          </w:p>
        </w:tc>
      </w:tr>
      <w:tr w:rsidR="00614174" w:rsidRPr="0058790C" w14:paraId="20E5C14F" w14:textId="77777777" w:rsidTr="008A668D">
        <w:trPr>
          <w:trHeight w:val="454"/>
          <w:jc w:val="center"/>
        </w:trPr>
        <w:tc>
          <w:tcPr>
            <w:tcW w:w="2356" w:type="dxa"/>
            <w:vAlign w:val="center"/>
            <w:hideMark/>
          </w:tcPr>
          <w:p w14:paraId="163E0AAD" w14:textId="77777777" w:rsidR="00614174" w:rsidRPr="0058790C" w:rsidRDefault="00614174" w:rsidP="00D77520">
            <w:pPr>
              <w:spacing w:after="0"/>
              <w:jc w:val="center"/>
              <w:rPr>
                <w:b/>
                <w:bCs/>
                <w:lang w:eastAsia="en-IN"/>
              </w:rPr>
            </w:pPr>
            <w:r w:rsidRPr="0058790C">
              <w:rPr>
                <w:b/>
                <w:bCs/>
                <w:lang w:eastAsia="en-IN"/>
              </w:rPr>
              <w:t>Interface</w:t>
            </w:r>
          </w:p>
        </w:tc>
        <w:tc>
          <w:tcPr>
            <w:tcW w:w="2329" w:type="dxa"/>
            <w:vAlign w:val="center"/>
            <w:hideMark/>
          </w:tcPr>
          <w:p w14:paraId="652C54D4" w14:textId="77777777" w:rsidR="00614174" w:rsidRPr="0058790C" w:rsidRDefault="00614174" w:rsidP="00D77520">
            <w:pPr>
              <w:spacing w:after="0"/>
              <w:jc w:val="center"/>
              <w:rPr>
                <w:lang w:eastAsia="en-IN"/>
              </w:rPr>
            </w:pPr>
            <w:r w:rsidRPr="0058790C">
              <w:rPr>
                <w:lang w:eastAsia="en-IN"/>
              </w:rPr>
              <w:t>SPI</w:t>
            </w:r>
          </w:p>
        </w:tc>
        <w:tc>
          <w:tcPr>
            <w:tcW w:w="1756" w:type="dxa"/>
            <w:vAlign w:val="center"/>
            <w:hideMark/>
          </w:tcPr>
          <w:p w14:paraId="70BF3BE1" w14:textId="77777777" w:rsidR="00614174" w:rsidRPr="0058790C" w:rsidRDefault="00614174" w:rsidP="00D77520">
            <w:pPr>
              <w:spacing w:after="0"/>
              <w:jc w:val="center"/>
              <w:rPr>
                <w:lang w:eastAsia="en-IN"/>
              </w:rPr>
            </w:pPr>
            <w:r w:rsidRPr="0058790C">
              <w:rPr>
                <w:lang w:eastAsia="en-IN"/>
              </w:rPr>
              <w:t>SPI</w:t>
            </w:r>
          </w:p>
        </w:tc>
        <w:tc>
          <w:tcPr>
            <w:tcW w:w="1822" w:type="dxa"/>
            <w:vAlign w:val="center"/>
            <w:hideMark/>
          </w:tcPr>
          <w:p w14:paraId="73691208" w14:textId="77777777" w:rsidR="00614174" w:rsidRPr="0058790C" w:rsidRDefault="00614174" w:rsidP="00D77520">
            <w:pPr>
              <w:spacing w:after="0"/>
              <w:jc w:val="center"/>
              <w:rPr>
                <w:lang w:eastAsia="en-IN"/>
              </w:rPr>
            </w:pPr>
            <w:r w:rsidRPr="0058790C">
              <w:rPr>
                <w:lang w:eastAsia="en-IN"/>
              </w:rPr>
              <w:t>Internal</w:t>
            </w:r>
          </w:p>
        </w:tc>
      </w:tr>
      <w:tr w:rsidR="00614174" w:rsidRPr="0058790C" w14:paraId="59565F99" w14:textId="77777777" w:rsidTr="008A668D">
        <w:trPr>
          <w:trHeight w:val="454"/>
          <w:jc w:val="center"/>
        </w:trPr>
        <w:tc>
          <w:tcPr>
            <w:tcW w:w="2356" w:type="dxa"/>
            <w:vAlign w:val="center"/>
            <w:hideMark/>
          </w:tcPr>
          <w:p w14:paraId="264E229D" w14:textId="77777777" w:rsidR="00614174" w:rsidRPr="0058790C" w:rsidRDefault="00614174" w:rsidP="00D77520">
            <w:pPr>
              <w:spacing w:after="0"/>
              <w:jc w:val="center"/>
              <w:rPr>
                <w:b/>
                <w:bCs/>
                <w:lang w:eastAsia="en-IN"/>
              </w:rPr>
            </w:pPr>
            <w:r w:rsidRPr="0058790C">
              <w:rPr>
                <w:b/>
                <w:bCs/>
                <w:lang w:eastAsia="en-IN"/>
              </w:rPr>
              <w:t>10k unit cost</w:t>
            </w:r>
          </w:p>
        </w:tc>
        <w:tc>
          <w:tcPr>
            <w:tcW w:w="2329" w:type="dxa"/>
            <w:vAlign w:val="center"/>
            <w:hideMark/>
          </w:tcPr>
          <w:p w14:paraId="1E929C61" w14:textId="77777777" w:rsidR="00614174" w:rsidRPr="0058790C" w:rsidRDefault="00614174" w:rsidP="00D77520">
            <w:pPr>
              <w:spacing w:after="0"/>
              <w:jc w:val="center"/>
              <w:rPr>
                <w:lang w:eastAsia="en-IN"/>
              </w:rPr>
            </w:pPr>
            <w:r w:rsidRPr="0058790C">
              <w:rPr>
                <w:lang w:eastAsia="en-IN"/>
              </w:rPr>
              <w:t>~$4.8–5.2</w:t>
            </w:r>
          </w:p>
        </w:tc>
        <w:tc>
          <w:tcPr>
            <w:tcW w:w="1756" w:type="dxa"/>
            <w:vAlign w:val="center"/>
            <w:hideMark/>
          </w:tcPr>
          <w:p w14:paraId="798609AE" w14:textId="77777777" w:rsidR="00614174" w:rsidRPr="0058790C" w:rsidRDefault="00614174" w:rsidP="00D77520">
            <w:pPr>
              <w:spacing w:after="0"/>
              <w:jc w:val="center"/>
              <w:rPr>
                <w:lang w:eastAsia="en-IN"/>
              </w:rPr>
            </w:pPr>
            <w:r w:rsidRPr="0058790C">
              <w:rPr>
                <w:lang w:eastAsia="en-IN"/>
              </w:rPr>
              <w:t>~$5.6–6.0</w:t>
            </w:r>
          </w:p>
        </w:tc>
        <w:tc>
          <w:tcPr>
            <w:tcW w:w="1822" w:type="dxa"/>
            <w:vAlign w:val="center"/>
            <w:hideMark/>
          </w:tcPr>
          <w:p w14:paraId="262E4D40" w14:textId="77777777" w:rsidR="00614174" w:rsidRPr="0058790C" w:rsidRDefault="00614174" w:rsidP="00D77520">
            <w:pPr>
              <w:spacing w:after="0"/>
              <w:jc w:val="center"/>
              <w:rPr>
                <w:lang w:eastAsia="en-IN"/>
              </w:rPr>
            </w:pPr>
            <w:r w:rsidRPr="0058790C">
              <w:rPr>
                <w:lang w:eastAsia="en-IN"/>
              </w:rPr>
              <w:t>~$2.8–3.2</w:t>
            </w:r>
          </w:p>
        </w:tc>
      </w:tr>
    </w:tbl>
    <w:p w14:paraId="2B9156BC" w14:textId="2EE1A77B" w:rsidR="002F5624" w:rsidRPr="0058790C" w:rsidRDefault="002F5624" w:rsidP="00614174">
      <w:pPr>
        <w:pStyle w:val="Heading7"/>
        <w:rPr>
          <w:rFonts w:eastAsia="Times New Roman" w:cs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>Wi-Fi Justification</w:t>
      </w:r>
    </w:p>
    <w:p w14:paraId="52817231" w14:textId="65626365" w:rsidR="63C4F8FA" w:rsidRPr="0058790C" w:rsidRDefault="59BF14E0" w:rsidP="50A3EE3E">
      <w:pPr>
        <w:jc w:val="center"/>
      </w:pPr>
      <w:r w:rsidRPr="0058790C">
        <w:rPr>
          <w:noProof/>
        </w:rPr>
        <w:drawing>
          <wp:inline distT="0" distB="0" distL="0" distR="0" wp14:anchorId="48D34C31" wp14:editId="49836C40">
            <wp:extent cx="806053" cy="806053"/>
            <wp:effectExtent l="0" t="0" r="0" b="0"/>
            <wp:docPr id="16666649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64957" name="Picture 16666649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053" cy="80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8F06" w14:textId="7ABFF02D" w:rsidR="4EA5B5EC" w:rsidRPr="0058790C" w:rsidRDefault="74FE5B27" w:rsidP="4EA5B5EC">
      <w:pPr>
        <w:jc w:val="center"/>
      </w:pPr>
      <w:r w:rsidRPr="0058790C">
        <w:rPr>
          <w:b/>
          <w:bCs/>
        </w:rPr>
        <w:t xml:space="preserve">NRF7002 </w:t>
      </w:r>
      <w:r w:rsidRPr="0058790C">
        <w:t>Wi</w:t>
      </w:r>
      <w:r w:rsidR="0C661B59" w:rsidRPr="0058790C">
        <w:t>-Fi 6 Companion IC</w:t>
      </w:r>
    </w:p>
    <w:p w14:paraId="01B92173" w14:textId="21D5C000" w:rsidR="002F5624" w:rsidRPr="0058790C" w:rsidRDefault="002F5624" w:rsidP="00614174">
      <w:pPr>
        <w:pStyle w:val="KSRChapterCntnt"/>
        <w:rPr>
          <w:rFonts w:eastAsia="Times New Roman"/>
          <w:lang w:eastAsia="en-IN" w:bidi="ta-IN"/>
        </w:rPr>
      </w:pPr>
      <w:r w:rsidRPr="0058790C">
        <w:rPr>
          <w:rFonts w:eastAsia="Times New Roman"/>
          <w:b/>
          <w:bCs/>
          <w:lang w:eastAsia="en-IN" w:bidi="ta-IN"/>
        </w:rPr>
        <w:t xml:space="preserve">nRF7002 </w:t>
      </w:r>
      <w:r w:rsidRPr="0058790C">
        <w:rPr>
          <w:rFonts w:eastAsia="Times New Roman"/>
          <w:lang w:eastAsia="en-IN" w:bidi="ta-IN"/>
        </w:rPr>
        <w:t xml:space="preserve">provides the </w:t>
      </w:r>
      <w:r w:rsidRPr="0058790C">
        <w:rPr>
          <w:rFonts w:eastAsia="Times New Roman"/>
          <w:b/>
          <w:bCs/>
          <w:lang w:eastAsia="en-IN" w:bidi="ta-IN"/>
        </w:rPr>
        <w:t>lowest Wi-Fi energy per event</w:t>
      </w:r>
      <w:r w:rsidRPr="0058790C">
        <w:rPr>
          <w:rFonts w:eastAsia="Times New Roman"/>
          <w:lang w:eastAsia="en-IN" w:bidi="ta-IN"/>
        </w:rPr>
        <w:t xml:space="preserve"> among </w:t>
      </w:r>
      <w:r w:rsidR="5244E9E9" w:rsidRPr="0058790C">
        <w:rPr>
          <w:rFonts w:eastAsia="Times New Roman"/>
          <w:lang w:eastAsia="en-IN" w:bidi="ta-IN"/>
        </w:rPr>
        <w:t xml:space="preserve">companion class </w:t>
      </w:r>
      <w:r w:rsidRPr="0058790C">
        <w:rPr>
          <w:rFonts w:eastAsia="Times New Roman"/>
          <w:lang w:eastAsia="en-IN" w:bidi="ta-IN"/>
        </w:rPr>
        <w:t xml:space="preserve">devices while allowing </w:t>
      </w:r>
      <w:r w:rsidRPr="0058790C">
        <w:rPr>
          <w:rFonts w:eastAsia="Times New Roman"/>
          <w:b/>
          <w:bCs/>
          <w:lang w:eastAsia="en-IN" w:bidi="ta-IN"/>
        </w:rPr>
        <w:t>complete power</w:t>
      </w:r>
      <w:r w:rsidR="33AC984B" w:rsidRPr="0058790C">
        <w:rPr>
          <w:rFonts w:eastAsia="Times New Roman"/>
          <w:b/>
          <w:bCs/>
          <w:lang w:eastAsia="en-IN" w:bidi="ta-IN"/>
        </w:rPr>
        <w:t xml:space="preserve"> </w:t>
      </w:r>
      <w:r w:rsidRPr="0058790C">
        <w:rPr>
          <w:rFonts w:eastAsia="Times New Roman"/>
          <w:b/>
          <w:bCs/>
          <w:lang w:eastAsia="en-IN" w:bidi="ta-IN"/>
        </w:rPr>
        <w:t>gating when idle</w:t>
      </w:r>
      <w:r w:rsidRPr="0058790C">
        <w:rPr>
          <w:rFonts w:eastAsia="Times New Roman"/>
          <w:lang w:eastAsia="en-IN" w:bidi="ta-IN"/>
        </w:rPr>
        <w:t>.</w:t>
      </w:r>
      <w:r w:rsidR="00614174" w:rsidRPr="0058790C">
        <w:rPr>
          <w:rFonts w:eastAsia="Times New Roman"/>
          <w:lang w:eastAsia="en-IN" w:bidi="ta-IN"/>
        </w:rPr>
        <w:t xml:space="preserve"> </w:t>
      </w:r>
      <w:r w:rsidRPr="0058790C">
        <w:rPr>
          <w:rFonts w:eastAsia="Times New Roman"/>
          <w:lang w:eastAsia="en-IN" w:bidi="ta-IN"/>
        </w:rPr>
        <w:t>SoC</w:t>
      </w:r>
      <w:r w:rsidR="290974CE" w:rsidRPr="0058790C">
        <w:rPr>
          <w:rFonts w:eastAsia="Times New Roman"/>
          <w:lang w:eastAsia="en-IN" w:bidi="ta-IN"/>
        </w:rPr>
        <w:t xml:space="preserve"> </w:t>
      </w:r>
      <w:r w:rsidRPr="0058790C">
        <w:rPr>
          <w:rFonts w:eastAsia="Times New Roman"/>
          <w:lang w:eastAsia="en-IN" w:bidi="ta-IN"/>
        </w:rPr>
        <w:t xml:space="preserve">based Wi-Fi solutions were rejected due to excessive idle current and increased firmware and certification complexity incompatible with </w:t>
      </w:r>
      <w:r w:rsidR="59A13957" w:rsidRPr="0058790C">
        <w:rPr>
          <w:rFonts w:eastAsia="Times New Roman"/>
          <w:lang w:eastAsia="en-IN" w:bidi="ta-IN"/>
        </w:rPr>
        <w:t>smartwatch class</w:t>
      </w:r>
      <w:r w:rsidRPr="0058790C">
        <w:rPr>
          <w:rFonts w:eastAsia="Times New Roman"/>
          <w:lang w:eastAsia="en-IN" w:bidi="ta-IN"/>
        </w:rPr>
        <w:t xml:space="preserve"> power budgets</w:t>
      </w:r>
      <w:r w:rsidR="40F1DD00" w:rsidRPr="0058790C">
        <w:rPr>
          <w:rFonts w:eastAsia="Times New Roman"/>
          <w:lang w:eastAsia="en-IN" w:bidi="ta-IN"/>
        </w:rPr>
        <w:t>.</w:t>
      </w:r>
    </w:p>
    <w:p w14:paraId="0CF4F3CF" w14:textId="014FAB0A" w:rsidR="00D77520" w:rsidRPr="0058790C" w:rsidRDefault="00D77520" w:rsidP="00EF5328">
      <w:pPr>
        <w:jc w:val="center"/>
        <w:rPr>
          <w:rFonts w:cs="Times New Roman"/>
          <w:b/>
          <w:bCs/>
          <w:lang w:eastAsia="en-IN"/>
        </w:rPr>
      </w:pPr>
      <w:r w:rsidRPr="0058790C">
        <w:rPr>
          <w:b/>
          <w:bCs/>
          <w:lang w:eastAsia="en-IN"/>
        </w:rPr>
        <w:t>Table 2.1.3 – PMIC Comparison</w:t>
      </w:r>
    </w:p>
    <w:tbl>
      <w:tblPr>
        <w:tblW w:w="8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0"/>
        <w:gridCol w:w="1916"/>
        <w:gridCol w:w="1864"/>
        <w:gridCol w:w="1823"/>
      </w:tblGrid>
      <w:tr w:rsidR="00614174" w:rsidRPr="0058790C" w14:paraId="7326A698" w14:textId="77777777" w:rsidTr="00D77520">
        <w:trPr>
          <w:trHeight w:val="454"/>
          <w:jc w:val="center"/>
        </w:trPr>
        <w:tc>
          <w:tcPr>
            <w:tcW w:w="2610" w:type="dxa"/>
            <w:vAlign w:val="center"/>
            <w:hideMark/>
          </w:tcPr>
          <w:p w14:paraId="10F84233" w14:textId="77777777" w:rsidR="00B155FE" w:rsidRPr="0058790C" w:rsidRDefault="00B155FE" w:rsidP="00D77520">
            <w:pPr>
              <w:spacing w:after="0" w:line="240" w:lineRule="auto"/>
              <w:jc w:val="center"/>
              <w:rPr>
                <w:b/>
                <w:bCs/>
                <w:lang w:eastAsia="en-IN" w:bidi="ta-IN"/>
              </w:rPr>
            </w:pPr>
            <w:r w:rsidRPr="0058790C">
              <w:rPr>
                <w:b/>
                <w:bCs/>
                <w:lang w:eastAsia="en-IN" w:bidi="ta-IN"/>
              </w:rPr>
              <w:t>Parameter</w:t>
            </w:r>
          </w:p>
        </w:tc>
        <w:tc>
          <w:tcPr>
            <w:tcW w:w="1916" w:type="dxa"/>
            <w:vAlign w:val="center"/>
            <w:hideMark/>
          </w:tcPr>
          <w:p w14:paraId="1F10670F" w14:textId="77777777" w:rsidR="00B155FE" w:rsidRPr="0058790C" w:rsidRDefault="00B155FE" w:rsidP="00D77520">
            <w:pPr>
              <w:spacing w:after="0" w:line="240" w:lineRule="auto"/>
              <w:jc w:val="center"/>
              <w:rPr>
                <w:b/>
                <w:bCs/>
                <w:lang w:eastAsia="en-IN" w:bidi="ta-IN"/>
              </w:rPr>
            </w:pPr>
            <w:r w:rsidRPr="0058790C">
              <w:rPr>
                <w:b/>
                <w:bCs/>
                <w:lang w:eastAsia="en-IN" w:bidi="ta-IN"/>
              </w:rPr>
              <w:t>nPM1300 (Selected)</w:t>
            </w:r>
          </w:p>
        </w:tc>
        <w:tc>
          <w:tcPr>
            <w:tcW w:w="1864" w:type="dxa"/>
            <w:vAlign w:val="center"/>
            <w:hideMark/>
          </w:tcPr>
          <w:p w14:paraId="534E7DB2" w14:textId="77777777" w:rsidR="00B155FE" w:rsidRPr="0058790C" w:rsidRDefault="00B155FE" w:rsidP="00D77520">
            <w:pPr>
              <w:spacing w:after="0" w:line="240" w:lineRule="auto"/>
              <w:jc w:val="center"/>
              <w:rPr>
                <w:b/>
                <w:bCs/>
                <w:lang w:eastAsia="en-IN" w:bidi="ta-IN"/>
              </w:rPr>
            </w:pPr>
            <w:r w:rsidRPr="0058790C">
              <w:rPr>
                <w:b/>
                <w:bCs/>
                <w:lang w:eastAsia="en-IN" w:bidi="ta-IN"/>
              </w:rPr>
              <w:t>MAX20353</w:t>
            </w:r>
          </w:p>
        </w:tc>
        <w:tc>
          <w:tcPr>
            <w:tcW w:w="1823" w:type="dxa"/>
            <w:vAlign w:val="center"/>
            <w:hideMark/>
          </w:tcPr>
          <w:p w14:paraId="0538E7F0" w14:textId="77777777" w:rsidR="00B155FE" w:rsidRPr="0058790C" w:rsidRDefault="00B155FE" w:rsidP="00D77520">
            <w:pPr>
              <w:spacing w:after="0" w:line="240" w:lineRule="auto"/>
              <w:jc w:val="center"/>
              <w:rPr>
                <w:b/>
                <w:bCs/>
                <w:lang w:eastAsia="en-IN" w:bidi="ta-IN"/>
              </w:rPr>
            </w:pPr>
            <w:r w:rsidRPr="0058790C">
              <w:rPr>
                <w:b/>
                <w:bCs/>
                <w:lang w:eastAsia="en-IN" w:bidi="ta-IN"/>
              </w:rPr>
              <w:t>nPM1304</w:t>
            </w:r>
          </w:p>
        </w:tc>
      </w:tr>
      <w:tr w:rsidR="00614174" w:rsidRPr="0058790C" w14:paraId="1BD06C52" w14:textId="77777777" w:rsidTr="00D77520">
        <w:trPr>
          <w:trHeight w:val="454"/>
          <w:jc w:val="center"/>
        </w:trPr>
        <w:tc>
          <w:tcPr>
            <w:tcW w:w="2610" w:type="dxa"/>
            <w:vAlign w:val="center"/>
            <w:hideMark/>
          </w:tcPr>
          <w:p w14:paraId="2CD20F34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Integrated charger</w:t>
            </w:r>
          </w:p>
        </w:tc>
        <w:tc>
          <w:tcPr>
            <w:tcW w:w="1916" w:type="dxa"/>
            <w:vAlign w:val="center"/>
            <w:hideMark/>
          </w:tcPr>
          <w:p w14:paraId="119E0CA5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color w:val="000000" w:themeColor="text1"/>
                <w:lang w:eastAsia="en-IN" w:bidi="ta-IN"/>
              </w:rPr>
              <w:t>Yes</w:t>
            </w:r>
          </w:p>
        </w:tc>
        <w:tc>
          <w:tcPr>
            <w:tcW w:w="1864" w:type="dxa"/>
            <w:vAlign w:val="center"/>
            <w:hideMark/>
          </w:tcPr>
          <w:p w14:paraId="7757C5BE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color w:val="000000" w:themeColor="text1"/>
                <w:lang w:eastAsia="en-IN" w:bidi="ta-IN"/>
              </w:rPr>
              <w:t>Yes</w:t>
            </w:r>
          </w:p>
        </w:tc>
        <w:tc>
          <w:tcPr>
            <w:tcW w:w="1823" w:type="dxa"/>
            <w:vAlign w:val="center"/>
            <w:hideMark/>
          </w:tcPr>
          <w:p w14:paraId="7D4A05E0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color w:val="000000" w:themeColor="text1"/>
                <w:lang w:eastAsia="en-IN" w:bidi="ta-IN"/>
              </w:rPr>
              <w:t>Yes</w:t>
            </w:r>
          </w:p>
        </w:tc>
      </w:tr>
      <w:tr w:rsidR="00614174" w:rsidRPr="0058790C" w14:paraId="04D5992D" w14:textId="77777777" w:rsidTr="00D77520">
        <w:trPr>
          <w:trHeight w:val="454"/>
          <w:jc w:val="center"/>
        </w:trPr>
        <w:tc>
          <w:tcPr>
            <w:tcW w:w="2610" w:type="dxa"/>
            <w:vAlign w:val="center"/>
            <w:hideMark/>
          </w:tcPr>
          <w:p w14:paraId="25D848B4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Buck regulators</w:t>
            </w:r>
          </w:p>
        </w:tc>
        <w:tc>
          <w:tcPr>
            <w:tcW w:w="1916" w:type="dxa"/>
            <w:vAlign w:val="center"/>
            <w:hideMark/>
          </w:tcPr>
          <w:p w14:paraId="7569DCBB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color w:val="000000" w:themeColor="text1"/>
                <w:lang w:eastAsia="en-IN" w:bidi="ta-IN"/>
              </w:rPr>
              <w:t>1 programmable</w:t>
            </w:r>
          </w:p>
        </w:tc>
        <w:tc>
          <w:tcPr>
            <w:tcW w:w="1864" w:type="dxa"/>
            <w:vAlign w:val="center"/>
            <w:hideMark/>
          </w:tcPr>
          <w:p w14:paraId="7945ECBD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color w:val="000000" w:themeColor="text1"/>
                <w:lang w:eastAsia="en-IN" w:bidi="ta-IN"/>
              </w:rPr>
              <w:t>2 (limited)</w:t>
            </w:r>
          </w:p>
        </w:tc>
        <w:tc>
          <w:tcPr>
            <w:tcW w:w="1823" w:type="dxa"/>
            <w:vAlign w:val="center"/>
            <w:hideMark/>
          </w:tcPr>
          <w:p w14:paraId="0A9803C7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color w:val="000000" w:themeColor="text1"/>
                <w:lang w:eastAsia="en-IN" w:bidi="ta-IN"/>
              </w:rPr>
              <w:t>1</w:t>
            </w:r>
          </w:p>
        </w:tc>
      </w:tr>
      <w:tr w:rsidR="00614174" w:rsidRPr="0058790C" w14:paraId="35F837E0" w14:textId="77777777" w:rsidTr="00D77520">
        <w:trPr>
          <w:trHeight w:val="454"/>
          <w:jc w:val="center"/>
        </w:trPr>
        <w:tc>
          <w:tcPr>
            <w:tcW w:w="2610" w:type="dxa"/>
            <w:vAlign w:val="center"/>
            <w:hideMark/>
          </w:tcPr>
          <w:p w14:paraId="11620973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Max buck voltage</w:t>
            </w:r>
          </w:p>
        </w:tc>
        <w:tc>
          <w:tcPr>
            <w:tcW w:w="1916" w:type="dxa"/>
            <w:vAlign w:val="center"/>
            <w:hideMark/>
          </w:tcPr>
          <w:p w14:paraId="791139CB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color w:val="000000" w:themeColor="text1"/>
                <w:lang w:eastAsia="en-IN" w:bidi="ta-IN"/>
              </w:rPr>
              <w:t>3.3 V</w:t>
            </w:r>
          </w:p>
        </w:tc>
        <w:tc>
          <w:tcPr>
            <w:tcW w:w="1864" w:type="dxa"/>
            <w:vAlign w:val="center"/>
            <w:hideMark/>
          </w:tcPr>
          <w:p w14:paraId="24E329B8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color w:val="000000" w:themeColor="text1"/>
                <w:lang w:eastAsia="en-IN" w:bidi="ta-IN"/>
              </w:rPr>
              <w:t>3.85 V</w:t>
            </w:r>
          </w:p>
        </w:tc>
        <w:tc>
          <w:tcPr>
            <w:tcW w:w="1823" w:type="dxa"/>
            <w:vAlign w:val="center"/>
            <w:hideMark/>
          </w:tcPr>
          <w:p w14:paraId="39C42CD2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color w:val="000000" w:themeColor="text1"/>
                <w:lang w:eastAsia="en-IN" w:bidi="ta-IN"/>
              </w:rPr>
              <w:t>3.3 V</w:t>
            </w:r>
          </w:p>
        </w:tc>
      </w:tr>
      <w:tr w:rsidR="00614174" w:rsidRPr="0058790C" w14:paraId="2A66E67E" w14:textId="77777777" w:rsidTr="00D77520">
        <w:trPr>
          <w:trHeight w:val="454"/>
          <w:jc w:val="center"/>
        </w:trPr>
        <w:tc>
          <w:tcPr>
            <w:tcW w:w="2610" w:type="dxa"/>
            <w:vAlign w:val="center"/>
            <w:hideMark/>
          </w:tcPr>
          <w:p w14:paraId="0E846013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Wearable optimization</w:t>
            </w:r>
          </w:p>
        </w:tc>
        <w:tc>
          <w:tcPr>
            <w:tcW w:w="1916" w:type="dxa"/>
            <w:vAlign w:val="center"/>
            <w:hideMark/>
          </w:tcPr>
          <w:p w14:paraId="07666843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color w:val="000000" w:themeColor="text1"/>
                <w:lang w:eastAsia="en-IN" w:bidi="ta-IN"/>
              </w:rPr>
              <w:t>Yes</w:t>
            </w:r>
          </w:p>
        </w:tc>
        <w:tc>
          <w:tcPr>
            <w:tcW w:w="1864" w:type="dxa"/>
            <w:vAlign w:val="center"/>
            <w:hideMark/>
          </w:tcPr>
          <w:p w14:paraId="7EBA7E05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color w:val="000000" w:themeColor="text1"/>
                <w:lang w:eastAsia="en-IN" w:bidi="ta-IN"/>
              </w:rPr>
              <w:t>Medium</w:t>
            </w:r>
          </w:p>
        </w:tc>
        <w:tc>
          <w:tcPr>
            <w:tcW w:w="1823" w:type="dxa"/>
            <w:vAlign w:val="center"/>
            <w:hideMark/>
          </w:tcPr>
          <w:p w14:paraId="5381820C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color w:val="000000" w:themeColor="text1"/>
                <w:lang w:eastAsia="en-IN" w:bidi="ta-IN"/>
              </w:rPr>
              <w:t>Medium</w:t>
            </w:r>
          </w:p>
        </w:tc>
      </w:tr>
      <w:tr w:rsidR="00614174" w:rsidRPr="0058790C" w14:paraId="4276EC5C" w14:textId="77777777" w:rsidTr="00D77520">
        <w:trPr>
          <w:trHeight w:val="454"/>
          <w:jc w:val="center"/>
        </w:trPr>
        <w:tc>
          <w:tcPr>
            <w:tcW w:w="2610" w:type="dxa"/>
            <w:vAlign w:val="center"/>
            <w:hideMark/>
          </w:tcPr>
          <w:p w14:paraId="48A54B56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System complexity</w:t>
            </w:r>
          </w:p>
        </w:tc>
        <w:tc>
          <w:tcPr>
            <w:tcW w:w="1916" w:type="dxa"/>
            <w:vAlign w:val="center"/>
            <w:hideMark/>
          </w:tcPr>
          <w:p w14:paraId="0847FABC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color w:val="000000" w:themeColor="text1"/>
                <w:lang w:eastAsia="en-IN" w:bidi="ta-IN"/>
              </w:rPr>
              <w:t>Low</w:t>
            </w:r>
          </w:p>
        </w:tc>
        <w:tc>
          <w:tcPr>
            <w:tcW w:w="1864" w:type="dxa"/>
            <w:vAlign w:val="center"/>
            <w:hideMark/>
          </w:tcPr>
          <w:p w14:paraId="4C6AC5A1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color w:val="000000" w:themeColor="text1"/>
                <w:lang w:eastAsia="en-IN" w:bidi="ta-IN"/>
              </w:rPr>
              <w:t>Medium</w:t>
            </w:r>
          </w:p>
        </w:tc>
        <w:tc>
          <w:tcPr>
            <w:tcW w:w="1823" w:type="dxa"/>
            <w:vAlign w:val="center"/>
            <w:hideMark/>
          </w:tcPr>
          <w:p w14:paraId="372C8855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color w:val="000000" w:themeColor="text1"/>
                <w:lang w:eastAsia="en-IN" w:bidi="ta-IN"/>
              </w:rPr>
              <w:t>Low</w:t>
            </w:r>
          </w:p>
        </w:tc>
      </w:tr>
      <w:tr w:rsidR="00614174" w:rsidRPr="0058790C" w14:paraId="57C9BD24" w14:textId="77777777" w:rsidTr="00D77520">
        <w:trPr>
          <w:trHeight w:val="454"/>
          <w:jc w:val="center"/>
        </w:trPr>
        <w:tc>
          <w:tcPr>
            <w:tcW w:w="2610" w:type="dxa"/>
            <w:vAlign w:val="center"/>
            <w:hideMark/>
          </w:tcPr>
          <w:p w14:paraId="67566A33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Rail flexibility</w:t>
            </w:r>
          </w:p>
        </w:tc>
        <w:tc>
          <w:tcPr>
            <w:tcW w:w="1916" w:type="dxa"/>
            <w:vAlign w:val="center"/>
            <w:hideMark/>
          </w:tcPr>
          <w:p w14:paraId="79350C20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Limited</w:t>
            </w:r>
          </w:p>
        </w:tc>
        <w:tc>
          <w:tcPr>
            <w:tcW w:w="1864" w:type="dxa"/>
            <w:vAlign w:val="center"/>
            <w:hideMark/>
          </w:tcPr>
          <w:p w14:paraId="031F3385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Medium</w:t>
            </w:r>
          </w:p>
        </w:tc>
        <w:tc>
          <w:tcPr>
            <w:tcW w:w="1823" w:type="dxa"/>
            <w:vAlign w:val="center"/>
            <w:hideMark/>
          </w:tcPr>
          <w:p w14:paraId="5F082D96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Limited</w:t>
            </w:r>
          </w:p>
        </w:tc>
      </w:tr>
      <w:tr w:rsidR="00614174" w:rsidRPr="0058790C" w14:paraId="3093AE47" w14:textId="77777777" w:rsidTr="00D77520">
        <w:trPr>
          <w:trHeight w:val="454"/>
          <w:jc w:val="center"/>
        </w:trPr>
        <w:tc>
          <w:tcPr>
            <w:tcW w:w="2610" w:type="dxa"/>
            <w:vAlign w:val="center"/>
            <w:hideMark/>
          </w:tcPr>
          <w:p w14:paraId="716A0343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Lead time</w:t>
            </w:r>
          </w:p>
        </w:tc>
        <w:tc>
          <w:tcPr>
            <w:tcW w:w="1916" w:type="dxa"/>
            <w:vAlign w:val="center"/>
            <w:hideMark/>
          </w:tcPr>
          <w:p w14:paraId="0B0C24D8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6–8 weeks</w:t>
            </w:r>
          </w:p>
        </w:tc>
        <w:tc>
          <w:tcPr>
            <w:tcW w:w="1864" w:type="dxa"/>
            <w:vAlign w:val="center"/>
            <w:hideMark/>
          </w:tcPr>
          <w:p w14:paraId="6BEE1D8D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8–10 weeks</w:t>
            </w:r>
          </w:p>
        </w:tc>
        <w:tc>
          <w:tcPr>
            <w:tcW w:w="1823" w:type="dxa"/>
            <w:vAlign w:val="center"/>
            <w:hideMark/>
          </w:tcPr>
          <w:p w14:paraId="28F09512" w14:textId="77777777" w:rsidR="00B155FE" w:rsidRPr="0058790C" w:rsidRDefault="00B155FE" w:rsidP="00D77520">
            <w:pPr>
              <w:spacing w:after="0" w:line="240" w:lineRule="auto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6–8 weeks</w:t>
            </w:r>
          </w:p>
        </w:tc>
      </w:tr>
    </w:tbl>
    <w:p w14:paraId="47592203" w14:textId="1E82D96E" w:rsidR="005745F3" w:rsidRPr="0058790C" w:rsidRDefault="005745F3" w:rsidP="00614174">
      <w:pPr>
        <w:pStyle w:val="Heading7"/>
        <w:rPr>
          <w:rFonts w:eastAsia="Times New Roman" w:cs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lastRenderedPageBreak/>
        <w:t>PMIC Justification</w:t>
      </w:r>
    </w:p>
    <w:p w14:paraId="7AD895C7" w14:textId="67F6A293" w:rsidR="522721A7" w:rsidRPr="0058790C" w:rsidRDefault="31976169" w:rsidP="1301E67A">
      <w:pPr>
        <w:jc w:val="center"/>
      </w:pPr>
      <w:r w:rsidRPr="0058790C">
        <w:rPr>
          <w:noProof/>
        </w:rPr>
        <w:drawing>
          <wp:inline distT="0" distB="0" distL="0" distR="0" wp14:anchorId="1A0A02E1" wp14:editId="0BB17333">
            <wp:extent cx="920756" cy="909345"/>
            <wp:effectExtent l="0" t="0" r="0" b="0"/>
            <wp:docPr id="12784944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94447" name="Picture 12784944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1212" t="26035" r="16017" b="17751"/>
                    <a:stretch>
                      <a:fillRect/>
                    </a:stretch>
                  </pic:blipFill>
                  <pic:spPr>
                    <a:xfrm>
                      <a:off x="0" y="0"/>
                      <a:ext cx="920756" cy="9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798F" w14:textId="60CD887D" w:rsidR="1301E67A" w:rsidRPr="0058790C" w:rsidRDefault="25AA1590" w:rsidP="1301E67A">
      <w:pPr>
        <w:jc w:val="center"/>
        <w:rPr>
          <w:rFonts w:eastAsia="Times New Roman"/>
          <w:lang w:eastAsia="en-IN" w:bidi="ta-IN"/>
        </w:rPr>
      </w:pPr>
      <w:r w:rsidRPr="0058790C">
        <w:rPr>
          <w:rFonts w:eastAsia="Times New Roman"/>
          <w:b/>
          <w:bCs/>
          <w:lang w:eastAsia="en-IN" w:bidi="ta-IN"/>
        </w:rPr>
        <w:t xml:space="preserve">NPM1300 </w:t>
      </w:r>
      <w:r w:rsidR="22F8620E" w:rsidRPr="0058790C">
        <w:rPr>
          <w:rFonts w:eastAsia="Times New Roman"/>
          <w:b/>
          <w:bCs/>
          <w:lang w:eastAsia="en-IN" w:bidi="ta-IN"/>
        </w:rPr>
        <w:t>PMIC</w:t>
      </w:r>
    </w:p>
    <w:p w14:paraId="417AA0EF" w14:textId="1D919872" w:rsidR="005745F3" w:rsidRPr="0058790C" w:rsidRDefault="2909BDE3" w:rsidP="00614174">
      <w:pPr>
        <w:pStyle w:val="KSRChapterCntnt"/>
        <w:rPr>
          <w:rFonts w:eastAsia="Times New Roman"/>
          <w:lang w:eastAsia="en-IN" w:bidi="ta-IN"/>
        </w:rPr>
      </w:pPr>
      <w:r w:rsidRPr="0058790C">
        <w:rPr>
          <w:rFonts w:eastAsia="Times New Roman"/>
          <w:b/>
          <w:bCs/>
          <w:lang w:eastAsia="en-IN" w:bidi="ta-IN"/>
        </w:rPr>
        <w:t xml:space="preserve">nPM1300 </w:t>
      </w:r>
      <w:r w:rsidR="005745F3" w:rsidRPr="0058790C">
        <w:rPr>
          <w:rFonts w:eastAsia="Times New Roman"/>
          <w:lang w:eastAsia="en-IN" w:bidi="ta-IN"/>
        </w:rPr>
        <w:t xml:space="preserve">was selected for its </w:t>
      </w:r>
      <w:r w:rsidR="005745F3" w:rsidRPr="0058790C">
        <w:rPr>
          <w:rFonts w:eastAsia="Times New Roman"/>
          <w:b/>
          <w:bCs/>
          <w:lang w:eastAsia="en-IN" w:bidi="ta-IN"/>
        </w:rPr>
        <w:t>low</w:t>
      </w:r>
      <w:r w:rsidR="7730C6F4" w:rsidRPr="0058790C">
        <w:rPr>
          <w:rFonts w:eastAsia="Times New Roman"/>
          <w:b/>
          <w:bCs/>
          <w:lang w:eastAsia="en-IN" w:bidi="ta-IN"/>
        </w:rPr>
        <w:t xml:space="preserve"> </w:t>
      </w:r>
      <w:r w:rsidR="005745F3" w:rsidRPr="0058790C">
        <w:rPr>
          <w:rFonts w:eastAsia="Times New Roman"/>
          <w:b/>
          <w:bCs/>
          <w:lang w:eastAsia="en-IN" w:bidi="ta-IN"/>
        </w:rPr>
        <w:t>complexity wearable</w:t>
      </w:r>
      <w:r w:rsidR="6C91884A" w:rsidRPr="0058790C">
        <w:rPr>
          <w:rFonts w:eastAsia="Times New Roman"/>
          <w:b/>
          <w:bCs/>
          <w:lang w:eastAsia="en-IN" w:bidi="ta-IN"/>
        </w:rPr>
        <w:t xml:space="preserve"> </w:t>
      </w:r>
      <w:r w:rsidR="005745F3" w:rsidRPr="0058790C">
        <w:rPr>
          <w:rFonts w:eastAsia="Times New Roman"/>
          <w:b/>
          <w:bCs/>
          <w:lang w:eastAsia="en-IN" w:bidi="ta-IN"/>
        </w:rPr>
        <w:t>class integration</w:t>
      </w:r>
      <w:r w:rsidR="005745F3" w:rsidRPr="0058790C">
        <w:rPr>
          <w:rFonts w:eastAsia="Times New Roman"/>
          <w:lang w:eastAsia="en-IN" w:bidi="ta-IN"/>
        </w:rPr>
        <w:t>, combining charging, regulation, and fuel gauging.</w:t>
      </w:r>
      <w:r w:rsidR="00614174" w:rsidRPr="0058790C">
        <w:rPr>
          <w:rFonts w:eastAsia="Times New Roman"/>
          <w:lang w:eastAsia="en-IN" w:bidi="ta-IN"/>
        </w:rPr>
        <w:t xml:space="preserve"> </w:t>
      </w:r>
      <w:r w:rsidR="005745F3" w:rsidRPr="0058790C">
        <w:rPr>
          <w:rFonts w:eastAsia="Times New Roman"/>
          <w:lang w:eastAsia="en-IN" w:bidi="ta-IN"/>
        </w:rPr>
        <w:t>Although it offers limited rail flexibility, system power domains are consolidated to avoid unnecessary regulators, reducing BOM and integration risk</w:t>
      </w:r>
      <w:r w:rsidRPr="0058790C">
        <w:rPr>
          <w:rFonts w:eastAsia="Times New Roman"/>
          <w:lang w:eastAsia="en-IN" w:bidi="ta-IN"/>
        </w:rPr>
        <w:t>.</w:t>
      </w:r>
    </w:p>
    <w:p w14:paraId="21C146D6" w14:textId="58957A9C" w:rsidR="10089016" w:rsidRPr="0058790C" w:rsidRDefault="00EF5328" w:rsidP="00EF5328">
      <w:pPr>
        <w:jc w:val="center"/>
        <w:rPr>
          <w:b/>
          <w:bCs/>
        </w:rPr>
      </w:pPr>
      <w:r w:rsidRPr="0058790C">
        <w:rPr>
          <w:b/>
          <w:bCs/>
        </w:rPr>
        <w:t>Table 2.1.4 – IMU Comparison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194"/>
        <w:gridCol w:w="2194"/>
        <w:gridCol w:w="2194"/>
        <w:gridCol w:w="2194"/>
      </w:tblGrid>
      <w:tr w:rsidR="4B0C5773" w:rsidRPr="0058790C" w14:paraId="495E8A7F" w14:textId="77777777" w:rsidTr="00D77520">
        <w:trPr>
          <w:trHeight w:val="300"/>
          <w:jc w:val="center"/>
        </w:trPr>
        <w:tc>
          <w:tcPr>
            <w:tcW w:w="2194" w:type="dxa"/>
            <w:vAlign w:val="center"/>
          </w:tcPr>
          <w:p w14:paraId="4DF7E6D0" w14:textId="77777777" w:rsidR="4B0C5773" w:rsidRPr="0058790C" w:rsidRDefault="4B0C5773" w:rsidP="00D77520">
            <w:pPr>
              <w:jc w:val="center"/>
              <w:rPr>
                <w:b/>
                <w:bCs/>
                <w:lang w:eastAsia="en-IN" w:bidi="ta-IN"/>
              </w:rPr>
            </w:pPr>
            <w:r w:rsidRPr="0058790C">
              <w:rPr>
                <w:b/>
                <w:bCs/>
                <w:lang w:eastAsia="en-IN" w:bidi="ta-IN"/>
              </w:rPr>
              <w:t>Parameter</w:t>
            </w:r>
          </w:p>
        </w:tc>
        <w:tc>
          <w:tcPr>
            <w:tcW w:w="2194" w:type="dxa"/>
            <w:vAlign w:val="center"/>
          </w:tcPr>
          <w:p w14:paraId="2F15BEA5" w14:textId="77777777" w:rsidR="4B0C5773" w:rsidRPr="0058790C" w:rsidRDefault="4B0C5773" w:rsidP="00D77520">
            <w:pPr>
              <w:jc w:val="center"/>
              <w:rPr>
                <w:b/>
                <w:bCs/>
                <w:lang w:eastAsia="en-IN" w:bidi="ta-IN"/>
              </w:rPr>
            </w:pPr>
            <w:r w:rsidRPr="0058790C">
              <w:rPr>
                <w:b/>
                <w:bCs/>
                <w:lang w:eastAsia="en-IN" w:bidi="ta-IN"/>
              </w:rPr>
              <w:t>LSM6DSOX (Selected)</w:t>
            </w:r>
          </w:p>
        </w:tc>
        <w:tc>
          <w:tcPr>
            <w:tcW w:w="2194" w:type="dxa"/>
            <w:vAlign w:val="center"/>
          </w:tcPr>
          <w:p w14:paraId="44775362" w14:textId="77777777" w:rsidR="4B0C5773" w:rsidRPr="0058790C" w:rsidRDefault="4B0C5773" w:rsidP="00D77520">
            <w:pPr>
              <w:jc w:val="center"/>
              <w:rPr>
                <w:b/>
                <w:bCs/>
                <w:lang w:eastAsia="en-IN" w:bidi="ta-IN"/>
              </w:rPr>
            </w:pPr>
            <w:r w:rsidRPr="0058790C">
              <w:rPr>
                <w:b/>
                <w:bCs/>
                <w:lang w:eastAsia="en-IN" w:bidi="ta-IN"/>
              </w:rPr>
              <w:t>BMI270</w:t>
            </w:r>
          </w:p>
        </w:tc>
        <w:tc>
          <w:tcPr>
            <w:tcW w:w="2194" w:type="dxa"/>
            <w:vAlign w:val="center"/>
          </w:tcPr>
          <w:p w14:paraId="708BC32F" w14:textId="77777777" w:rsidR="4B0C5773" w:rsidRPr="0058790C" w:rsidRDefault="4B0C5773" w:rsidP="00D77520">
            <w:pPr>
              <w:jc w:val="center"/>
              <w:rPr>
                <w:b/>
                <w:bCs/>
                <w:lang w:eastAsia="en-IN" w:bidi="ta-IN"/>
              </w:rPr>
            </w:pPr>
            <w:r w:rsidRPr="0058790C">
              <w:rPr>
                <w:b/>
                <w:bCs/>
                <w:lang w:eastAsia="en-IN" w:bidi="ta-IN"/>
              </w:rPr>
              <w:t>ICM-42670</w:t>
            </w:r>
          </w:p>
        </w:tc>
      </w:tr>
      <w:tr w:rsidR="4B0C5773" w:rsidRPr="0058790C" w14:paraId="554EDB6A" w14:textId="77777777" w:rsidTr="00D77520">
        <w:trPr>
          <w:trHeight w:val="454"/>
          <w:jc w:val="center"/>
        </w:trPr>
        <w:tc>
          <w:tcPr>
            <w:tcW w:w="2194" w:type="dxa"/>
            <w:vAlign w:val="center"/>
          </w:tcPr>
          <w:p w14:paraId="253A94B9" w14:textId="77777777" w:rsidR="4B0C5773" w:rsidRPr="0058790C" w:rsidRDefault="4B0C5773" w:rsidP="00D77520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Accel LP current</w:t>
            </w:r>
          </w:p>
        </w:tc>
        <w:tc>
          <w:tcPr>
            <w:tcW w:w="2194" w:type="dxa"/>
            <w:vAlign w:val="center"/>
          </w:tcPr>
          <w:p w14:paraId="25EBA269" w14:textId="77777777" w:rsidR="4B0C5773" w:rsidRPr="0058790C" w:rsidRDefault="4B0C5773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lang w:eastAsia="en-IN" w:bidi="ta-IN"/>
              </w:rPr>
              <w:t>~12 µA</w:t>
            </w:r>
          </w:p>
        </w:tc>
        <w:tc>
          <w:tcPr>
            <w:tcW w:w="2194" w:type="dxa"/>
            <w:vAlign w:val="center"/>
          </w:tcPr>
          <w:p w14:paraId="4E38873D" w14:textId="77777777" w:rsidR="4B0C5773" w:rsidRPr="0058790C" w:rsidRDefault="4B0C5773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~14 µA</w:t>
            </w:r>
          </w:p>
        </w:tc>
        <w:tc>
          <w:tcPr>
            <w:tcW w:w="2194" w:type="dxa"/>
            <w:vAlign w:val="center"/>
          </w:tcPr>
          <w:p w14:paraId="26702BD3" w14:textId="77777777" w:rsidR="4B0C5773" w:rsidRPr="0058790C" w:rsidRDefault="4B0C5773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~15 µA</w:t>
            </w:r>
          </w:p>
        </w:tc>
      </w:tr>
      <w:tr w:rsidR="4B0C5773" w:rsidRPr="0058790C" w14:paraId="1B96D895" w14:textId="77777777" w:rsidTr="00D77520">
        <w:trPr>
          <w:trHeight w:val="454"/>
          <w:jc w:val="center"/>
        </w:trPr>
        <w:tc>
          <w:tcPr>
            <w:tcW w:w="2194" w:type="dxa"/>
            <w:vAlign w:val="center"/>
          </w:tcPr>
          <w:p w14:paraId="37F743D7" w14:textId="77777777" w:rsidR="4B0C5773" w:rsidRPr="0058790C" w:rsidRDefault="4B0C5773" w:rsidP="00D77520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Normal accel current</w:t>
            </w:r>
          </w:p>
        </w:tc>
        <w:tc>
          <w:tcPr>
            <w:tcW w:w="2194" w:type="dxa"/>
            <w:vAlign w:val="center"/>
          </w:tcPr>
          <w:p w14:paraId="189AA32C" w14:textId="77777777" w:rsidR="4B0C5773" w:rsidRPr="0058790C" w:rsidRDefault="4B0C5773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lang w:eastAsia="en-IN" w:bidi="ta-IN"/>
              </w:rPr>
              <w:t>~550 µA</w:t>
            </w:r>
          </w:p>
        </w:tc>
        <w:tc>
          <w:tcPr>
            <w:tcW w:w="2194" w:type="dxa"/>
            <w:vAlign w:val="center"/>
          </w:tcPr>
          <w:p w14:paraId="4A09CB48" w14:textId="77777777" w:rsidR="4B0C5773" w:rsidRPr="0058790C" w:rsidRDefault="4B0C5773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~685 µA</w:t>
            </w:r>
          </w:p>
        </w:tc>
        <w:tc>
          <w:tcPr>
            <w:tcW w:w="2194" w:type="dxa"/>
            <w:vAlign w:val="center"/>
          </w:tcPr>
          <w:p w14:paraId="514C10B0" w14:textId="77777777" w:rsidR="4B0C5773" w:rsidRPr="0058790C" w:rsidRDefault="4B0C5773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~720 µA</w:t>
            </w:r>
          </w:p>
        </w:tc>
      </w:tr>
      <w:tr w:rsidR="4B0C5773" w:rsidRPr="0058790C" w14:paraId="567426E0" w14:textId="77777777" w:rsidTr="00D77520">
        <w:trPr>
          <w:trHeight w:val="454"/>
          <w:jc w:val="center"/>
        </w:trPr>
        <w:tc>
          <w:tcPr>
            <w:tcW w:w="2194" w:type="dxa"/>
            <w:vAlign w:val="center"/>
          </w:tcPr>
          <w:p w14:paraId="3C132FBE" w14:textId="77777777" w:rsidR="4B0C5773" w:rsidRPr="0058790C" w:rsidRDefault="4B0C5773" w:rsidP="00D77520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Embedded intelligence</w:t>
            </w:r>
          </w:p>
        </w:tc>
        <w:tc>
          <w:tcPr>
            <w:tcW w:w="2194" w:type="dxa"/>
            <w:vAlign w:val="center"/>
          </w:tcPr>
          <w:p w14:paraId="4613B253" w14:textId="77777777" w:rsidR="4B0C5773" w:rsidRPr="0058790C" w:rsidRDefault="4B0C5773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lang w:eastAsia="en-IN" w:bidi="ta-IN"/>
              </w:rPr>
              <w:t>MLC + FSM</w:t>
            </w:r>
          </w:p>
        </w:tc>
        <w:tc>
          <w:tcPr>
            <w:tcW w:w="2194" w:type="dxa"/>
            <w:vAlign w:val="center"/>
          </w:tcPr>
          <w:p w14:paraId="36C78C0E" w14:textId="77777777" w:rsidR="4B0C5773" w:rsidRPr="0058790C" w:rsidRDefault="4B0C5773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FSM only</w:t>
            </w:r>
          </w:p>
        </w:tc>
        <w:tc>
          <w:tcPr>
            <w:tcW w:w="2194" w:type="dxa"/>
            <w:vAlign w:val="center"/>
          </w:tcPr>
          <w:p w14:paraId="062B8B18" w14:textId="77777777" w:rsidR="4B0C5773" w:rsidRPr="0058790C" w:rsidRDefault="4B0C5773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None</w:t>
            </w:r>
          </w:p>
        </w:tc>
      </w:tr>
      <w:tr w:rsidR="4B0C5773" w:rsidRPr="0058790C" w14:paraId="43816AD1" w14:textId="77777777" w:rsidTr="00D77520">
        <w:trPr>
          <w:trHeight w:val="454"/>
          <w:jc w:val="center"/>
        </w:trPr>
        <w:tc>
          <w:tcPr>
            <w:tcW w:w="2194" w:type="dxa"/>
            <w:vAlign w:val="center"/>
          </w:tcPr>
          <w:p w14:paraId="7DC68C06" w14:textId="77777777" w:rsidR="4B0C5773" w:rsidRPr="0058790C" w:rsidRDefault="4B0C5773" w:rsidP="00D77520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MCU wake reduction</w:t>
            </w:r>
          </w:p>
        </w:tc>
        <w:tc>
          <w:tcPr>
            <w:tcW w:w="2194" w:type="dxa"/>
            <w:vAlign w:val="center"/>
          </w:tcPr>
          <w:p w14:paraId="46FD7E79" w14:textId="77777777" w:rsidR="4B0C5773" w:rsidRPr="0058790C" w:rsidRDefault="4B0C5773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lang w:eastAsia="en-IN" w:bidi="ta-IN"/>
              </w:rPr>
              <w:t>Highest</w:t>
            </w:r>
          </w:p>
        </w:tc>
        <w:tc>
          <w:tcPr>
            <w:tcW w:w="2194" w:type="dxa"/>
            <w:vAlign w:val="center"/>
          </w:tcPr>
          <w:p w14:paraId="347CE0DF" w14:textId="77777777" w:rsidR="4B0C5773" w:rsidRPr="0058790C" w:rsidRDefault="4B0C5773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Medium</w:t>
            </w:r>
          </w:p>
        </w:tc>
        <w:tc>
          <w:tcPr>
            <w:tcW w:w="2194" w:type="dxa"/>
            <w:vAlign w:val="center"/>
          </w:tcPr>
          <w:p w14:paraId="65A037EA" w14:textId="77777777" w:rsidR="4B0C5773" w:rsidRPr="0058790C" w:rsidRDefault="4B0C5773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Low</w:t>
            </w:r>
          </w:p>
        </w:tc>
      </w:tr>
      <w:tr w:rsidR="4B0C5773" w:rsidRPr="0058790C" w14:paraId="43B84025" w14:textId="77777777" w:rsidTr="00D77520">
        <w:trPr>
          <w:trHeight w:val="454"/>
          <w:jc w:val="center"/>
        </w:trPr>
        <w:tc>
          <w:tcPr>
            <w:tcW w:w="2194" w:type="dxa"/>
            <w:vAlign w:val="center"/>
          </w:tcPr>
          <w:p w14:paraId="73866209" w14:textId="77777777" w:rsidR="4B0C5773" w:rsidRPr="0058790C" w:rsidRDefault="4B0C5773" w:rsidP="00D77520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Energy per wake event</w:t>
            </w:r>
          </w:p>
        </w:tc>
        <w:tc>
          <w:tcPr>
            <w:tcW w:w="2194" w:type="dxa"/>
            <w:vAlign w:val="center"/>
          </w:tcPr>
          <w:p w14:paraId="0DE31601" w14:textId="77777777" w:rsidR="4B0C5773" w:rsidRPr="0058790C" w:rsidRDefault="4B0C5773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lang w:eastAsia="en-IN" w:bidi="ta-IN"/>
              </w:rPr>
              <w:t>Lowest</w:t>
            </w:r>
          </w:p>
        </w:tc>
        <w:tc>
          <w:tcPr>
            <w:tcW w:w="2194" w:type="dxa"/>
            <w:vAlign w:val="center"/>
          </w:tcPr>
          <w:p w14:paraId="29951581" w14:textId="77777777" w:rsidR="4B0C5773" w:rsidRPr="0058790C" w:rsidRDefault="4B0C5773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+25%</w:t>
            </w:r>
          </w:p>
        </w:tc>
        <w:tc>
          <w:tcPr>
            <w:tcW w:w="2194" w:type="dxa"/>
            <w:vAlign w:val="center"/>
          </w:tcPr>
          <w:p w14:paraId="7E99CFBC" w14:textId="77777777" w:rsidR="4B0C5773" w:rsidRPr="0058790C" w:rsidRDefault="4B0C5773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+30%</w:t>
            </w:r>
          </w:p>
        </w:tc>
      </w:tr>
      <w:tr w:rsidR="4B0C5773" w:rsidRPr="0058790C" w14:paraId="2269DDBC" w14:textId="77777777" w:rsidTr="00D77520">
        <w:trPr>
          <w:trHeight w:val="454"/>
          <w:jc w:val="center"/>
        </w:trPr>
        <w:tc>
          <w:tcPr>
            <w:tcW w:w="2194" w:type="dxa"/>
            <w:vAlign w:val="center"/>
          </w:tcPr>
          <w:p w14:paraId="160E4D61" w14:textId="77777777" w:rsidR="4B0C5773" w:rsidRPr="0058790C" w:rsidRDefault="4B0C5773" w:rsidP="00D77520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Lead time</w:t>
            </w:r>
          </w:p>
        </w:tc>
        <w:tc>
          <w:tcPr>
            <w:tcW w:w="2194" w:type="dxa"/>
            <w:vAlign w:val="center"/>
          </w:tcPr>
          <w:p w14:paraId="1B1B65DD" w14:textId="77777777" w:rsidR="4B0C5773" w:rsidRPr="0058790C" w:rsidRDefault="4B0C5773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lang w:eastAsia="en-IN" w:bidi="ta-IN"/>
              </w:rPr>
              <w:t>6–8 weeks</w:t>
            </w:r>
          </w:p>
        </w:tc>
        <w:tc>
          <w:tcPr>
            <w:tcW w:w="2194" w:type="dxa"/>
            <w:vAlign w:val="center"/>
          </w:tcPr>
          <w:p w14:paraId="4911E82D" w14:textId="77777777" w:rsidR="4B0C5773" w:rsidRPr="0058790C" w:rsidRDefault="4B0C5773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10–12 weeks</w:t>
            </w:r>
          </w:p>
        </w:tc>
        <w:tc>
          <w:tcPr>
            <w:tcW w:w="2194" w:type="dxa"/>
            <w:vAlign w:val="center"/>
          </w:tcPr>
          <w:p w14:paraId="1EF2DC58" w14:textId="46899504" w:rsidR="4B0C5773" w:rsidRPr="0058790C" w:rsidRDefault="4B0C5773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12–14 weeks</w:t>
            </w:r>
          </w:p>
        </w:tc>
      </w:tr>
    </w:tbl>
    <w:p w14:paraId="63B58A61" w14:textId="140AE7DD" w:rsidR="6252C531" w:rsidRPr="0058790C" w:rsidRDefault="00EA615C" w:rsidP="566C7817">
      <w:pPr>
        <w:pStyle w:val="Heading7"/>
        <w:rPr>
          <w:rFonts w:eastAsia="Times New Roman" w:cs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>IMU Justification</w:t>
      </w:r>
    </w:p>
    <w:p w14:paraId="7A9CB66A" w14:textId="121DCD72" w:rsidR="5471F29F" w:rsidRPr="0058790C" w:rsidRDefault="6252C531" w:rsidP="04C3B81F">
      <w:pPr>
        <w:jc w:val="center"/>
      </w:pPr>
      <w:r w:rsidRPr="0058790C">
        <w:rPr>
          <w:noProof/>
        </w:rPr>
        <w:drawing>
          <wp:inline distT="0" distB="0" distL="0" distR="0" wp14:anchorId="4ED3B816" wp14:editId="48906CD5">
            <wp:extent cx="1570062" cy="1311298"/>
            <wp:effectExtent l="0" t="0" r="0" b="0"/>
            <wp:docPr id="6194940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94017" name="Picture 6194940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7433" t="7503" r="13598" b="27251"/>
                    <a:stretch>
                      <a:fillRect/>
                    </a:stretch>
                  </pic:blipFill>
                  <pic:spPr>
                    <a:xfrm>
                      <a:off x="0" y="0"/>
                      <a:ext cx="1570062" cy="131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0DF6" w14:textId="44DE4EF7" w:rsidR="03CA027A" w:rsidRPr="0058790C" w:rsidRDefault="03CA027A" w:rsidP="03CA027A">
      <w:pPr>
        <w:jc w:val="center"/>
      </w:pPr>
      <w:r w:rsidRPr="0058790C">
        <w:t>LSM6DSOX</w:t>
      </w:r>
      <w:r w:rsidR="35BF7F76" w:rsidRPr="0058790C">
        <w:t xml:space="preserve"> </w:t>
      </w:r>
      <w:r w:rsidR="07C5318A" w:rsidRPr="0058790C">
        <w:t>6-</w:t>
      </w:r>
      <w:r w:rsidR="235DEE24" w:rsidRPr="0058790C">
        <w:t xml:space="preserve">Axis </w:t>
      </w:r>
      <w:r w:rsidR="1643A599" w:rsidRPr="0058790C">
        <w:t>IMU</w:t>
      </w:r>
    </w:p>
    <w:p w14:paraId="538B29D2" w14:textId="01E8B906" w:rsidR="00244E6D" w:rsidRPr="0058790C" w:rsidRDefault="00EA615C" w:rsidP="00244E6D">
      <w:pPr>
        <w:pStyle w:val="KSRChapterCntnt"/>
        <w:rPr>
          <w:rFonts w:eastAsia="Times New Roman"/>
          <w:lang w:eastAsia="en-IN"/>
        </w:rPr>
      </w:pPr>
      <w:r w:rsidRPr="0058790C">
        <w:rPr>
          <w:rFonts w:eastAsia="Times New Roman"/>
          <w:lang w:eastAsia="en-IN" w:bidi="ta-IN"/>
        </w:rPr>
        <w:t xml:space="preserve">LSM6DSOX was selected due to its </w:t>
      </w:r>
      <w:r w:rsidRPr="0058790C">
        <w:rPr>
          <w:rFonts w:eastAsia="Times New Roman"/>
          <w:b/>
          <w:bCs/>
          <w:lang w:eastAsia="en-IN" w:bidi="ta-IN"/>
        </w:rPr>
        <w:t>embedded motion intelligence</w:t>
      </w:r>
      <w:r w:rsidRPr="0058790C">
        <w:rPr>
          <w:rFonts w:eastAsia="Times New Roman"/>
          <w:lang w:eastAsia="en-IN" w:bidi="ta-IN"/>
        </w:rPr>
        <w:t xml:space="preserve">, allowing motion decisions without MCU </w:t>
      </w:r>
      <w:r w:rsidR="6D3460AB" w:rsidRPr="0058790C">
        <w:rPr>
          <w:rFonts w:eastAsia="Times New Roman"/>
          <w:lang w:eastAsia="en-IN" w:bidi="ta-IN"/>
        </w:rPr>
        <w:t>wake ups</w:t>
      </w:r>
      <w:r w:rsidRPr="0058790C">
        <w:rPr>
          <w:rFonts w:eastAsia="Times New Roman"/>
          <w:lang w:eastAsia="en-IN" w:bidi="ta-IN"/>
        </w:rPr>
        <w:t xml:space="preserve">, resulting in the </w:t>
      </w:r>
      <w:r w:rsidRPr="0058790C">
        <w:rPr>
          <w:rFonts w:eastAsia="Times New Roman"/>
          <w:b/>
          <w:bCs/>
          <w:lang w:eastAsia="en-IN" w:bidi="ta-IN"/>
        </w:rPr>
        <w:t>lowest always-on power consumption</w:t>
      </w:r>
      <w:r w:rsidRPr="0058790C">
        <w:rPr>
          <w:rFonts w:eastAsia="Times New Roman"/>
          <w:lang w:eastAsia="en-IN" w:bidi="ta-IN"/>
        </w:rPr>
        <w:t xml:space="preserve"> and reduced firmware complexity</w:t>
      </w:r>
      <w:r w:rsidR="1CAD1881" w:rsidRPr="0058790C">
        <w:rPr>
          <w:rFonts w:eastAsia="Times New Roman"/>
          <w:lang w:eastAsia="en-IN" w:bidi="ta-IN"/>
        </w:rPr>
        <w:t>.</w:t>
      </w:r>
    </w:p>
    <w:p w14:paraId="2915447B" w14:textId="19CFCCEB" w:rsidR="1DA4FC9D" w:rsidRPr="0058790C" w:rsidRDefault="6F8BA382" w:rsidP="00EF5328">
      <w:pPr>
        <w:jc w:val="center"/>
        <w:rPr>
          <w:b/>
          <w:bCs/>
          <w:lang w:eastAsia="en-IN" w:bidi="ta-IN"/>
        </w:rPr>
      </w:pPr>
      <w:r w:rsidRPr="0058790C">
        <w:rPr>
          <w:b/>
          <w:bCs/>
          <w:lang w:eastAsia="en-IN" w:bidi="ta-IN"/>
        </w:rPr>
        <w:lastRenderedPageBreak/>
        <w:t>Table 2.1.5 – Audio Codec Comparison</w:t>
      </w:r>
    </w:p>
    <w:tbl>
      <w:tblPr>
        <w:tblStyle w:val="TableGrid"/>
        <w:tblW w:w="8775" w:type="dxa"/>
        <w:tblLook w:val="06A0" w:firstRow="1" w:lastRow="0" w:firstColumn="1" w:lastColumn="0" w:noHBand="1" w:noVBand="1"/>
      </w:tblPr>
      <w:tblGrid>
        <w:gridCol w:w="2742"/>
        <w:gridCol w:w="2122"/>
        <w:gridCol w:w="1900"/>
        <w:gridCol w:w="2011"/>
      </w:tblGrid>
      <w:tr w:rsidR="1DA4FC9D" w:rsidRPr="0058790C" w14:paraId="18796D0E" w14:textId="77777777" w:rsidTr="27D42155">
        <w:trPr>
          <w:trHeight w:val="592"/>
        </w:trPr>
        <w:tc>
          <w:tcPr>
            <w:tcW w:w="2742" w:type="dxa"/>
            <w:vAlign w:val="center"/>
          </w:tcPr>
          <w:p w14:paraId="463D0EEB" w14:textId="37067E3A" w:rsidR="1DA4FC9D" w:rsidRPr="0058790C" w:rsidRDefault="1DA4FC9D" w:rsidP="00D77520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Parameter</w:t>
            </w:r>
          </w:p>
        </w:tc>
        <w:tc>
          <w:tcPr>
            <w:tcW w:w="2122" w:type="dxa"/>
            <w:vAlign w:val="center"/>
          </w:tcPr>
          <w:p w14:paraId="582FADEF" w14:textId="77777777" w:rsidR="00D77520" w:rsidRPr="0058790C" w:rsidRDefault="1DA4FC9D" w:rsidP="00D77520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SGTL5000</w:t>
            </w:r>
            <w:r w:rsidR="00D77520" w:rsidRPr="0058790C">
              <w:rPr>
                <w:rFonts w:eastAsia="Times New Roman" w:cs="Times New Roman"/>
                <w:b/>
                <w:bCs/>
                <w:lang w:eastAsia="en-IN" w:bidi="ta-IN"/>
              </w:rPr>
              <w:t xml:space="preserve"> </w:t>
            </w:r>
          </w:p>
          <w:p w14:paraId="4663770F" w14:textId="38308649" w:rsidR="1DA4FC9D" w:rsidRPr="0058790C" w:rsidRDefault="75445AC0" w:rsidP="00D77520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(Selected)</w:t>
            </w:r>
          </w:p>
        </w:tc>
        <w:tc>
          <w:tcPr>
            <w:tcW w:w="1900" w:type="dxa"/>
            <w:vAlign w:val="center"/>
          </w:tcPr>
          <w:p w14:paraId="4B59A5BC" w14:textId="3AFE278A" w:rsidR="1DA4FC9D" w:rsidRPr="0058790C" w:rsidRDefault="75445AC0" w:rsidP="00D77520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MAX98090</w:t>
            </w:r>
          </w:p>
        </w:tc>
        <w:tc>
          <w:tcPr>
            <w:tcW w:w="2011" w:type="dxa"/>
            <w:vAlign w:val="center"/>
          </w:tcPr>
          <w:p w14:paraId="061EFE7C" w14:textId="58696A32" w:rsidR="1DA4FC9D" w:rsidRPr="0058790C" w:rsidRDefault="6F8BA382" w:rsidP="00D77520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TLV320AIC3204</w:t>
            </w:r>
          </w:p>
        </w:tc>
      </w:tr>
      <w:tr w:rsidR="1DA4FC9D" w:rsidRPr="0058790C" w14:paraId="77099542" w14:textId="77777777" w:rsidTr="27D42155">
        <w:trPr>
          <w:trHeight w:val="592"/>
        </w:trPr>
        <w:tc>
          <w:tcPr>
            <w:tcW w:w="2742" w:type="dxa"/>
            <w:vAlign w:val="center"/>
          </w:tcPr>
          <w:p w14:paraId="42F730CC" w14:textId="12DBF790" w:rsidR="1DA4FC9D" w:rsidRPr="0058790C" w:rsidRDefault="1DA4FC9D" w:rsidP="00D77520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Idle</w:t>
            </w:r>
          </w:p>
        </w:tc>
        <w:tc>
          <w:tcPr>
            <w:tcW w:w="2122" w:type="dxa"/>
            <w:vAlign w:val="center"/>
          </w:tcPr>
          <w:p w14:paraId="659F97A7" w14:textId="77777777" w:rsidR="1DA4FC9D" w:rsidRPr="0058790C" w:rsidRDefault="1DA4FC9D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~6 mA</w:t>
            </w:r>
          </w:p>
        </w:tc>
        <w:tc>
          <w:tcPr>
            <w:tcW w:w="1900" w:type="dxa"/>
            <w:vAlign w:val="center"/>
          </w:tcPr>
          <w:p w14:paraId="14C49027" w14:textId="77777777" w:rsidR="1DA4FC9D" w:rsidRPr="0058790C" w:rsidRDefault="1DA4FC9D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~9 mA</w:t>
            </w:r>
          </w:p>
        </w:tc>
        <w:tc>
          <w:tcPr>
            <w:tcW w:w="2011" w:type="dxa"/>
            <w:vAlign w:val="center"/>
          </w:tcPr>
          <w:p w14:paraId="1E4C67BB" w14:textId="77777777" w:rsidR="1DA4FC9D" w:rsidRPr="0058790C" w:rsidRDefault="1DA4FC9D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~7 mA</w:t>
            </w:r>
          </w:p>
        </w:tc>
      </w:tr>
      <w:tr w:rsidR="1DA4FC9D" w:rsidRPr="0058790C" w14:paraId="6E60F91C" w14:textId="77777777" w:rsidTr="27D42155">
        <w:trPr>
          <w:trHeight w:val="592"/>
        </w:trPr>
        <w:tc>
          <w:tcPr>
            <w:tcW w:w="2742" w:type="dxa"/>
            <w:vAlign w:val="center"/>
          </w:tcPr>
          <w:p w14:paraId="4D8FA294" w14:textId="77777777" w:rsidR="1DA4FC9D" w:rsidRPr="0058790C" w:rsidRDefault="1DA4FC9D" w:rsidP="00D77520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Voice playback current</w:t>
            </w:r>
          </w:p>
        </w:tc>
        <w:tc>
          <w:tcPr>
            <w:tcW w:w="2122" w:type="dxa"/>
            <w:vAlign w:val="center"/>
          </w:tcPr>
          <w:p w14:paraId="0AB0A8CE" w14:textId="7DC49C96" w:rsidR="1DA4FC9D" w:rsidRPr="0058790C" w:rsidRDefault="1DA4FC9D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20–25 mA current</w:t>
            </w:r>
          </w:p>
        </w:tc>
        <w:tc>
          <w:tcPr>
            <w:tcW w:w="1900" w:type="dxa"/>
            <w:vAlign w:val="center"/>
          </w:tcPr>
          <w:p w14:paraId="5169B5F4" w14:textId="77777777" w:rsidR="1DA4FC9D" w:rsidRPr="0058790C" w:rsidRDefault="1DA4FC9D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~30 mA</w:t>
            </w:r>
          </w:p>
        </w:tc>
        <w:tc>
          <w:tcPr>
            <w:tcW w:w="2011" w:type="dxa"/>
            <w:vAlign w:val="center"/>
          </w:tcPr>
          <w:p w14:paraId="276C13F5" w14:textId="77777777" w:rsidR="1DA4FC9D" w:rsidRPr="0058790C" w:rsidRDefault="1DA4FC9D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~28 mA</w:t>
            </w:r>
          </w:p>
        </w:tc>
      </w:tr>
    </w:tbl>
    <w:p w14:paraId="17022E66" w14:textId="3EE1E71B" w:rsidR="00F952DF" w:rsidRPr="0058790C" w:rsidRDefault="00F952DF" w:rsidP="00D77520">
      <w:pPr>
        <w:pStyle w:val="Heading7"/>
        <w:rPr>
          <w:rFonts w:eastAsia="Times New Roman" w:cs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>Audio Justification</w:t>
      </w:r>
    </w:p>
    <w:p w14:paraId="66F6451F" w14:textId="49115AB4" w:rsidR="65CC5F92" w:rsidRPr="0058790C" w:rsidRDefault="1620C95A" w:rsidP="1620C95A">
      <w:pPr>
        <w:jc w:val="center"/>
      </w:pPr>
      <w:r w:rsidRPr="0058790C">
        <w:rPr>
          <w:noProof/>
        </w:rPr>
        <w:drawing>
          <wp:inline distT="0" distB="0" distL="0" distR="0" wp14:anchorId="51B4ACB0" wp14:editId="5D516310">
            <wp:extent cx="1185325" cy="1181128"/>
            <wp:effectExtent l="0" t="0" r="0" b="0"/>
            <wp:docPr id="12821860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86063" name="Picture 12821860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5767" t="26450" r="25938" b="25426"/>
                    <a:stretch>
                      <a:fillRect/>
                    </a:stretch>
                  </pic:blipFill>
                  <pic:spPr>
                    <a:xfrm>
                      <a:off x="0" y="0"/>
                      <a:ext cx="1185325" cy="118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9FF0" w14:textId="73ADF2D7" w:rsidR="1620C95A" w:rsidRPr="0058790C" w:rsidRDefault="1620C95A" w:rsidP="1620C95A">
      <w:pPr>
        <w:jc w:val="center"/>
      </w:pPr>
      <w:r w:rsidRPr="0058790C">
        <w:t>SGTL5000 Stereo Codec Chip</w:t>
      </w:r>
    </w:p>
    <w:p w14:paraId="52F31F08" w14:textId="6354B895" w:rsidR="00F952DF" w:rsidRPr="0058790C" w:rsidRDefault="00F952DF" w:rsidP="00D77520">
      <w:pPr>
        <w:pStyle w:val="KSRChapterCntnt"/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 xml:space="preserve">SGTL5000 was selected for </w:t>
      </w:r>
      <w:r w:rsidRPr="0058790C">
        <w:rPr>
          <w:rFonts w:eastAsia="Times New Roman"/>
          <w:b/>
          <w:bCs/>
          <w:szCs w:val="24"/>
          <w:lang w:eastAsia="en-IN" w:bidi="ta-IN"/>
        </w:rPr>
        <w:t>voice-prompt-centric usage</w:t>
      </w:r>
      <w:r w:rsidRPr="0058790C">
        <w:rPr>
          <w:rFonts w:eastAsia="Times New Roman"/>
          <w:szCs w:val="24"/>
          <w:lang w:eastAsia="en-IN" w:bidi="ta-IN"/>
        </w:rPr>
        <w:t xml:space="preserve">, offering the </w:t>
      </w:r>
      <w:r w:rsidRPr="0058790C">
        <w:rPr>
          <w:rFonts w:eastAsia="Times New Roman"/>
          <w:b/>
          <w:bCs/>
          <w:szCs w:val="24"/>
          <w:lang w:eastAsia="en-IN" w:bidi="ta-IN"/>
        </w:rPr>
        <w:t>lowest energy per alert</w:t>
      </w:r>
      <w:r w:rsidRPr="0058790C">
        <w:rPr>
          <w:rFonts w:eastAsia="Times New Roman"/>
          <w:szCs w:val="24"/>
          <w:lang w:eastAsia="en-IN" w:bidi="ta-IN"/>
        </w:rPr>
        <w:t xml:space="preserve"> and minimal analog and firmware complexity. Music-grade codecs were rejected as over-engineered for Gen-1 wearable requirements.</w:t>
      </w:r>
    </w:p>
    <w:p w14:paraId="75DC4EAF" w14:textId="6E3A35F6" w:rsidR="57117156" w:rsidRPr="0058790C" w:rsidRDefault="57117156" w:rsidP="00B23592">
      <w:pPr>
        <w:spacing w:beforeAutospacing="1" w:afterAutospacing="1" w:line="240" w:lineRule="auto"/>
        <w:jc w:val="center"/>
        <w:rPr>
          <w:rFonts w:eastAsia="Times New Roman" w:cs="Times New Roman"/>
          <w:b/>
          <w:bCs/>
          <w:lang w:eastAsia="en-IN" w:bidi="ta-IN"/>
        </w:rPr>
      </w:pPr>
      <w:r w:rsidRPr="0058790C">
        <w:rPr>
          <w:rFonts w:eastAsia="Times New Roman" w:cs="Times New Roman"/>
          <w:b/>
          <w:bCs/>
          <w:lang w:eastAsia="en-IN" w:bidi="ta-IN"/>
        </w:rPr>
        <w:t>Table 2.1.6 – Haptic Driver Comparison</w:t>
      </w:r>
    </w:p>
    <w:tbl>
      <w:tblPr>
        <w:tblStyle w:val="TableGrid"/>
        <w:tblW w:w="8672" w:type="dxa"/>
        <w:tblLook w:val="06A0" w:firstRow="1" w:lastRow="0" w:firstColumn="1" w:lastColumn="0" w:noHBand="1" w:noVBand="1"/>
      </w:tblPr>
      <w:tblGrid>
        <w:gridCol w:w="2194"/>
        <w:gridCol w:w="2194"/>
        <w:gridCol w:w="2194"/>
        <w:gridCol w:w="2090"/>
      </w:tblGrid>
      <w:tr w:rsidR="00F952DF" w:rsidRPr="0058790C" w14:paraId="19703D7F" w14:textId="77777777" w:rsidTr="344096A1">
        <w:trPr>
          <w:trHeight w:val="397"/>
        </w:trPr>
        <w:tc>
          <w:tcPr>
            <w:tcW w:w="2194" w:type="dxa"/>
            <w:vAlign w:val="center"/>
          </w:tcPr>
          <w:p w14:paraId="6EE243B0" w14:textId="77777777" w:rsidR="00F952DF" w:rsidRPr="0058790C" w:rsidRDefault="00F952DF" w:rsidP="00D77520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Parameter</w:t>
            </w:r>
          </w:p>
        </w:tc>
        <w:tc>
          <w:tcPr>
            <w:tcW w:w="2194" w:type="dxa"/>
            <w:vAlign w:val="center"/>
          </w:tcPr>
          <w:p w14:paraId="1395A538" w14:textId="77777777" w:rsidR="00F952DF" w:rsidRPr="0058790C" w:rsidRDefault="00F952DF" w:rsidP="00D77520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DRV2603 (Selected)</w:t>
            </w:r>
          </w:p>
        </w:tc>
        <w:tc>
          <w:tcPr>
            <w:tcW w:w="2194" w:type="dxa"/>
            <w:vAlign w:val="center"/>
          </w:tcPr>
          <w:p w14:paraId="58106F5D" w14:textId="77777777" w:rsidR="00F952DF" w:rsidRPr="0058790C" w:rsidRDefault="00F952DF" w:rsidP="00D77520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DRV2625</w:t>
            </w:r>
          </w:p>
        </w:tc>
        <w:tc>
          <w:tcPr>
            <w:tcW w:w="2090" w:type="dxa"/>
            <w:vAlign w:val="center"/>
          </w:tcPr>
          <w:p w14:paraId="6282B6F8" w14:textId="77777777" w:rsidR="00F952DF" w:rsidRPr="0058790C" w:rsidRDefault="00F952DF" w:rsidP="00D77520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AW8697</w:t>
            </w:r>
          </w:p>
        </w:tc>
      </w:tr>
      <w:tr w:rsidR="00F952DF" w:rsidRPr="0058790C" w14:paraId="5E3C5BBF" w14:textId="77777777" w:rsidTr="344096A1">
        <w:trPr>
          <w:trHeight w:val="397"/>
        </w:trPr>
        <w:tc>
          <w:tcPr>
            <w:tcW w:w="2194" w:type="dxa"/>
            <w:vAlign w:val="center"/>
          </w:tcPr>
          <w:p w14:paraId="27FC8645" w14:textId="77777777" w:rsidR="00F952DF" w:rsidRPr="0058790C" w:rsidRDefault="00F952DF" w:rsidP="00D77520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Motor type</w:t>
            </w:r>
          </w:p>
        </w:tc>
        <w:tc>
          <w:tcPr>
            <w:tcW w:w="2194" w:type="dxa"/>
            <w:vAlign w:val="center"/>
          </w:tcPr>
          <w:p w14:paraId="2E02706A" w14:textId="77777777" w:rsidR="00F952DF" w:rsidRPr="0058790C" w:rsidRDefault="00F952DF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LRA</w:t>
            </w:r>
          </w:p>
        </w:tc>
        <w:tc>
          <w:tcPr>
            <w:tcW w:w="2194" w:type="dxa"/>
            <w:vAlign w:val="center"/>
          </w:tcPr>
          <w:p w14:paraId="70422179" w14:textId="77777777" w:rsidR="00F952DF" w:rsidRPr="0058790C" w:rsidRDefault="00F952DF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LRA</w:t>
            </w:r>
          </w:p>
        </w:tc>
        <w:tc>
          <w:tcPr>
            <w:tcW w:w="2090" w:type="dxa"/>
            <w:vAlign w:val="center"/>
          </w:tcPr>
          <w:p w14:paraId="382125DD" w14:textId="77777777" w:rsidR="00F952DF" w:rsidRPr="0058790C" w:rsidRDefault="00F952DF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LRA + ERM</w:t>
            </w:r>
          </w:p>
        </w:tc>
      </w:tr>
      <w:tr w:rsidR="00F952DF" w:rsidRPr="0058790C" w14:paraId="481005FE" w14:textId="77777777" w:rsidTr="344096A1">
        <w:trPr>
          <w:trHeight w:val="397"/>
        </w:trPr>
        <w:tc>
          <w:tcPr>
            <w:tcW w:w="2194" w:type="dxa"/>
            <w:vAlign w:val="center"/>
          </w:tcPr>
          <w:p w14:paraId="70086402" w14:textId="77777777" w:rsidR="00F952DF" w:rsidRPr="0058790C" w:rsidRDefault="00F952DF" w:rsidP="00D77520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Control</w:t>
            </w:r>
          </w:p>
        </w:tc>
        <w:tc>
          <w:tcPr>
            <w:tcW w:w="2194" w:type="dxa"/>
            <w:vAlign w:val="center"/>
          </w:tcPr>
          <w:p w14:paraId="559DFACF" w14:textId="77777777" w:rsidR="00F952DF" w:rsidRPr="0058790C" w:rsidRDefault="00F952DF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Closed-loop</w:t>
            </w:r>
          </w:p>
        </w:tc>
        <w:tc>
          <w:tcPr>
            <w:tcW w:w="2194" w:type="dxa"/>
            <w:vAlign w:val="center"/>
          </w:tcPr>
          <w:p w14:paraId="66312FCC" w14:textId="77777777" w:rsidR="00F952DF" w:rsidRPr="0058790C" w:rsidRDefault="00F952DF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Closed-loop</w:t>
            </w:r>
          </w:p>
        </w:tc>
        <w:tc>
          <w:tcPr>
            <w:tcW w:w="2090" w:type="dxa"/>
            <w:vAlign w:val="center"/>
          </w:tcPr>
          <w:p w14:paraId="29A10279" w14:textId="77777777" w:rsidR="00F952DF" w:rsidRPr="0058790C" w:rsidRDefault="00F952DF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Semi-open</w:t>
            </w:r>
          </w:p>
        </w:tc>
      </w:tr>
      <w:tr w:rsidR="00F952DF" w:rsidRPr="0058790C" w14:paraId="1BEAD75C" w14:textId="77777777" w:rsidTr="344096A1">
        <w:trPr>
          <w:trHeight w:val="397"/>
        </w:trPr>
        <w:tc>
          <w:tcPr>
            <w:tcW w:w="2194" w:type="dxa"/>
            <w:vAlign w:val="center"/>
          </w:tcPr>
          <w:p w14:paraId="551A5BA8" w14:textId="77777777" w:rsidR="00F952DF" w:rsidRPr="0058790C" w:rsidRDefault="00F952DF" w:rsidP="00D77520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Idle current</w:t>
            </w:r>
          </w:p>
        </w:tc>
        <w:tc>
          <w:tcPr>
            <w:tcW w:w="2194" w:type="dxa"/>
            <w:vAlign w:val="center"/>
          </w:tcPr>
          <w:p w14:paraId="35C8097A" w14:textId="77777777" w:rsidR="00F952DF" w:rsidRPr="0058790C" w:rsidRDefault="00F952DF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~0.5 mA</w:t>
            </w:r>
          </w:p>
        </w:tc>
        <w:tc>
          <w:tcPr>
            <w:tcW w:w="2194" w:type="dxa"/>
            <w:vAlign w:val="center"/>
          </w:tcPr>
          <w:p w14:paraId="69991E2D" w14:textId="77777777" w:rsidR="00F952DF" w:rsidRPr="0058790C" w:rsidRDefault="00F952DF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~1.0 mA</w:t>
            </w:r>
          </w:p>
        </w:tc>
        <w:tc>
          <w:tcPr>
            <w:tcW w:w="2090" w:type="dxa"/>
            <w:vAlign w:val="center"/>
          </w:tcPr>
          <w:p w14:paraId="354DB045" w14:textId="77777777" w:rsidR="00F952DF" w:rsidRPr="0058790C" w:rsidRDefault="00F952DF" w:rsidP="00D77520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~1.5 mA</w:t>
            </w:r>
          </w:p>
        </w:tc>
      </w:tr>
    </w:tbl>
    <w:p w14:paraId="73E27CED" w14:textId="57D0713E" w:rsidR="00F952DF" w:rsidRPr="0058790C" w:rsidRDefault="00F952DF" w:rsidP="00D77520">
      <w:pPr>
        <w:pStyle w:val="Heading7"/>
        <w:rPr>
          <w:rFonts w:eastAsia="Times New Roman" w:cs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>Haptic Justification</w:t>
      </w:r>
    </w:p>
    <w:p w14:paraId="62CFCCD3" w14:textId="346B968E" w:rsidR="00F952DF" w:rsidRPr="0058790C" w:rsidRDefault="00F952DF" w:rsidP="00244E6D">
      <w:pPr>
        <w:pStyle w:val="KSRChapterCntnt"/>
        <w:rPr>
          <w:rFonts w:eastAsia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 xml:space="preserve">DRV2603 was selected for its </w:t>
      </w:r>
      <w:r w:rsidRPr="0058790C">
        <w:rPr>
          <w:rFonts w:eastAsia="Times New Roman"/>
          <w:b/>
          <w:bCs/>
          <w:lang w:eastAsia="en-IN" w:bidi="ta-IN"/>
        </w:rPr>
        <w:t>voltage</w:t>
      </w:r>
      <w:r w:rsidR="235DEE24" w:rsidRPr="0058790C">
        <w:rPr>
          <w:rFonts w:eastAsia="Times New Roman"/>
          <w:b/>
          <w:bCs/>
          <w:lang w:eastAsia="en-IN" w:bidi="ta-IN"/>
        </w:rPr>
        <w:t xml:space="preserve"> </w:t>
      </w:r>
      <w:r w:rsidRPr="0058790C">
        <w:rPr>
          <w:rFonts w:eastAsia="Times New Roman"/>
          <w:b/>
          <w:bCs/>
          <w:lang w:eastAsia="en-IN" w:bidi="ta-IN"/>
        </w:rPr>
        <w:t>independent vibration consistency</w:t>
      </w:r>
      <w:r w:rsidRPr="0058790C">
        <w:rPr>
          <w:rFonts w:eastAsia="Times New Roman"/>
          <w:lang w:eastAsia="en-IN" w:bidi="ta-IN"/>
        </w:rPr>
        <w:t>, lowest idle current, and minimal firmware involvement, making it ideal for accessibility alerts in a wearable device.</w:t>
      </w:r>
    </w:p>
    <w:p w14:paraId="58F1AE31" w14:textId="62D0FC86" w:rsidR="00F952DF" w:rsidRPr="0058790C" w:rsidRDefault="00F952DF" w:rsidP="008B24A2">
      <w:pPr>
        <w:pStyle w:val="Heading7"/>
        <w:rPr>
          <w:rFonts w:eastAsia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>Display and Touch Summary</w:t>
      </w:r>
    </w:p>
    <w:p w14:paraId="4AB46B16" w14:textId="77777777" w:rsidR="00F952DF" w:rsidRPr="0058790C" w:rsidRDefault="00F952DF" w:rsidP="001606A2">
      <w:pPr>
        <w:pStyle w:val="KSRChapterCntnt"/>
        <w:numPr>
          <w:ilvl w:val="0"/>
          <w:numId w:val="25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b/>
          <w:bCs/>
          <w:szCs w:val="24"/>
          <w:lang w:eastAsia="en-IN" w:bidi="ta-IN"/>
        </w:rPr>
        <w:t>Display</w:t>
      </w:r>
      <w:r w:rsidRPr="0058790C">
        <w:rPr>
          <w:rFonts w:eastAsia="Times New Roman"/>
          <w:szCs w:val="24"/>
          <w:lang w:eastAsia="en-IN" w:bidi="ta-IN"/>
        </w:rPr>
        <w:t>: 1.69″ IPS TFT (280×240)</w:t>
      </w:r>
    </w:p>
    <w:p w14:paraId="067D0A4E" w14:textId="77777777" w:rsidR="00F952DF" w:rsidRPr="0058790C" w:rsidRDefault="00F952DF" w:rsidP="001606A2">
      <w:pPr>
        <w:pStyle w:val="KSRChapterCntnt"/>
        <w:numPr>
          <w:ilvl w:val="0"/>
          <w:numId w:val="25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b/>
          <w:bCs/>
          <w:szCs w:val="24"/>
          <w:lang w:eastAsia="en-IN" w:bidi="ta-IN"/>
        </w:rPr>
        <w:t>Driver</w:t>
      </w:r>
      <w:r w:rsidRPr="0058790C">
        <w:rPr>
          <w:rFonts w:eastAsia="Times New Roman"/>
          <w:szCs w:val="24"/>
          <w:lang w:eastAsia="en-IN" w:bidi="ta-IN"/>
        </w:rPr>
        <w:t>: ST7789V2</w:t>
      </w:r>
    </w:p>
    <w:p w14:paraId="0601079D" w14:textId="77777777" w:rsidR="00F952DF" w:rsidRPr="0058790C" w:rsidRDefault="00F952DF" w:rsidP="001606A2">
      <w:pPr>
        <w:pStyle w:val="KSRChapterCntnt"/>
        <w:numPr>
          <w:ilvl w:val="0"/>
          <w:numId w:val="25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b/>
          <w:bCs/>
          <w:szCs w:val="24"/>
          <w:lang w:eastAsia="en-IN" w:bidi="ta-IN"/>
        </w:rPr>
        <w:lastRenderedPageBreak/>
        <w:t>Touch</w:t>
      </w:r>
      <w:r w:rsidRPr="0058790C">
        <w:rPr>
          <w:rFonts w:eastAsia="Times New Roman"/>
          <w:szCs w:val="24"/>
          <w:lang w:eastAsia="en-IN" w:bidi="ta-IN"/>
        </w:rPr>
        <w:t>: CST816D (single-touch)</w:t>
      </w:r>
    </w:p>
    <w:p w14:paraId="708DCB21" w14:textId="77777777" w:rsidR="00F952DF" w:rsidRPr="0058790C" w:rsidRDefault="00F952DF" w:rsidP="001606A2">
      <w:pPr>
        <w:pStyle w:val="KSRChapterCntnt"/>
        <w:rPr>
          <w:rFonts w:eastAsia="Times New Roman"/>
          <w:b/>
          <w:bCs/>
          <w:szCs w:val="24"/>
          <w:lang w:eastAsia="en-IN" w:bidi="ta-IN"/>
        </w:rPr>
      </w:pPr>
      <w:r w:rsidRPr="0058790C">
        <w:rPr>
          <w:rFonts w:eastAsia="Times New Roman"/>
          <w:b/>
          <w:bCs/>
          <w:szCs w:val="24"/>
          <w:lang w:eastAsia="en-IN" w:bidi="ta-IN"/>
        </w:rPr>
        <w:t>This combination provides:</w:t>
      </w:r>
    </w:p>
    <w:p w14:paraId="0AB69A91" w14:textId="77777777" w:rsidR="00F952DF" w:rsidRPr="0058790C" w:rsidRDefault="00F952DF" w:rsidP="001606A2">
      <w:pPr>
        <w:pStyle w:val="KSRChapterCntnt"/>
        <w:numPr>
          <w:ilvl w:val="0"/>
          <w:numId w:val="27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Predictable power consumption</w:t>
      </w:r>
    </w:p>
    <w:p w14:paraId="1A545D9B" w14:textId="77777777" w:rsidR="00F952DF" w:rsidRPr="0058790C" w:rsidRDefault="00F952DF" w:rsidP="001606A2">
      <w:pPr>
        <w:pStyle w:val="KSRChapterCntnt"/>
        <w:numPr>
          <w:ilvl w:val="0"/>
          <w:numId w:val="27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Mature driver ecosystem</w:t>
      </w:r>
    </w:p>
    <w:p w14:paraId="3197CE3D" w14:textId="77777777" w:rsidR="00F952DF" w:rsidRPr="0058790C" w:rsidRDefault="00F952DF" w:rsidP="001606A2">
      <w:pPr>
        <w:pStyle w:val="KSRChapterCntnt"/>
        <w:numPr>
          <w:ilvl w:val="0"/>
          <w:numId w:val="27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Lowest BOM and validation risk for Gen-1</w:t>
      </w:r>
    </w:p>
    <w:p w14:paraId="109937E0" w14:textId="73209E16" w:rsidR="00073DFE" w:rsidRPr="0058790C" w:rsidRDefault="00073DFE" w:rsidP="001606A2">
      <w:pPr>
        <w:pStyle w:val="KSRChapterCntnt"/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This section describes all digital and analog interfaces.</w:t>
      </w:r>
    </w:p>
    <w:p w14:paraId="26993D4B" w14:textId="3F6A99FB" w:rsidR="003B535B" w:rsidRPr="0058790C" w:rsidRDefault="003B535B" w:rsidP="003B535B">
      <w:pPr>
        <w:pStyle w:val="Heading2"/>
      </w:pPr>
      <w:r w:rsidRPr="0058790C">
        <w:t>Interfaces</w:t>
      </w:r>
    </w:p>
    <w:p w14:paraId="422FCEC8" w14:textId="7B196DCE" w:rsidR="009E2081" w:rsidRPr="0058790C" w:rsidRDefault="009E2081" w:rsidP="009E2081">
      <w:pPr>
        <w:pStyle w:val="KSRChapterCntnt"/>
        <w:rPr>
          <w:lang w:eastAsia="en-IN"/>
        </w:rPr>
      </w:pPr>
      <w:r w:rsidRPr="0058790C">
        <w:rPr>
          <w:lang w:eastAsia="en-IN"/>
        </w:rPr>
        <w:t>The system interfaces are designed to support an event-driven, ultra-low-power wearable architecture while maintaining electrical simplicity, signal integrity, and firmware robustness. All interfaces operate at a nominal logic voltage of 2.7 V, eliminating the need for level translation and reducing static and dynamic power consumption.</w:t>
      </w:r>
    </w:p>
    <w:p w14:paraId="290FBE27" w14:textId="3F1CB0BD" w:rsidR="00094645" w:rsidRPr="0058790C" w:rsidRDefault="009E2081" w:rsidP="009E2081">
      <w:pPr>
        <w:pStyle w:val="KSRChapterCntnt"/>
        <w:rPr>
          <w:lang w:eastAsia="en-IN"/>
        </w:rPr>
      </w:pPr>
      <w:r w:rsidRPr="0058790C">
        <w:rPr>
          <w:lang w:eastAsia="en-IN"/>
        </w:rPr>
        <w:t xml:space="preserve">High-speed interfaces are limited to short-duration, on-demand activity to minimize EMI and energy loss, while low-speed control interfaces remain idle for the majority of system lifetime. Interface selection prioritizes mature protocols, wide ecosystem support, and deterministic timing </w:t>
      </w:r>
      <w:proofErr w:type="spellStart"/>
      <w:r w:rsidRPr="0058790C">
        <w:rPr>
          <w:lang w:eastAsia="en-IN"/>
        </w:rPr>
        <w:t>behavior</w:t>
      </w:r>
      <w:proofErr w:type="spellEnd"/>
      <w:r w:rsidRPr="0058790C">
        <w:rPr>
          <w:lang w:eastAsia="en-IN"/>
        </w:rPr>
        <w:t>, ensuring reliable operation in a compact smartwatch-class form factor.</w:t>
      </w:r>
    </w:p>
    <w:p w14:paraId="3CFB3C4C" w14:textId="5270AB73" w:rsidR="00A77F97" w:rsidRPr="0058790C" w:rsidRDefault="00A77F97" w:rsidP="009E2081">
      <w:pPr>
        <w:pStyle w:val="KSRChapterCntnt"/>
        <w:rPr>
          <w:lang w:eastAsia="en-IN"/>
        </w:rPr>
      </w:pPr>
      <w:r w:rsidRPr="0058790C">
        <w:rPr>
          <w:lang w:val="en-IN" w:eastAsia="en-IN"/>
        </w:rPr>
        <w:t xml:space="preserve">All interfaces are electrically isolated through power-domain control, ensuring that inactive subsystems do not introduce leakage paths or unintended loading. This interface strategy provides a balanced trade-off between </w:t>
      </w:r>
      <w:r w:rsidRPr="0058790C">
        <w:rPr>
          <w:b/>
          <w:bCs/>
          <w:lang w:val="en-IN" w:eastAsia="en-IN"/>
        </w:rPr>
        <w:t>power efficiency, signal integrity, and system scalability</w:t>
      </w:r>
      <w:r w:rsidRPr="0058790C">
        <w:rPr>
          <w:lang w:val="en-IN" w:eastAsia="en-IN"/>
        </w:rPr>
        <w:t>,</w:t>
      </w:r>
    </w:p>
    <w:p w14:paraId="610149AA" w14:textId="77777777" w:rsidR="00073DFE" w:rsidRPr="0058790C" w:rsidRDefault="00073DFE" w:rsidP="00B21C8F">
      <w:pPr>
        <w:spacing w:before="100" w:beforeAutospacing="1" w:after="100" w:afterAutospacing="1" w:line="240" w:lineRule="auto"/>
        <w:jc w:val="center"/>
        <w:rPr>
          <w:rFonts w:eastAsia="Times New Roman" w:cs="Times New Roman"/>
          <w:lang w:eastAsia="en-IN" w:bidi="ta-IN"/>
        </w:rPr>
      </w:pPr>
      <w:r w:rsidRPr="0058790C">
        <w:rPr>
          <w:rFonts w:eastAsia="Times New Roman" w:cs="Times New Roman"/>
          <w:b/>
          <w:bCs/>
          <w:lang w:eastAsia="en-IN" w:bidi="ta-IN"/>
        </w:rPr>
        <w:t>Table 2.2 – Interface Description</w:t>
      </w:r>
    </w:p>
    <w:tbl>
      <w:tblPr>
        <w:tblStyle w:val="TableGrid"/>
        <w:tblW w:w="8772" w:type="dxa"/>
        <w:tblLook w:val="06A0" w:firstRow="1" w:lastRow="0" w:firstColumn="1" w:lastColumn="0" w:noHBand="1" w:noVBand="1"/>
      </w:tblPr>
      <w:tblGrid>
        <w:gridCol w:w="1247"/>
        <w:gridCol w:w="1158"/>
        <w:gridCol w:w="1701"/>
        <w:gridCol w:w="1276"/>
        <w:gridCol w:w="1701"/>
        <w:gridCol w:w="1689"/>
      </w:tblGrid>
      <w:tr w:rsidR="00073DFE" w:rsidRPr="0058790C" w14:paraId="4FDC021A" w14:textId="77777777" w:rsidTr="00A472AF">
        <w:trPr>
          <w:trHeight w:val="510"/>
        </w:trPr>
        <w:tc>
          <w:tcPr>
            <w:tcW w:w="1247" w:type="dxa"/>
            <w:vAlign w:val="center"/>
          </w:tcPr>
          <w:p w14:paraId="744D0017" w14:textId="57CFBDBE" w:rsidR="00073DFE" w:rsidRPr="0058790C" w:rsidRDefault="00073DFE" w:rsidP="00B21C8F">
            <w:pPr>
              <w:jc w:val="center"/>
              <w:rPr>
                <w:b/>
                <w:bCs/>
                <w:lang w:bidi="ta-IN"/>
              </w:rPr>
            </w:pPr>
            <w:r w:rsidRPr="0058790C">
              <w:rPr>
                <w:b/>
                <w:bCs/>
                <w:lang w:bidi="ta-IN"/>
              </w:rPr>
              <w:t>Interface</w:t>
            </w:r>
          </w:p>
        </w:tc>
        <w:tc>
          <w:tcPr>
            <w:tcW w:w="1158" w:type="dxa"/>
            <w:vAlign w:val="center"/>
          </w:tcPr>
          <w:p w14:paraId="5322A98A" w14:textId="531E4F10" w:rsidR="00073DFE" w:rsidRPr="0058790C" w:rsidRDefault="00073DFE" w:rsidP="00B21C8F">
            <w:pPr>
              <w:jc w:val="center"/>
              <w:rPr>
                <w:b/>
                <w:bCs/>
                <w:lang w:bidi="ta-IN"/>
              </w:rPr>
            </w:pPr>
            <w:r w:rsidRPr="0058790C">
              <w:rPr>
                <w:b/>
                <w:bCs/>
                <w:lang w:bidi="ta-IN"/>
              </w:rPr>
              <w:t>Source</w:t>
            </w:r>
          </w:p>
        </w:tc>
        <w:tc>
          <w:tcPr>
            <w:tcW w:w="1701" w:type="dxa"/>
            <w:vAlign w:val="center"/>
          </w:tcPr>
          <w:p w14:paraId="4F309E24" w14:textId="3C54674E" w:rsidR="00073DFE" w:rsidRPr="0058790C" w:rsidRDefault="00073DFE" w:rsidP="00B21C8F">
            <w:pPr>
              <w:jc w:val="center"/>
              <w:rPr>
                <w:b/>
                <w:bCs/>
                <w:lang w:bidi="ta-IN"/>
              </w:rPr>
            </w:pPr>
            <w:r w:rsidRPr="0058790C">
              <w:rPr>
                <w:b/>
                <w:bCs/>
                <w:lang w:bidi="ta-IN"/>
              </w:rPr>
              <w:t>Target</w:t>
            </w:r>
          </w:p>
        </w:tc>
        <w:tc>
          <w:tcPr>
            <w:tcW w:w="1276" w:type="dxa"/>
            <w:vAlign w:val="center"/>
          </w:tcPr>
          <w:p w14:paraId="1F2C7B8F" w14:textId="6046CEDF" w:rsidR="00073DFE" w:rsidRPr="0058790C" w:rsidRDefault="00073DFE" w:rsidP="00B21C8F">
            <w:pPr>
              <w:jc w:val="center"/>
              <w:rPr>
                <w:b/>
                <w:bCs/>
                <w:lang w:bidi="ta-IN"/>
              </w:rPr>
            </w:pPr>
            <w:r w:rsidRPr="0058790C">
              <w:rPr>
                <w:b/>
                <w:bCs/>
                <w:lang w:bidi="ta-IN"/>
              </w:rPr>
              <w:t>Voltage</w:t>
            </w:r>
          </w:p>
        </w:tc>
        <w:tc>
          <w:tcPr>
            <w:tcW w:w="1701" w:type="dxa"/>
            <w:vAlign w:val="center"/>
          </w:tcPr>
          <w:p w14:paraId="5F4C9ADF" w14:textId="49D64BF9" w:rsidR="00073DFE" w:rsidRPr="0058790C" w:rsidRDefault="00073DFE" w:rsidP="00B21C8F">
            <w:pPr>
              <w:jc w:val="center"/>
              <w:rPr>
                <w:b/>
                <w:bCs/>
                <w:lang w:bidi="ta-IN"/>
              </w:rPr>
            </w:pPr>
            <w:r w:rsidRPr="0058790C">
              <w:rPr>
                <w:b/>
                <w:bCs/>
                <w:lang w:bidi="ta-IN"/>
              </w:rPr>
              <w:t>Frequency / Data Rate</w:t>
            </w:r>
          </w:p>
        </w:tc>
        <w:tc>
          <w:tcPr>
            <w:tcW w:w="1689" w:type="dxa"/>
            <w:vAlign w:val="center"/>
          </w:tcPr>
          <w:p w14:paraId="308A96A1" w14:textId="2AFBADE4" w:rsidR="00073DFE" w:rsidRPr="0058790C" w:rsidRDefault="00073DFE" w:rsidP="00B21C8F">
            <w:pPr>
              <w:jc w:val="center"/>
              <w:rPr>
                <w:b/>
                <w:bCs/>
                <w:lang w:bidi="ta-IN"/>
              </w:rPr>
            </w:pPr>
            <w:r w:rsidRPr="0058790C">
              <w:rPr>
                <w:b/>
                <w:bCs/>
                <w:lang w:bidi="ta-IN"/>
              </w:rPr>
              <w:t>Purpose</w:t>
            </w:r>
          </w:p>
        </w:tc>
      </w:tr>
      <w:tr w:rsidR="00073DFE" w:rsidRPr="0058790C" w14:paraId="42DA7A9B" w14:textId="77777777" w:rsidTr="00A472AF">
        <w:trPr>
          <w:trHeight w:val="510"/>
        </w:trPr>
        <w:tc>
          <w:tcPr>
            <w:tcW w:w="1247" w:type="dxa"/>
            <w:vAlign w:val="center"/>
          </w:tcPr>
          <w:p w14:paraId="6A8B1B22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SPI-1</w:t>
            </w:r>
          </w:p>
        </w:tc>
        <w:tc>
          <w:tcPr>
            <w:tcW w:w="1158" w:type="dxa"/>
            <w:vAlign w:val="center"/>
          </w:tcPr>
          <w:p w14:paraId="5B41A4A4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MCU</w:t>
            </w:r>
          </w:p>
        </w:tc>
        <w:tc>
          <w:tcPr>
            <w:tcW w:w="1701" w:type="dxa"/>
            <w:vAlign w:val="center"/>
          </w:tcPr>
          <w:p w14:paraId="58E114BF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IMU</w:t>
            </w:r>
          </w:p>
        </w:tc>
        <w:tc>
          <w:tcPr>
            <w:tcW w:w="1276" w:type="dxa"/>
            <w:vAlign w:val="center"/>
          </w:tcPr>
          <w:p w14:paraId="70B46E74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1.8–3.3 V</w:t>
            </w:r>
          </w:p>
        </w:tc>
        <w:tc>
          <w:tcPr>
            <w:tcW w:w="1701" w:type="dxa"/>
            <w:vAlign w:val="center"/>
          </w:tcPr>
          <w:p w14:paraId="68E74C35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Up to 10 MHz</w:t>
            </w:r>
          </w:p>
        </w:tc>
        <w:tc>
          <w:tcPr>
            <w:tcW w:w="1689" w:type="dxa"/>
            <w:vAlign w:val="center"/>
          </w:tcPr>
          <w:p w14:paraId="10B2E589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Motion data</w:t>
            </w:r>
          </w:p>
        </w:tc>
      </w:tr>
      <w:tr w:rsidR="00073DFE" w:rsidRPr="0058790C" w14:paraId="19801CAB" w14:textId="77777777" w:rsidTr="00A472AF">
        <w:trPr>
          <w:trHeight w:val="510"/>
        </w:trPr>
        <w:tc>
          <w:tcPr>
            <w:tcW w:w="1247" w:type="dxa"/>
            <w:vAlign w:val="center"/>
          </w:tcPr>
          <w:p w14:paraId="5C2C078A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SPI-2</w:t>
            </w:r>
          </w:p>
        </w:tc>
        <w:tc>
          <w:tcPr>
            <w:tcW w:w="1158" w:type="dxa"/>
            <w:vAlign w:val="center"/>
          </w:tcPr>
          <w:p w14:paraId="0574A13E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MCU</w:t>
            </w:r>
          </w:p>
        </w:tc>
        <w:tc>
          <w:tcPr>
            <w:tcW w:w="1701" w:type="dxa"/>
            <w:vAlign w:val="center"/>
          </w:tcPr>
          <w:p w14:paraId="02192906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Display</w:t>
            </w:r>
          </w:p>
        </w:tc>
        <w:tc>
          <w:tcPr>
            <w:tcW w:w="1276" w:type="dxa"/>
            <w:vAlign w:val="center"/>
          </w:tcPr>
          <w:p w14:paraId="13F93A3D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1.8–3.3 V</w:t>
            </w:r>
          </w:p>
        </w:tc>
        <w:tc>
          <w:tcPr>
            <w:tcW w:w="1701" w:type="dxa"/>
            <w:vAlign w:val="center"/>
          </w:tcPr>
          <w:p w14:paraId="66D83B60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20–40 MHz</w:t>
            </w:r>
          </w:p>
        </w:tc>
        <w:tc>
          <w:tcPr>
            <w:tcW w:w="1689" w:type="dxa"/>
            <w:vAlign w:val="center"/>
          </w:tcPr>
          <w:p w14:paraId="7EA97582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UI rendering</w:t>
            </w:r>
          </w:p>
        </w:tc>
      </w:tr>
      <w:tr w:rsidR="00073DFE" w:rsidRPr="0058790C" w14:paraId="519932EE" w14:textId="77777777" w:rsidTr="00A472AF">
        <w:trPr>
          <w:trHeight w:val="510"/>
        </w:trPr>
        <w:tc>
          <w:tcPr>
            <w:tcW w:w="1247" w:type="dxa"/>
            <w:vAlign w:val="center"/>
          </w:tcPr>
          <w:p w14:paraId="7F9CAFED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SPI-QSPI</w:t>
            </w:r>
          </w:p>
        </w:tc>
        <w:tc>
          <w:tcPr>
            <w:tcW w:w="1158" w:type="dxa"/>
            <w:vAlign w:val="center"/>
          </w:tcPr>
          <w:p w14:paraId="7CB404F8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MCU</w:t>
            </w:r>
          </w:p>
        </w:tc>
        <w:tc>
          <w:tcPr>
            <w:tcW w:w="1701" w:type="dxa"/>
            <w:vAlign w:val="center"/>
          </w:tcPr>
          <w:p w14:paraId="7CBA7A73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Wi-Fi IC</w:t>
            </w:r>
          </w:p>
        </w:tc>
        <w:tc>
          <w:tcPr>
            <w:tcW w:w="1276" w:type="dxa"/>
            <w:vAlign w:val="center"/>
          </w:tcPr>
          <w:p w14:paraId="64315E6D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1.8–3.3 V</w:t>
            </w:r>
          </w:p>
        </w:tc>
        <w:tc>
          <w:tcPr>
            <w:tcW w:w="1701" w:type="dxa"/>
            <w:vAlign w:val="center"/>
          </w:tcPr>
          <w:p w14:paraId="3C9F0B67" w14:textId="64B539CE" w:rsidR="00073DFE" w:rsidRPr="0058790C" w:rsidRDefault="00B21C8F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upto</w:t>
            </w:r>
            <w:r w:rsidR="008B11BD" w:rsidRPr="0058790C">
              <w:rPr>
                <w:rFonts w:eastAsia="Times New Roman" w:cs="Times New Roman"/>
                <w:lang w:eastAsia="en-IN" w:bidi="ta-IN"/>
              </w:rPr>
              <w:t>100 MHz</w:t>
            </w:r>
          </w:p>
        </w:tc>
        <w:tc>
          <w:tcPr>
            <w:tcW w:w="1689" w:type="dxa"/>
            <w:vAlign w:val="center"/>
          </w:tcPr>
          <w:p w14:paraId="69B30FEC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Network data</w:t>
            </w:r>
          </w:p>
        </w:tc>
      </w:tr>
      <w:tr w:rsidR="00073DFE" w:rsidRPr="0058790C" w14:paraId="78FD3E81" w14:textId="77777777" w:rsidTr="00A472AF">
        <w:trPr>
          <w:trHeight w:val="510"/>
        </w:trPr>
        <w:tc>
          <w:tcPr>
            <w:tcW w:w="1247" w:type="dxa"/>
            <w:vAlign w:val="center"/>
          </w:tcPr>
          <w:p w14:paraId="123BB49A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I²C-1</w:t>
            </w:r>
          </w:p>
        </w:tc>
        <w:tc>
          <w:tcPr>
            <w:tcW w:w="1158" w:type="dxa"/>
            <w:vAlign w:val="center"/>
          </w:tcPr>
          <w:p w14:paraId="5C1EB293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MCU</w:t>
            </w:r>
          </w:p>
        </w:tc>
        <w:tc>
          <w:tcPr>
            <w:tcW w:w="1701" w:type="dxa"/>
            <w:vAlign w:val="center"/>
          </w:tcPr>
          <w:p w14:paraId="5AE9FED3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PMIC</w:t>
            </w:r>
          </w:p>
        </w:tc>
        <w:tc>
          <w:tcPr>
            <w:tcW w:w="1276" w:type="dxa"/>
            <w:vAlign w:val="center"/>
          </w:tcPr>
          <w:p w14:paraId="266EE3A5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1.8 V</w:t>
            </w:r>
          </w:p>
        </w:tc>
        <w:tc>
          <w:tcPr>
            <w:tcW w:w="1701" w:type="dxa"/>
            <w:vAlign w:val="center"/>
          </w:tcPr>
          <w:p w14:paraId="7DE6FBCC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400 kHz</w:t>
            </w:r>
          </w:p>
        </w:tc>
        <w:tc>
          <w:tcPr>
            <w:tcW w:w="1689" w:type="dxa"/>
            <w:vAlign w:val="center"/>
          </w:tcPr>
          <w:p w14:paraId="647FD193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Power control</w:t>
            </w:r>
          </w:p>
        </w:tc>
      </w:tr>
      <w:tr w:rsidR="00073DFE" w:rsidRPr="0058790C" w14:paraId="29E7A1FB" w14:textId="77777777" w:rsidTr="00A472AF">
        <w:trPr>
          <w:trHeight w:val="510"/>
        </w:trPr>
        <w:tc>
          <w:tcPr>
            <w:tcW w:w="1247" w:type="dxa"/>
            <w:vAlign w:val="center"/>
          </w:tcPr>
          <w:p w14:paraId="18808CB5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I²C-2</w:t>
            </w:r>
          </w:p>
        </w:tc>
        <w:tc>
          <w:tcPr>
            <w:tcW w:w="1158" w:type="dxa"/>
            <w:vAlign w:val="center"/>
          </w:tcPr>
          <w:p w14:paraId="4C40CEE0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MCU</w:t>
            </w:r>
          </w:p>
        </w:tc>
        <w:tc>
          <w:tcPr>
            <w:tcW w:w="1701" w:type="dxa"/>
            <w:vAlign w:val="center"/>
          </w:tcPr>
          <w:p w14:paraId="5D52C392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Touch</w:t>
            </w:r>
          </w:p>
        </w:tc>
        <w:tc>
          <w:tcPr>
            <w:tcW w:w="1276" w:type="dxa"/>
            <w:vAlign w:val="center"/>
          </w:tcPr>
          <w:p w14:paraId="4622E249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3.3 V</w:t>
            </w:r>
          </w:p>
        </w:tc>
        <w:tc>
          <w:tcPr>
            <w:tcW w:w="1701" w:type="dxa"/>
            <w:vAlign w:val="center"/>
          </w:tcPr>
          <w:p w14:paraId="222064AC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400 kHz</w:t>
            </w:r>
          </w:p>
        </w:tc>
        <w:tc>
          <w:tcPr>
            <w:tcW w:w="1689" w:type="dxa"/>
            <w:vAlign w:val="center"/>
          </w:tcPr>
          <w:p w14:paraId="28875B1A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Touch input</w:t>
            </w:r>
          </w:p>
        </w:tc>
      </w:tr>
      <w:tr w:rsidR="00073DFE" w:rsidRPr="0058790C" w14:paraId="4184FA1F" w14:textId="77777777" w:rsidTr="00A472AF">
        <w:trPr>
          <w:trHeight w:val="510"/>
        </w:trPr>
        <w:tc>
          <w:tcPr>
            <w:tcW w:w="1247" w:type="dxa"/>
            <w:vAlign w:val="center"/>
          </w:tcPr>
          <w:p w14:paraId="3B32C13A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lastRenderedPageBreak/>
              <w:t>I²S / SAI</w:t>
            </w:r>
          </w:p>
        </w:tc>
        <w:tc>
          <w:tcPr>
            <w:tcW w:w="1158" w:type="dxa"/>
            <w:vAlign w:val="center"/>
          </w:tcPr>
          <w:p w14:paraId="3361E9D6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MCU</w:t>
            </w:r>
          </w:p>
        </w:tc>
        <w:tc>
          <w:tcPr>
            <w:tcW w:w="1701" w:type="dxa"/>
            <w:vAlign w:val="center"/>
          </w:tcPr>
          <w:p w14:paraId="0EEFF1B1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Audio codec</w:t>
            </w:r>
          </w:p>
        </w:tc>
        <w:tc>
          <w:tcPr>
            <w:tcW w:w="1276" w:type="dxa"/>
            <w:vAlign w:val="center"/>
          </w:tcPr>
          <w:p w14:paraId="6D92AAF4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1.8–3.3 V</w:t>
            </w:r>
          </w:p>
        </w:tc>
        <w:tc>
          <w:tcPr>
            <w:tcW w:w="1701" w:type="dxa"/>
            <w:vAlign w:val="center"/>
          </w:tcPr>
          <w:p w14:paraId="67C3D76A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Audio clocks</w:t>
            </w:r>
          </w:p>
        </w:tc>
        <w:tc>
          <w:tcPr>
            <w:tcW w:w="1689" w:type="dxa"/>
            <w:vAlign w:val="center"/>
          </w:tcPr>
          <w:p w14:paraId="5ADA35DB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Voice output</w:t>
            </w:r>
          </w:p>
        </w:tc>
      </w:tr>
      <w:tr w:rsidR="00073DFE" w:rsidRPr="0058790C" w14:paraId="41BE63B4" w14:textId="77777777" w:rsidTr="00A472AF">
        <w:trPr>
          <w:trHeight w:val="510"/>
        </w:trPr>
        <w:tc>
          <w:tcPr>
            <w:tcW w:w="1247" w:type="dxa"/>
            <w:vAlign w:val="center"/>
          </w:tcPr>
          <w:p w14:paraId="03CFF65F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b/>
                <w:bCs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lang w:eastAsia="en-IN" w:bidi="ta-IN"/>
              </w:rPr>
              <w:t>GPIO</w:t>
            </w:r>
          </w:p>
        </w:tc>
        <w:tc>
          <w:tcPr>
            <w:tcW w:w="1158" w:type="dxa"/>
            <w:vAlign w:val="center"/>
          </w:tcPr>
          <w:p w14:paraId="458A8208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MCU</w:t>
            </w:r>
          </w:p>
        </w:tc>
        <w:tc>
          <w:tcPr>
            <w:tcW w:w="1701" w:type="dxa"/>
            <w:vAlign w:val="center"/>
          </w:tcPr>
          <w:p w14:paraId="743DC2B3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Haptic / Button</w:t>
            </w:r>
          </w:p>
        </w:tc>
        <w:tc>
          <w:tcPr>
            <w:tcW w:w="1276" w:type="dxa"/>
            <w:vAlign w:val="center"/>
          </w:tcPr>
          <w:p w14:paraId="2A075659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3.3 V</w:t>
            </w:r>
          </w:p>
        </w:tc>
        <w:tc>
          <w:tcPr>
            <w:tcW w:w="1701" w:type="dxa"/>
            <w:vAlign w:val="center"/>
          </w:tcPr>
          <w:p w14:paraId="2091760B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—</w:t>
            </w:r>
          </w:p>
        </w:tc>
        <w:tc>
          <w:tcPr>
            <w:tcW w:w="1689" w:type="dxa"/>
            <w:vAlign w:val="center"/>
          </w:tcPr>
          <w:p w14:paraId="7658C21C" w14:textId="77777777" w:rsidR="00073DFE" w:rsidRPr="0058790C" w:rsidRDefault="00073DFE" w:rsidP="00B21C8F">
            <w:pPr>
              <w:jc w:val="center"/>
              <w:rPr>
                <w:rFonts w:eastAsia="Times New Roman" w:cs="Times New Roman"/>
                <w:lang w:eastAsia="en-IN" w:bidi="ta-IN"/>
              </w:rPr>
            </w:pPr>
            <w:r w:rsidRPr="0058790C">
              <w:rPr>
                <w:rFonts w:eastAsia="Times New Roman" w:cs="Times New Roman"/>
                <w:lang w:eastAsia="en-IN" w:bidi="ta-IN"/>
              </w:rPr>
              <w:t>User feedback</w:t>
            </w:r>
          </w:p>
        </w:tc>
      </w:tr>
    </w:tbl>
    <w:p w14:paraId="0A870606" w14:textId="30FAB552" w:rsidR="0037745D" w:rsidRPr="0058790C" w:rsidRDefault="00073DFE" w:rsidP="00DB7094">
      <w:pPr>
        <w:pStyle w:val="Heading2"/>
      </w:pPr>
      <w:r w:rsidRPr="0058790C">
        <w:t>DC &amp; AC Analysi</w:t>
      </w:r>
      <w:r w:rsidR="00DB7094" w:rsidRPr="0058790C">
        <w:t>S</w:t>
      </w:r>
    </w:p>
    <w:p w14:paraId="278C5458" w14:textId="3D7865EF" w:rsidR="0037745D" w:rsidRPr="0058790C" w:rsidRDefault="0037745D" w:rsidP="00061D36">
      <w:pPr>
        <w:pStyle w:val="Heading3"/>
      </w:pPr>
      <w:r w:rsidRPr="0058790C">
        <w:t>Power Rails – DC Analysi</w:t>
      </w:r>
      <w:r w:rsidR="00CA39CA" w:rsidRPr="0058790C">
        <w:t>s</w:t>
      </w:r>
    </w:p>
    <w:tbl>
      <w:tblPr>
        <w:tblW w:w="7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417"/>
        <w:gridCol w:w="1418"/>
        <w:gridCol w:w="1276"/>
        <w:gridCol w:w="1156"/>
        <w:gridCol w:w="1310"/>
      </w:tblGrid>
      <w:tr w:rsidR="001560E2" w:rsidRPr="0058790C" w14:paraId="255F809A" w14:textId="77777777" w:rsidTr="001560E2">
        <w:trPr>
          <w:trHeight w:val="20"/>
          <w:jc w:val="center"/>
        </w:trPr>
        <w:tc>
          <w:tcPr>
            <w:tcW w:w="1413" w:type="dxa"/>
            <w:vAlign w:val="center"/>
            <w:hideMark/>
          </w:tcPr>
          <w:p w14:paraId="39B7ED8B" w14:textId="77777777" w:rsidR="001560E2" w:rsidRPr="0058790C" w:rsidRDefault="001560E2" w:rsidP="001560E2">
            <w:pPr>
              <w:spacing w:after="0"/>
              <w:jc w:val="center"/>
              <w:rPr>
                <w:b/>
                <w:bCs/>
                <w:lang w:eastAsia="en-IN" w:bidi="ta-IN"/>
              </w:rPr>
            </w:pPr>
            <w:r w:rsidRPr="0058790C">
              <w:rPr>
                <w:b/>
                <w:bCs/>
                <w:lang w:eastAsia="en-IN" w:bidi="ta-IN"/>
              </w:rPr>
              <w:t>Power Rail</w:t>
            </w:r>
          </w:p>
        </w:tc>
        <w:tc>
          <w:tcPr>
            <w:tcW w:w="1417" w:type="dxa"/>
            <w:vAlign w:val="center"/>
            <w:hideMark/>
          </w:tcPr>
          <w:p w14:paraId="6020B846" w14:textId="77777777" w:rsidR="001560E2" w:rsidRPr="0058790C" w:rsidRDefault="001560E2" w:rsidP="001560E2">
            <w:pPr>
              <w:spacing w:after="0"/>
              <w:jc w:val="center"/>
              <w:rPr>
                <w:b/>
                <w:bCs/>
                <w:lang w:eastAsia="en-IN" w:bidi="ta-IN"/>
              </w:rPr>
            </w:pPr>
            <w:r w:rsidRPr="0058790C">
              <w:rPr>
                <w:b/>
                <w:bCs/>
                <w:lang w:eastAsia="en-IN" w:bidi="ta-IN"/>
              </w:rPr>
              <w:t>Source</w:t>
            </w:r>
          </w:p>
        </w:tc>
        <w:tc>
          <w:tcPr>
            <w:tcW w:w="1418" w:type="dxa"/>
            <w:vAlign w:val="center"/>
            <w:hideMark/>
          </w:tcPr>
          <w:p w14:paraId="624A39E8" w14:textId="77777777" w:rsidR="001560E2" w:rsidRPr="0058790C" w:rsidRDefault="001560E2" w:rsidP="001560E2">
            <w:pPr>
              <w:spacing w:after="0"/>
              <w:jc w:val="center"/>
              <w:rPr>
                <w:b/>
                <w:bCs/>
                <w:lang w:eastAsia="en-IN" w:bidi="ta-IN"/>
              </w:rPr>
            </w:pPr>
            <w:r w:rsidRPr="0058790C">
              <w:rPr>
                <w:b/>
                <w:bCs/>
                <w:lang w:eastAsia="en-IN" w:bidi="ta-IN"/>
              </w:rPr>
              <w:t>Nominal Voltage</w:t>
            </w:r>
          </w:p>
        </w:tc>
        <w:tc>
          <w:tcPr>
            <w:tcW w:w="1276" w:type="dxa"/>
            <w:vAlign w:val="center"/>
            <w:hideMark/>
          </w:tcPr>
          <w:p w14:paraId="549C695F" w14:textId="77777777" w:rsidR="001560E2" w:rsidRPr="0058790C" w:rsidRDefault="001560E2" w:rsidP="001560E2">
            <w:pPr>
              <w:spacing w:after="0"/>
              <w:jc w:val="center"/>
              <w:rPr>
                <w:b/>
                <w:bCs/>
                <w:lang w:eastAsia="en-IN" w:bidi="ta-IN"/>
              </w:rPr>
            </w:pPr>
            <w:r w:rsidRPr="0058790C">
              <w:rPr>
                <w:b/>
                <w:bCs/>
                <w:lang w:eastAsia="en-IN" w:bidi="ta-IN"/>
              </w:rPr>
              <w:t>Min–Max</w:t>
            </w:r>
          </w:p>
        </w:tc>
        <w:tc>
          <w:tcPr>
            <w:tcW w:w="1156" w:type="dxa"/>
            <w:vAlign w:val="center"/>
            <w:hideMark/>
          </w:tcPr>
          <w:p w14:paraId="0F835787" w14:textId="77777777" w:rsidR="001560E2" w:rsidRPr="0058790C" w:rsidRDefault="001560E2" w:rsidP="001560E2">
            <w:pPr>
              <w:spacing w:after="0"/>
              <w:jc w:val="center"/>
              <w:rPr>
                <w:b/>
                <w:bCs/>
                <w:lang w:eastAsia="en-IN" w:bidi="ta-IN"/>
              </w:rPr>
            </w:pPr>
            <w:r w:rsidRPr="0058790C">
              <w:rPr>
                <w:b/>
                <w:bCs/>
                <w:lang w:eastAsia="en-IN" w:bidi="ta-IN"/>
              </w:rPr>
              <w:t>Max Load Current</w:t>
            </w:r>
          </w:p>
        </w:tc>
        <w:tc>
          <w:tcPr>
            <w:tcW w:w="1310" w:type="dxa"/>
            <w:vAlign w:val="center"/>
            <w:hideMark/>
          </w:tcPr>
          <w:p w14:paraId="3CC18CBE" w14:textId="77777777" w:rsidR="001560E2" w:rsidRPr="0058790C" w:rsidRDefault="001560E2" w:rsidP="001560E2">
            <w:pPr>
              <w:spacing w:after="0"/>
              <w:jc w:val="center"/>
              <w:rPr>
                <w:b/>
                <w:bCs/>
                <w:lang w:eastAsia="en-IN" w:bidi="ta-IN"/>
              </w:rPr>
            </w:pPr>
            <w:r w:rsidRPr="0058790C">
              <w:rPr>
                <w:b/>
                <w:bCs/>
                <w:lang w:eastAsia="en-IN" w:bidi="ta-IN"/>
              </w:rPr>
              <w:t>Loads Connected</w:t>
            </w:r>
          </w:p>
        </w:tc>
      </w:tr>
      <w:tr w:rsidR="001560E2" w:rsidRPr="0058790C" w14:paraId="3B6C4EB1" w14:textId="77777777" w:rsidTr="001560E2">
        <w:trPr>
          <w:trHeight w:val="20"/>
          <w:jc w:val="center"/>
        </w:trPr>
        <w:tc>
          <w:tcPr>
            <w:tcW w:w="1413" w:type="dxa"/>
            <w:vAlign w:val="center"/>
            <w:hideMark/>
          </w:tcPr>
          <w:p w14:paraId="5BD54BEA" w14:textId="77777777" w:rsidR="001560E2" w:rsidRPr="0058790C" w:rsidRDefault="001560E2" w:rsidP="001560E2">
            <w:pPr>
              <w:spacing w:after="0"/>
              <w:jc w:val="center"/>
              <w:rPr>
                <w:b/>
                <w:bCs/>
                <w:lang w:eastAsia="en-IN" w:bidi="ta-IN"/>
              </w:rPr>
            </w:pPr>
            <w:r w:rsidRPr="0058790C">
              <w:rPr>
                <w:b/>
                <w:bCs/>
                <w:lang w:eastAsia="en-IN" w:bidi="ta-IN"/>
              </w:rPr>
              <w:t>VBAT</w:t>
            </w:r>
          </w:p>
        </w:tc>
        <w:tc>
          <w:tcPr>
            <w:tcW w:w="1417" w:type="dxa"/>
            <w:vAlign w:val="center"/>
            <w:hideMark/>
          </w:tcPr>
          <w:p w14:paraId="20CE4426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Li-Po Battery</w:t>
            </w:r>
          </w:p>
        </w:tc>
        <w:tc>
          <w:tcPr>
            <w:tcW w:w="1418" w:type="dxa"/>
            <w:vAlign w:val="center"/>
            <w:hideMark/>
          </w:tcPr>
          <w:p w14:paraId="24192E1D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3.7 V</w:t>
            </w:r>
          </w:p>
        </w:tc>
        <w:tc>
          <w:tcPr>
            <w:tcW w:w="1276" w:type="dxa"/>
            <w:vAlign w:val="center"/>
            <w:hideMark/>
          </w:tcPr>
          <w:p w14:paraId="750ACCDF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3.0–4.2 V</w:t>
            </w:r>
          </w:p>
        </w:tc>
        <w:tc>
          <w:tcPr>
            <w:tcW w:w="1156" w:type="dxa"/>
            <w:vAlign w:val="center"/>
            <w:hideMark/>
          </w:tcPr>
          <w:p w14:paraId="3A628C03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800 mA</w:t>
            </w:r>
          </w:p>
        </w:tc>
        <w:tc>
          <w:tcPr>
            <w:tcW w:w="1310" w:type="dxa"/>
            <w:vAlign w:val="center"/>
            <w:hideMark/>
          </w:tcPr>
          <w:p w14:paraId="71A21273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PMIC</w:t>
            </w:r>
          </w:p>
        </w:tc>
      </w:tr>
      <w:tr w:rsidR="001560E2" w:rsidRPr="0058790C" w14:paraId="5FF2E8F2" w14:textId="77777777" w:rsidTr="001560E2">
        <w:trPr>
          <w:trHeight w:val="20"/>
          <w:jc w:val="center"/>
        </w:trPr>
        <w:tc>
          <w:tcPr>
            <w:tcW w:w="1413" w:type="dxa"/>
            <w:vAlign w:val="center"/>
            <w:hideMark/>
          </w:tcPr>
          <w:p w14:paraId="4513BB3C" w14:textId="77777777" w:rsidR="001560E2" w:rsidRPr="0058790C" w:rsidRDefault="001560E2" w:rsidP="001560E2">
            <w:pPr>
              <w:spacing w:after="0"/>
              <w:jc w:val="center"/>
              <w:rPr>
                <w:b/>
                <w:bCs/>
                <w:lang w:eastAsia="en-IN" w:bidi="ta-IN"/>
              </w:rPr>
            </w:pPr>
            <w:r w:rsidRPr="0058790C">
              <w:rPr>
                <w:b/>
                <w:bCs/>
                <w:lang w:eastAsia="en-IN" w:bidi="ta-IN"/>
              </w:rPr>
              <w:t>VSYS</w:t>
            </w:r>
          </w:p>
        </w:tc>
        <w:tc>
          <w:tcPr>
            <w:tcW w:w="1417" w:type="dxa"/>
            <w:vAlign w:val="center"/>
            <w:hideMark/>
          </w:tcPr>
          <w:p w14:paraId="2102CBF5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nPM1300</w:t>
            </w:r>
          </w:p>
        </w:tc>
        <w:tc>
          <w:tcPr>
            <w:tcW w:w="1418" w:type="dxa"/>
            <w:vAlign w:val="center"/>
            <w:hideMark/>
          </w:tcPr>
          <w:p w14:paraId="035743B5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Unregulated</w:t>
            </w:r>
          </w:p>
        </w:tc>
        <w:tc>
          <w:tcPr>
            <w:tcW w:w="1276" w:type="dxa"/>
            <w:vAlign w:val="center"/>
            <w:hideMark/>
          </w:tcPr>
          <w:p w14:paraId="45CD3817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sz w:val="22"/>
                <w:szCs w:val="20"/>
                <w:lang w:eastAsia="en-IN" w:bidi="ta-IN"/>
              </w:rPr>
              <w:t>VBAT − PMIC drop</w:t>
            </w:r>
          </w:p>
        </w:tc>
        <w:tc>
          <w:tcPr>
            <w:tcW w:w="1156" w:type="dxa"/>
            <w:vAlign w:val="center"/>
            <w:hideMark/>
          </w:tcPr>
          <w:p w14:paraId="6CEDB32D" w14:textId="0CE6214F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1</w:t>
            </w:r>
            <w:r w:rsidR="00577BF4" w:rsidRPr="0058790C">
              <w:rPr>
                <w:lang w:eastAsia="en-IN" w:bidi="ta-IN"/>
              </w:rPr>
              <w:t xml:space="preserve"> </w:t>
            </w:r>
            <w:r w:rsidRPr="0058790C">
              <w:rPr>
                <w:lang w:eastAsia="en-IN" w:bidi="ta-IN"/>
              </w:rPr>
              <w:t>A</w:t>
            </w:r>
          </w:p>
        </w:tc>
        <w:tc>
          <w:tcPr>
            <w:tcW w:w="1310" w:type="dxa"/>
            <w:vAlign w:val="center"/>
            <w:hideMark/>
          </w:tcPr>
          <w:p w14:paraId="75FFC9F8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All rails</w:t>
            </w:r>
          </w:p>
        </w:tc>
      </w:tr>
      <w:tr w:rsidR="001560E2" w:rsidRPr="0058790C" w14:paraId="44084198" w14:textId="77777777" w:rsidTr="001560E2">
        <w:trPr>
          <w:trHeight w:val="20"/>
          <w:jc w:val="center"/>
        </w:trPr>
        <w:tc>
          <w:tcPr>
            <w:tcW w:w="1413" w:type="dxa"/>
            <w:vAlign w:val="center"/>
            <w:hideMark/>
          </w:tcPr>
          <w:p w14:paraId="04DF6F0C" w14:textId="77777777" w:rsidR="001560E2" w:rsidRPr="0058790C" w:rsidRDefault="001560E2" w:rsidP="001560E2">
            <w:pPr>
              <w:spacing w:after="0"/>
              <w:jc w:val="center"/>
              <w:rPr>
                <w:b/>
                <w:bCs/>
                <w:lang w:eastAsia="en-IN" w:bidi="ta-IN"/>
              </w:rPr>
            </w:pPr>
            <w:r w:rsidRPr="0058790C">
              <w:rPr>
                <w:b/>
                <w:bCs/>
                <w:lang w:eastAsia="en-IN" w:bidi="ta-IN"/>
              </w:rPr>
              <w:t>VOUT-1</w:t>
            </w:r>
          </w:p>
        </w:tc>
        <w:tc>
          <w:tcPr>
            <w:tcW w:w="1417" w:type="dxa"/>
            <w:vAlign w:val="center"/>
            <w:hideMark/>
          </w:tcPr>
          <w:p w14:paraId="0AB3DEC1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nPM1300 Buck</w:t>
            </w:r>
          </w:p>
        </w:tc>
        <w:tc>
          <w:tcPr>
            <w:tcW w:w="1418" w:type="dxa"/>
            <w:vAlign w:val="center"/>
            <w:hideMark/>
          </w:tcPr>
          <w:p w14:paraId="317538DA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2.7 V</w:t>
            </w:r>
          </w:p>
        </w:tc>
        <w:tc>
          <w:tcPr>
            <w:tcW w:w="1276" w:type="dxa"/>
            <w:vAlign w:val="center"/>
            <w:hideMark/>
          </w:tcPr>
          <w:p w14:paraId="7912D982" w14:textId="77777777" w:rsidR="001560E2" w:rsidRPr="0058790C" w:rsidRDefault="001560E2" w:rsidP="001560E2">
            <w:pPr>
              <w:spacing w:after="0"/>
              <w:jc w:val="center"/>
              <w:rPr>
                <w:sz w:val="20"/>
                <w:szCs w:val="18"/>
                <w:lang w:eastAsia="en-IN" w:bidi="ta-IN"/>
              </w:rPr>
            </w:pPr>
            <w:r w:rsidRPr="0058790C">
              <w:rPr>
                <w:sz w:val="20"/>
                <w:szCs w:val="18"/>
                <w:lang w:eastAsia="en-IN" w:bidi="ta-IN"/>
              </w:rPr>
              <w:t>2.62–2.78 V</w:t>
            </w:r>
          </w:p>
        </w:tc>
        <w:tc>
          <w:tcPr>
            <w:tcW w:w="1156" w:type="dxa"/>
            <w:vAlign w:val="center"/>
            <w:hideMark/>
          </w:tcPr>
          <w:p w14:paraId="632F5A05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200 mA</w:t>
            </w:r>
          </w:p>
        </w:tc>
        <w:tc>
          <w:tcPr>
            <w:tcW w:w="1310" w:type="dxa"/>
            <w:vAlign w:val="center"/>
            <w:hideMark/>
          </w:tcPr>
          <w:p w14:paraId="2A9D4D28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Display + LED driver</w:t>
            </w:r>
          </w:p>
        </w:tc>
      </w:tr>
      <w:tr w:rsidR="001560E2" w:rsidRPr="0058790C" w14:paraId="79A98D16" w14:textId="77777777" w:rsidTr="001560E2">
        <w:trPr>
          <w:trHeight w:val="20"/>
          <w:jc w:val="center"/>
        </w:trPr>
        <w:tc>
          <w:tcPr>
            <w:tcW w:w="1413" w:type="dxa"/>
            <w:vAlign w:val="center"/>
            <w:hideMark/>
          </w:tcPr>
          <w:p w14:paraId="0BC93A04" w14:textId="77777777" w:rsidR="001560E2" w:rsidRPr="0058790C" w:rsidRDefault="001560E2" w:rsidP="001560E2">
            <w:pPr>
              <w:spacing w:after="0"/>
              <w:jc w:val="center"/>
              <w:rPr>
                <w:b/>
                <w:bCs/>
                <w:lang w:eastAsia="en-IN" w:bidi="ta-IN"/>
              </w:rPr>
            </w:pPr>
            <w:r w:rsidRPr="0058790C">
              <w:rPr>
                <w:b/>
                <w:bCs/>
                <w:lang w:eastAsia="en-IN" w:bidi="ta-IN"/>
              </w:rPr>
              <w:t>VOUT-2</w:t>
            </w:r>
          </w:p>
        </w:tc>
        <w:tc>
          <w:tcPr>
            <w:tcW w:w="1417" w:type="dxa"/>
            <w:vAlign w:val="center"/>
            <w:hideMark/>
          </w:tcPr>
          <w:p w14:paraId="41C35E1B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nPM1300 Buck</w:t>
            </w:r>
          </w:p>
        </w:tc>
        <w:tc>
          <w:tcPr>
            <w:tcW w:w="1418" w:type="dxa"/>
            <w:vAlign w:val="center"/>
            <w:hideMark/>
          </w:tcPr>
          <w:p w14:paraId="7EFE038D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2.7 V</w:t>
            </w:r>
          </w:p>
        </w:tc>
        <w:tc>
          <w:tcPr>
            <w:tcW w:w="1276" w:type="dxa"/>
            <w:vAlign w:val="center"/>
            <w:hideMark/>
          </w:tcPr>
          <w:p w14:paraId="71DB3EF1" w14:textId="77777777" w:rsidR="001560E2" w:rsidRPr="0058790C" w:rsidRDefault="001560E2" w:rsidP="001560E2">
            <w:pPr>
              <w:spacing w:after="0"/>
              <w:jc w:val="center"/>
              <w:rPr>
                <w:sz w:val="20"/>
                <w:szCs w:val="18"/>
                <w:lang w:eastAsia="en-IN" w:bidi="ta-IN"/>
              </w:rPr>
            </w:pPr>
            <w:r w:rsidRPr="0058790C">
              <w:rPr>
                <w:sz w:val="20"/>
                <w:szCs w:val="18"/>
                <w:lang w:eastAsia="en-IN" w:bidi="ta-IN"/>
              </w:rPr>
              <w:t>2.62–2.78 V</w:t>
            </w:r>
          </w:p>
        </w:tc>
        <w:tc>
          <w:tcPr>
            <w:tcW w:w="1156" w:type="dxa"/>
            <w:vAlign w:val="center"/>
            <w:hideMark/>
          </w:tcPr>
          <w:p w14:paraId="030A942C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200 mA</w:t>
            </w:r>
          </w:p>
        </w:tc>
        <w:tc>
          <w:tcPr>
            <w:tcW w:w="1310" w:type="dxa"/>
            <w:vAlign w:val="center"/>
            <w:hideMark/>
          </w:tcPr>
          <w:p w14:paraId="47E30FC2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Wi-Fi nRF7002</w:t>
            </w:r>
          </w:p>
        </w:tc>
      </w:tr>
      <w:tr w:rsidR="001560E2" w:rsidRPr="0058790C" w14:paraId="00319F42" w14:textId="77777777" w:rsidTr="001560E2">
        <w:trPr>
          <w:trHeight w:val="20"/>
          <w:jc w:val="center"/>
        </w:trPr>
        <w:tc>
          <w:tcPr>
            <w:tcW w:w="1413" w:type="dxa"/>
            <w:vAlign w:val="center"/>
            <w:hideMark/>
          </w:tcPr>
          <w:p w14:paraId="78967202" w14:textId="77777777" w:rsidR="001560E2" w:rsidRPr="0058790C" w:rsidRDefault="001560E2" w:rsidP="001560E2">
            <w:pPr>
              <w:spacing w:after="0"/>
              <w:jc w:val="center"/>
              <w:rPr>
                <w:b/>
                <w:bCs/>
                <w:lang w:eastAsia="en-IN" w:bidi="ta-IN"/>
              </w:rPr>
            </w:pPr>
            <w:r w:rsidRPr="0058790C">
              <w:rPr>
                <w:b/>
                <w:bCs/>
                <w:lang w:eastAsia="en-IN" w:bidi="ta-IN"/>
              </w:rPr>
              <w:t>VDD_LDO</w:t>
            </w:r>
          </w:p>
        </w:tc>
        <w:tc>
          <w:tcPr>
            <w:tcW w:w="1417" w:type="dxa"/>
            <w:vAlign w:val="center"/>
            <w:hideMark/>
          </w:tcPr>
          <w:p w14:paraId="3EA0C205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TPS76201</w:t>
            </w:r>
          </w:p>
        </w:tc>
        <w:tc>
          <w:tcPr>
            <w:tcW w:w="1418" w:type="dxa"/>
            <w:vAlign w:val="center"/>
            <w:hideMark/>
          </w:tcPr>
          <w:p w14:paraId="38400711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2.7 V</w:t>
            </w:r>
          </w:p>
        </w:tc>
        <w:tc>
          <w:tcPr>
            <w:tcW w:w="1276" w:type="dxa"/>
            <w:vAlign w:val="center"/>
            <w:hideMark/>
          </w:tcPr>
          <w:p w14:paraId="0B5BFB6F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±2%</w:t>
            </w:r>
          </w:p>
        </w:tc>
        <w:tc>
          <w:tcPr>
            <w:tcW w:w="1156" w:type="dxa"/>
            <w:vAlign w:val="center"/>
            <w:hideMark/>
          </w:tcPr>
          <w:p w14:paraId="62C98626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100 mA</w:t>
            </w:r>
          </w:p>
        </w:tc>
        <w:tc>
          <w:tcPr>
            <w:tcW w:w="1310" w:type="dxa"/>
            <w:vAlign w:val="center"/>
            <w:hideMark/>
          </w:tcPr>
          <w:p w14:paraId="682C3BD1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MCU, IMU, Touch, Audio</w:t>
            </w:r>
          </w:p>
        </w:tc>
      </w:tr>
      <w:tr w:rsidR="001560E2" w:rsidRPr="0058790C" w14:paraId="3070B89A" w14:textId="77777777" w:rsidTr="001560E2">
        <w:trPr>
          <w:trHeight w:val="20"/>
          <w:jc w:val="center"/>
        </w:trPr>
        <w:tc>
          <w:tcPr>
            <w:tcW w:w="1413" w:type="dxa"/>
            <w:vAlign w:val="center"/>
            <w:hideMark/>
          </w:tcPr>
          <w:p w14:paraId="0AB759B5" w14:textId="77777777" w:rsidR="001560E2" w:rsidRPr="0058790C" w:rsidRDefault="001560E2" w:rsidP="001560E2">
            <w:pPr>
              <w:spacing w:after="0"/>
              <w:jc w:val="center"/>
              <w:rPr>
                <w:b/>
                <w:bCs/>
                <w:lang w:eastAsia="en-IN" w:bidi="ta-IN"/>
              </w:rPr>
            </w:pPr>
            <w:r w:rsidRPr="0058790C">
              <w:rPr>
                <w:b/>
                <w:bCs/>
                <w:lang w:eastAsia="en-IN" w:bidi="ta-IN"/>
              </w:rPr>
              <w:t>LED Rail</w:t>
            </w:r>
          </w:p>
        </w:tc>
        <w:tc>
          <w:tcPr>
            <w:tcW w:w="1417" w:type="dxa"/>
            <w:vAlign w:val="center"/>
            <w:hideMark/>
          </w:tcPr>
          <w:p w14:paraId="36F9271C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CC Driver</w:t>
            </w:r>
          </w:p>
        </w:tc>
        <w:tc>
          <w:tcPr>
            <w:tcW w:w="1418" w:type="dxa"/>
            <w:vAlign w:val="center"/>
            <w:hideMark/>
          </w:tcPr>
          <w:p w14:paraId="0F5E216D" w14:textId="3E11AAAE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Current</w:t>
            </w:r>
            <w:r w:rsidR="141C871C" w:rsidRPr="0058790C">
              <w:rPr>
                <w:lang w:eastAsia="en-IN" w:bidi="ta-IN"/>
              </w:rPr>
              <w:t xml:space="preserve"> </w:t>
            </w:r>
            <w:r w:rsidRPr="0058790C">
              <w:rPr>
                <w:lang w:eastAsia="en-IN" w:bidi="ta-IN"/>
              </w:rPr>
              <w:t>mode</w:t>
            </w:r>
          </w:p>
        </w:tc>
        <w:tc>
          <w:tcPr>
            <w:tcW w:w="1276" w:type="dxa"/>
            <w:vAlign w:val="center"/>
            <w:hideMark/>
          </w:tcPr>
          <w:p w14:paraId="293508FF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—</w:t>
            </w:r>
          </w:p>
        </w:tc>
        <w:tc>
          <w:tcPr>
            <w:tcW w:w="1156" w:type="dxa"/>
            <w:vAlign w:val="center"/>
            <w:hideMark/>
          </w:tcPr>
          <w:p w14:paraId="72A6F387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40 mA</w:t>
            </w:r>
          </w:p>
        </w:tc>
        <w:tc>
          <w:tcPr>
            <w:tcW w:w="1310" w:type="dxa"/>
            <w:vAlign w:val="center"/>
            <w:hideMark/>
          </w:tcPr>
          <w:p w14:paraId="09D97A88" w14:textId="77777777" w:rsidR="001560E2" w:rsidRPr="0058790C" w:rsidRDefault="001560E2" w:rsidP="001560E2">
            <w:pPr>
              <w:spacing w:after="0"/>
              <w:jc w:val="center"/>
              <w:rPr>
                <w:lang w:eastAsia="en-IN" w:bidi="ta-IN"/>
              </w:rPr>
            </w:pPr>
            <w:r w:rsidRPr="0058790C">
              <w:rPr>
                <w:lang w:eastAsia="en-IN" w:bidi="ta-IN"/>
              </w:rPr>
              <w:t>Backlight</w:t>
            </w:r>
          </w:p>
        </w:tc>
      </w:tr>
    </w:tbl>
    <w:p w14:paraId="486FB0AC" w14:textId="6CA50E33" w:rsidR="0037745D" w:rsidRPr="0058790C" w:rsidRDefault="0037745D" w:rsidP="00DB7094">
      <w:pPr>
        <w:pStyle w:val="KSRChapterCntnt"/>
        <w:spacing w:before="0" w:after="0"/>
        <w:rPr>
          <w:lang w:val="en-IN"/>
        </w:rPr>
      </w:pPr>
    </w:p>
    <w:p w14:paraId="73A46CFB" w14:textId="77777777" w:rsidR="00A472AF" w:rsidRPr="0058790C" w:rsidRDefault="00A472AF">
      <w:pPr>
        <w:rPr>
          <w:rFonts w:eastAsiaTheme="majorEastAsia" w:cstheme="majorBidi"/>
          <w:b/>
          <w:bCs/>
          <w:szCs w:val="26"/>
          <w:lang w:val="en-US" w:bidi="en-US"/>
        </w:rPr>
      </w:pPr>
      <w:r w:rsidRPr="0058790C">
        <w:br w:type="page"/>
      </w:r>
    </w:p>
    <w:p w14:paraId="7FD99D48" w14:textId="00E8878A" w:rsidR="0037745D" w:rsidRPr="0058790C" w:rsidRDefault="0037745D" w:rsidP="00061D36">
      <w:pPr>
        <w:pStyle w:val="Heading3"/>
      </w:pPr>
      <w:r w:rsidRPr="0058790C">
        <w:lastRenderedPageBreak/>
        <w:t>MCU GPIO – DC Logic Levels @ 2.7 V</w:t>
      </w:r>
    </w:p>
    <w:tbl>
      <w:tblPr>
        <w:tblW w:w="61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6"/>
        <w:gridCol w:w="1470"/>
        <w:gridCol w:w="2708"/>
      </w:tblGrid>
      <w:tr w:rsidR="00C706A0" w:rsidRPr="0058790C" w14:paraId="229314C0" w14:textId="77777777" w:rsidTr="04429B07">
        <w:trPr>
          <w:trHeight w:val="454"/>
          <w:jc w:val="center"/>
        </w:trPr>
        <w:tc>
          <w:tcPr>
            <w:tcW w:w="2016" w:type="dxa"/>
            <w:vAlign w:val="center"/>
            <w:hideMark/>
          </w:tcPr>
          <w:p w14:paraId="33B5C3A0" w14:textId="77777777" w:rsidR="00A429A1" w:rsidRPr="0058790C" w:rsidRDefault="00A429A1" w:rsidP="00B61D1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Parameter</w:t>
            </w:r>
          </w:p>
        </w:tc>
        <w:tc>
          <w:tcPr>
            <w:tcW w:w="1470" w:type="dxa"/>
            <w:vAlign w:val="center"/>
            <w:hideMark/>
          </w:tcPr>
          <w:p w14:paraId="5F1E95C2" w14:textId="77777777" w:rsidR="00A429A1" w:rsidRPr="0058790C" w:rsidRDefault="00A429A1" w:rsidP="00B61D1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Value</w:t>
            </w:r>
          </w:p>
        </w:tc>
        <w:tc>
          <w:tcPr>
            <w:tcW w:w="2708" w:type="dxa"/>
            <w:vAlign w:val="center"/>
            <w:hideMark/>
          </w:tcPr>
          <w:p w14:paraId="33641C01" w14:textId="77777777" w:rsidR="00A429A1" w:rsidRPr="0058790C" w:rsidRDefault="00A429A1" w:rsidP="00B61D1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Calculation / Basis</w:t>
            </w:r>
          </w:p>
        </w:tc>
      </w:tr>
      <w:tr w:rsidR="00C706A0" w:rsidRPr="0058790C" w14:paraId="771CFEA7" w14:textId="77777777" w:rsidTr="04429B07">
        <w:trPr>
          <w:trHeight w:val="454"/>
          <w:jc w:val="center"/>
        </w:trPr>
        <w:tc>
          <w:tcPr>
            <w:tcW w:w="2016" w:type="dxa"/>
            <w:vAlign w:val="center"/>
            <w:hideMark/>
          </w:tcPr>
          <w:p w14:paraId="7F8FE10A" w14:textId="77777777" w:rsidR="00A429A1" w:rsidRPr="0058790C" w:rsidRDefault="00A429A1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VDD</w:t>
            </w:r>
          </w:p>
        </w:tc>
        <w:tc>
          <w:tcPr>
            <w:tcW w:w="1470" w:type="dxa"/>
            <w:vAlign w:val="center"/>
            <w:hideMark/>
          </w:tcPr>
          <w:p w14:paraId="4DB92DED" w14:textId="77777777" w:rsidR="00A429A1" w:rsidRPr="0058790C" w:rsidRDefault="00A429A1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2.7 V</w:t>
            </w:r>
          </w:p>
        </w:tc>
        <w:tc>
          <w:tcPr>
            <w:tcW w:w="2708" w:type="dxa"/>
            <w:vAlign w:val="center"/>
            <w:hideMark/>
          </w:tcPr>
          <w:p w14:paraId="5423A926" w14:textId="77777777" w:rsidR="00A429A1" w:rsidRPr="0058790C" w:rsidRDefault="00A429A1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System rail</w:t>
            </w:r>
          </w:p>
        </w:tc>
      </w:tr>
      <w:tr w:rsidR="00C706A0" w:rsidRPr="0058790C" w14:paraId="28AAE44D" w14:textId="77777777" w:rsidTr="04429B07">
        <w:trPr>
          <w:trHeight w:val="454"/>
          <w:jc w:val="center"/>
        </w:trPr>
        <w:tc>
          <w:tcPr>
            <w:tcW w:w="2016" w:type="dxa"/>
            <w:vAlign w:val="center"/>
            <w:hideMark/>
          </w:tcPr>
          <w:p w14:paraId="2E62436E" w14:textId="77777777" w:rsidR="00A429A1" w:rsidRPr="0058790C" w:rsidRDefault="00A429A1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VIH (min)</w:t>
            </w:r>
          </w:p>
        </w:tc>
        <w:tc>
          <w:tcPr>
            <w:tcW w:w="1470" w:type="dxa"/>
            <w:vAlign w:val="center"/>
            <w:hideMark/>
          </w:tcPr>
          <w:p w14:paraId="0AC1A90F" w14:textId="77777777" w:rsidR="00A429A1" w:rsidRPr="0058790C" w:rsidRDefault="00A429A1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≥ 1.9 V</w:t>
            </w:r>
          </w:p>
        </w:tc>
        <w:tc>
          <w:tcPr>
            <w:tcW w:w="2708" w:type="dxa"/>
            <w:vAlign w:val="center"/>
            <w:hideMark/>
          </w:tcPr>
          <w:p w14:paraId="427F4C9C" w14:textId="77777777" w:rsidR="00A429A1" w:rsidRPr="0058790C" w:rsidRDefault="00A429A1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0.7 × VDD</w:t>
            </w:r>
          </w:p>
        </w:tc>
      </w:tr>
      <w:tr w:rsidR="00C706A0" w:rsidRPr="0058790C" w14:paraId="2D96F08B" w14:textId="77777777" w:rsidTr="04429B07">
        <w:trPr>
          <w:trHeight w:val="454"/>
          <w:jc w:val="center"/>
        </w:trPr>
        <w:tc>
          <w:tcPr>
            <w:tcW w:w="2016" w:type="dxa"/>
            <w:vAlign w:val="center"/>
            <w:hideMark/>
          </w:tcPr>
          <w:p w14:paraId="3F051977" w14:textId="77777777" w:rsidR="00A429A1" w:rsidRPr="0058790C" w:rsidRDefault="00A429A1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VIL (max)</w:t>
            </w:r>
          </w:p>
        </w:tc>
        <w:tc>
          <w:tcPr>
            <w:tcW w:w="1470" w:type="dxa"/>
            <w:vAlign w:val="center"/>
            <w:hideMark/>
          </w:tcPr>
          <w:p w14:paraId="41AECC9D" w14:textId="77777777" w:rsidR="00A429A1" w:rsidRPr="0058790C" w:rsidRDefault="00A429A1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≤ 0.8 V</w:t>
            </w:r>
          </w:p>
        </w:tc>
        <w:tc>
          <w:tcPr>
            <w:tcW w:w="2708" w:type="dxa"/>
            <w:vAlign w:val="center"/>
            <w:hideMark/>
          </w:tcPr>
          <w:p w14:paraId="69EC6977" w14:textId="77777777" w:rsidR="00A429A1" w:rsidRPr="0058790C" w:rsidRDefault="00A429A1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0.3 × VDD</w:t>
            </w:r>
          </w:p>
        </w:tc>
      </w:tr>
      <w:tr w:rsidR="00C706A0" w:rsidRPr="0058790C" w14:paraId="19CA5F9D" w14:textId="77777777" w:rsidTr="04429B07">
        <w:trPr>
          <w:trHeight w:val="454"/>
          <w:jc w:val="center"/>
        </w:trPr>
        <w:tc>
          <w:tcPr>
            <w:tcW w:w="2016" w:type="dxa"/>
            <w:vAlign w:val="center"/>
            <w:hideMark/>
          </w:tcPr>
          <w:p w14:paraId="1296D712" w14:textId="77777777" w:rsidR="00A429A1" w:rsidRPr="0058790C" w:rsidRDefault="00A429A1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VOH (min)</w:t>
            </w:r>
          </w:p>
        </w:tc>
        <w:tc>
          <w:tcPr>
            <w:tcW w:w="1470" w:type="dxa"/>
            <w:vAlign w:val="center"/>
            <w:hideMark/>
          </w:tcPr>
          <w:p w14:paraId="3FC58775" w14:textId="77777777" w:rsidR="00A429A1" w:rsidRPr="0058790C" w:rsidRDefault="00A429A1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≥ 2.5 V</w:t>
            </w:r>
          </w:p>
        </w:tc>
        <w:tc>
          <w:tcPr>
            <w:tcW w:w="2708" w:type="dxa"/>
            <w:vAlign w:val="center"/>
            <w:hideMark/>
          </w:tcPr>
          <w:p w14:paraId="17EA7D01" w14:textId="77777777" w:rsidR="00A429A1" w:rsidRPr="0058790C" w:rsidRDefault="00A429A1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VDD − 0.2 V</w:t>
            </w:r>
          </w:p>
        </w:tc>
      </w:tr>
      <w:tr w:rsidR="00C706A0" w:rsidRPr="0058790C" w14:paraId="6EFC6EEB" w14:textId="77777777" w:rsidTr="04429B07">
        <w:trPr>
          <w:trHeight w:val="454"/>
          <w:jc w:val="center"/>
        </w:trPr>
        <w:tc>
          <w:tcPr>
            <w:tcW w:w="2016" w:type="dxa"/>
            <w:vAlign w:val="center"/>
            <w:hideMark/>
          </w:tcPr>
          <w:p w14:paraId="03C2D21F" w14:textId="77777777" w:rsidR="00A429A1" w:rsidRPr="0058790C" w:rsidRDefault="00A429A1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VOL (max)</w:t>
            </w:r>
          </w:p>
        </w:tc>
        <w:tc>
          <w:tcPr>
            <w:tcW w:w="1470" w:type="dxa"/>
            <w:vAlign w:val="center"/>
            <w:hideMark/>
          </w:tcPr>
          <w:p w14:paraId="640398B2" w14:textId="77777777" w:rsidR="00A429A1" w:rsidRPr="0058790C" w:rsidRDefault="00A429A1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≤ 0.2 V</w:t>
            </w:r>
          </w:p>
        </w:tc>
        <w:tc>
          <w:tcPr>
            <w:tcW w:w="2708" w:type="dxa"/>
            <w:vAlign w:val="center"/>
            <w:hideMark/>
          </w:tcPr>
          <w:p w14:paraId="7905CFA9" w14:textId="77777777" w:rsidR="00A429A1" w:rsidRPr="0058790C" w:rsidRDefault="00A429A1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CMOS spec</w:t>
            </w:r>
          </w:p>
        </w:tc>
      </w:tr>
      <w:tr w:rsidR="00C706A0" w:rsidRPr="0058790C" w14:paraId="114EA21A" w14:textId="77777777" w:rsidTr="04429B07">
        <w:trPr>
          <w:trHeight w:val="454"/>
          <w:jc w:val="center"/>
        </w:trPr>
        <w:tc>
          <w:tcPr>
            <w:tcW w:w="2016" w:type="dxa"/>
            <w:vAlign w:val="center"/>
            <w:hideMark/>
          </w:tcPr>
          <w:p w14:paraId="65381632" w14:textId="77777777" w:rsidR="00A429A1" w:rsidRPr="0058790C" w:rsidRDefault="00A429A1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Max GPIO current</w:t>
            </w:r>
          </w:p>
        </w:tc>
        <w:tc>
          <w:tcPr>
            <w:tcW w:w="1470" w:type="dxa"/>
            <w:vAlign w:val="center"/>
            <w:hideMark/>
          </w:tcPr>
          <w:p w14:paraId="33B85A80" w14:textId="77777777" w:rsidR="00A429A1" w:rsidRPr="0058790C" w:rsidRDefault="00A429A1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8 mA</w:t>
            </w:r>
          </w:p>
        </w:tc>
        <w:tc>
          <w:tcPr>
            <w:tcW w:w="2708" w:type="dxa"/>
            <w:vAlign w:val="center"/>
            <w:hideMark/>
          </w:tcPr>
          <w:p w14:paraId="4274AE47" w14:textId="77777777" w:rsidR="00A429A1" w:rsidRPr="0058790C" w:rsidRDefault="00A429A1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Configured per pin</w:t>
            </w:r>
          </w:p>
        </w:tc>
      </w:tr>
      <w:tr w:rsidR="00C706A0" w:rsidRPr="0058790C" w14:paraId="5216479C" w14:textId="77777777" w:rsidTr="04429B07">
        <w:trPr>
          <w:trHeight w:val="454"/>
          <w:jc w:val="center"/>
        </w:trPr>
        <w:tc>
          <w:tcPr>
            <w:tcW w:w="2016" w:type="dxa"/>
            <w:vAlign w:val="center"/>
            <w:hideMark/>
          </w:tcPr>
          <w:p w14:paraId="10AD7DCA" w14:textId="77777777" w:rsidR="00A429A1" w:rsidRPr="0058790C" w:rsidRDefault="00A429A1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Internal pull-up</w:t>
            </w:r>
          </w:p>
        </w:tc>
        <w:tc>
          <w:tcPr>
            <w:tcW w:w="1470" w:type="dxa"/>
            <w:vAlign w:val="center"/>
            <w:hideMark/>
          </w:tcPr>
          <w:p w14:paraId="6ABF66A7" w14:textId="77777777" w:rsidR="00A429A1" w:rsidRPr="0058790C" w:rsidRDefault="00A429A1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 xml:space="preserve">30–50 </w:t>
            </w:r>
            <w:proofErr w:type="spellStart"/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kΩ</w:t>
            </w:r>
            <w:proofErr w:type="spellEnd"/>
          </w:p>
        </w:tc>
        <w:tc>
          <w:tcPr>
            <w:tcW w:w="2708" w:type="dxa"/>
            <w:vAlign w:val="center"/>
            <w:hideMark/>
          </w:tcPr>
          <w:p w14:paraId="4BD1FE51" w14:textId="77777777" w:rsidR="00A429A1" w:rsidRPr="0058790C" w:rsidRDefault="00A429A1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MCU default</w:t>
            </w:r>
          </w:p>
        </w:tc>
      </w:tr>
    </w:tbl>
    <w:p w14:paraId="72681C28" w14:textId="028D2AE5" w:rsidR="0037745D" w:rsidRPr="0058790C" w:rsidRDefault="0037745D" w:rsidP="00061D36">
      <w:pPr>
        <w:pStyle w:val="KSRChapterCntnt"/>
        <w:rPr>
          <w:lang w:val="en-IN"/>
        </w:rPr>
      </w:pPr>
      <w:r w:rsidRPr="0058790C">
        <w:rPr>
          <w:lang w:val="en-IN"/>
        </w:rPr>
        <w:t xml:space="preserve">All peripherals selected support </w:t>
      </w:r>
      <w:r w:rsidRPr="0058790C">
        <w:rPr>
          <w:b/>
          <w:bCs/>
          <w:lang w:val="en-IN"/>
        </w:rPr>
        <w:t>2.7 V logic directly</w:t>
      </w:r>
      <w:r w:rsidRPr="0058790C">
        <w:rPr>
          <w:lang w:val="en-IN"/>
        </w:rPr>
        <w:t>, no level shifting required.</w:t>
      </w:r>
    </w:p>
    <w:p w14:paraId="1F0D1382" w14:textId="50CA4209" w:rsidR="0037745D" w:rsidRPr="0058790C" w:rsidRDefault="0037745D" w:rsidP="00061D36">
      <w:pPr>
        <w:pStyle w:val="Heading3"/>
      </w:pPr>
      <w:r w:rsidRPr="0058790C">
        <w:t>SPI Interface – DC &amp; AC @ 2.7 V</w:t>
      </w:r>
    </w:p>
    <w:p w14:paraId="53B22822" w14:textId="77777777" w:rsidR="0037745D" w:rsidRPr="0058790C" w:rsidRDefault="0037745D" w:rsidP="00DB7094">
      <w:pPr>
        <w:pStyle w:val="KSRChapterCntnt"/>
        <w:spacing w:before="0" w:after="0"/>
        <w:rPr>
          <w:lang w:val="en-IN"/>
        </w:rPr>
      </w:pPr>
      <w:r w:rsidRPr="0058790C">
        <w:rPr>
          <w:i/>
          <w:iCs/>
          <w:lang w:val="en-IN"/>
        </w:rPr>
        <w:t>(Display + Wi-Fi)</w:t>
      </w:r>
    </w:p>
    <w:tbl>
      <w:tblPr>
        <w:tblW w:w="5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3"/>
        <w:gridCol w:w="1443"/>
        <w:gridCol w:w="2025"/>
      </w:tblGrid>
      <w:tr w:rsidR="00226A72" w:rsidRPr="0058790C" w14:paraId="6A85474B" w14:textId="77777777" w:rsidTr="0CFC8F08">
        <w:trPr>
          <w:trHeight w:val="454"/>
          <w:jc w:val="center"/>
        </w:trPr>
        <w:tc>
          <w:tcPr>
            <w:tcW w:w="2103" w:type="dxa"/>
            <w:vAlign w:val="center"/>
            <w:hideMark/>
          </w:tcPr>
          <w:p w14:paraId="74BA8C3F" w14:textId="77777777" w:rsidR="00226A72" w:rsidRPr="0058790C" w:rsidRDefault="00226A72" w:rsidP="00226A72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58790C">
              <w:rPr>
                <w:b/>
                <w:bCs/>
                <w:color w:val="000000"/>
              </w:rPr>
              <w:t>Parameter</w:t>
            </w:r>
          </w:p>
        </w:tc>
        <w:tc>
          <w:tcPr>
            <w:tcW w:w="1443" w:type="dxa"/>
            <w:vAlign w:val="center"/>
            <w:hideMark/>
          </w:tcPr>
          <w:p w14:paraId="33A33C4E" w14:textId="77777777" w:rsidR="00226A72" w:rsidRPr="0058790C" w:rsidRDefault="00226A72" w:rsidP="00226A72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58790C">
              <w:rPr>
                <w:b/>
                <w:bCs/>
                <w:color w:val="000000"/>
              </w:rPr>
              <w:t>SPI-Display</w:t>
            </w:r>
          </w:p>
        </w:tc>
        <w:tc>
          <w:tcPr>
            <w:tcW w:w="2025" w:type="dxa"/>
            <w:vAlign w:val="center"/>
            <w:hideMark/>
          </w:tcPr>
          <w:p w14:paraId="184D5A13" w14:textId="77777777" w:rsidR="00226A72" w:rsidRPr="0058790C" w:rsidRDefault="00226A72" w:rsidP="00226A72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58790C">
              <w:rPr>
                <w:b/>
                <w:bCs/>
                <w:color w:val="000000"/>
              </w:rPr>
              <w:t>SPI-Wi-Fi</w:t>
            </w:r>
          </w:p>
        </w:tc>
      </w:tr>
      <w:tr w:rsidR="00226A72" w:rsidRPr="0058790C" w14:paraId="5C995FCC" w14:textId="77777777" w:rsidTr="0CFC8F08">
        <w:trPr>
          <w:trHeight w:val="454"/>
          <w:jc w:val="center"/>
        </w:trPr>
        <w:tc>
          <w:tcPr>
            <w:tcW w:w="2103" w:type="dxa"/>
            <w:vAlign w:val="center"/>
            <w:hideMark/>
          </w:tcPr>
          <w:p w14:paraId="160CF186" w14:textId="77777777" w:rsidR="00226A72" w:rsidRPr="0058790C" w:rsidRDefault="00226A72" w:rsidP="00226A72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58790C">
              <w:rPr>
                <w:b/>
                <w:bCs/>
                <w:color w:val="000000"/>
              </w:rPr>
              <w:t>Logic voltage</w:t>
            </w:r>
          </w:p>
        </w:tc>
        <w:tc>
          <w:tcPr>
            <w:tcW w:w="1443" w:type="dxa"/>
            <w:vAlign w:val="center"/>
            <w:hideMark/>
          </w:tcPr>
          <w:p w14:paraId="099A5D07" w14:textId="77777777" w:rsidR="00226A72" w:rsidRPr="0058790C" w:rsidRDefault="00226A72" w:rsidP="00226A72">
            <w:pPr>
              <w:spacing w:after="0" w:line="240" w:lineRule="auto"/>
              <w:jc w:val="center"/>
              <w:rPr>
                <w:color w:val="000000"/>
              </w:rPr>
            </w:pPr>
            <w:r w:rsidRPr="0058790C">
              <w:rPr>
                <w:color w:val="000000"/>
              </w:rPr>
              <w:t>2.7 V</w:t>
            </w:r>
          </w:p>
        </w:tc>
        <w:tc>
          <w:tcPr>
            <w:tcW w:w="2025" w:type="dxa"/>
            <w:vAlign w:val="center"/>
            <w:hideMark/>
          </w:tcPr>
          <w:p w14:paraId="01EF83A1" w14:textId="77777777" w:rsidR="00226A72" w:rsidRPr="0058790C" w:rsidRDefault="00226A72" w:rsidP="00226A72">
            <w:pPr>
              <w:spacing w:after="0" w:line="240" w:lineRule="auto"/>
              <w:jc w:val="center"/>
              <w:rPr>
                <w:color w:val="000000"/>
              </w:rPr>
            </w:pPr>
            <w:r w:rsidRPr="0058790C">
              <w:rPr>
                <w:color w:val="000000"/>
              </w:rPr>
              <w:t>2.7 V</w:t>
            </w:r>
          </w:p>
        </w:tc>
      </w:tr>
      <w:tr w:rsidR="00226A72" w:rsidRPr="0058790C" w14:paraId="58D1BCCE" w14:textId="77777777" w:rsidTr="0CFC8F08">
        <w:trPr>
          <w:trHeight w:val="454"/>
          <w:jc w:val="center"/>
        </w:trPr>
        <w:tc>
          <w:tcPr>
            <w:tcW w:w="2103" w:type="dxa"/>
            <w:vAlign w:val="center"/>
            <w:hideMark/>
          </w:tcPr>
          <w:p w14:paraId="02FD0AAE" w14:textId="77777777" w:rsidR="00226A72" w:rsidRPr="0058790C" w:rsidRDefault="00226A72" w:rsidP="00226A72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58790C">
              <w:rPr>
                <w:b/>
                <w:bCs/>
                <w:color w:val="000000"/>
              </w:rPr>
              <w:t>Clock frequency</w:t>
            </w:r>
          </w:p>
        </w:tc>
        <w:tc>
          <w:tcPr>
            <w:tcW w:w="1443" w:type="dxa"/>
            <w:vAlign w:val="center"/>
            <w:hideMark/>
          </w:tcPr>
          <w:p w14:paraId="408F591A" w14:textId="77777777" w:rsidR="00226A72" w:rsidRPr="0058790C" w:rsidRDefault="00226A72" w:rsidP="00226A72">
            <w:pPr>
              <w:spacing w:after="0" w:line="240" w:lineRule="auto"/>
              <w:jc w:val="center"/>
              <w:rPr>
                <w:color w:val="000000"/>
              </w:rPr>
            </w:pPr>
            <w:r w:rsidRPr="0058790C">
              <w:rPr>
                <w:color w:val="000000"/>
              </w:rPr>
              <w:t>40 MHz</w:t>
            </w:r>
          </w:p>
        </w:tc>
        <w:tc>
          <w:tcPr>
            <w:tcW w:w="2025" w:type="dxa"/>
            <w:vAlign w:val="center"/>
            <w:hideMark/>
          </w:tcPr>
          <w:p w14:paraId="565A1483" w14:textId="77777777" w:rsidR="00226A72" w:rsidRPr="0058790C" w:rsidRDefault="00226A72" w:rsidP="00226A72">
            <w:pPr>
              <w:spacing w:after="0" w:line="240" w:lineRule="auto"/>
              <w:jc w:val="center"/>
              <w:rPr>
                <w:color w:val="000000"/>
              </w:rPr>
            </w:pPr>
            <w:r w:rsidRPr="0058790C">
              <w:rPr>
                <w:color w:val="000000"/>
              </w:rPr>
              <w:t>32 MHz</w:t>
            </w:r>
          </w:p>
        </w:tc>
      </w:tr>
      <w:tr w:rsidR="00226A72" w:rsidRPr="0058790C" w14:paraId="1459730E" w14:textId="77777777" w:rsidTr="0CFC8F08">
        <w:trPr>
          <w:trHeight w:val="454"/>
          <w:jc w:val="center"/>
        </w:trPr>
        <w:tc>
          <w:tcPr>
            <w:tcW w:w="2103" w:type="dxa"/>
            <w:vAlign w:val="center"/>
            <w:hideMark/>
          </w:tcPr>
          <w:p w14:paraId="0145152A" w14:textId="77777777" w:rsidR="00226A72" w:rsidRPr="0058790C" w:rsidRDefault="00226A72" w:rsidP="00226A72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58790C">
              <w:rPr>
                <w:b/>
                <w:bCs/>
                <w:color w:val="000000"/>
              </w:rPr>
              <w:t>VIH requirement</w:t>
            </w:r>
          </w:p>
        </w:tc>
        <w:tc>
          <w:tcPr>
            <w:tcW w:w="1443" w:type="dxa"/>
            <w:vAlign w:val="center"/>
            <w:hideMark/>
          </w:tcPr>
          <w:p w14:paraId="52499611" w14:textId="77777777" w:rsidR="00226A72" w:rsidRPr="0058790C" w:rsidRDefault="00226A72" w:rsidP="00226A72">
            <w:pPr>
              <w:spacing w:after="0" w:line="240" w:lineRule="auto"/>
              <w:jc w:val="center"/>
              <w:rPr>
                <w:color w:val="000000"/>
              </w:rPr>
            </w:pPr>
            <w:r w:rsidRPr="0058790C">
              <w:rPr>
                <w:color w:val="000000"/>
              </w:rPr>
              <w:t>≥1.9 V</w:t>
            </w:r>
          </w:p>
        </w:tc>
        <w:tc>
          <w:tcPr>
            <w:tcW w:w="2025" w:type="dxa"/>
            <w:vAlign w:val="center"/>
            <w:hideMark/>
          </w:tcPr>
          <w:p w14:paraId="6C0EF1A7" w14:textId="77777777" w:rsidR="00226A72" w:rsidRPr="0058790C" w:rsidRDefault="00226A72" w:rsidP="00226A72">
            <w:pPr>
              <w:spacing w:after="0" w:line="240" w:lineRule="auto"/>
              <w:jc w:val="center"/>
              <w:rPr>
                <w:color w:val="000000"/>
              </w:rPr>
            </w:pPr>
            <w:r w:rsidRPr="0058790C">
              <w:rPr>
                <w:color w:val="000000"/>
              </w:rPr>
              <w:t>≥1.9 V</w:t>
            </w:r>
          </w:p>
        </w:tc>
      </w:tr>
      <w:tr w:rsidR="00226A72" w:rsidRPr="0058790C" w14:paraId="4770956A" w14:textId="77777777" w:rsidTr="0CFC8F08">
        <w:trPr>
          <w:trHeight w:val="454"/>
          <w:jc w:val="center"/>
        </w:trPr>
        <w:tc>
          <w:tcPr>
            <w:tcW w:w="2103" w:type="dxa"/>
            <w:vAlign w:val="center"/>
            <w:hideMark/>
          </w:tcPr>
          <w:p w14:paraId="469F9C67" w14:textId="77777777" w:rsidR="00226A72" w:rsidRPr="0058790C" w:rsidRDefault="00226A72" w:rsidP="00226A72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58790C">
              <w:rPr>
                <w:b/>
                <w:bCs/>
                <w:color w:val="000000"/>
              </w:rPr>
              <w:t>Rise/Fall time</w:t>
            </w:r>
          </w:p>
        </w:tc>
        <w:tc>
          <w:tcPr>
            <w:tcW w:w="1443" w:type="dxa"/>
            <w:vAlign w:val="center"/>
            <w:hideMark/>
          </w:tcPr>
          <w:p w14:paraId="743FFDB9" w14:textId="77777777" w:rsidR="00226A72" w:rsidRPr="0058790C" w:rsidRDefault="00226A72" w:rsidP="00226A72">
            <w:pPr>
              <w:spacing w:after="0" w:line="240" w:lineRule="auto"/>
              <w:jc w:val="center"/>
              <w:rPr>
                <w:color w:val="000000"/>
              </w:rPr>
            </w:pPr>
            <w:r w:rsidRPr="0058790C">
              <w:rPr>
                <w:color w:val="000000"/>
              </w:rPr>
              <w:t>&lt;4 ns</w:t>
            </w:r>
          </w:p>
        </w:tc>
        <w:tc>
          <w:tcPr>
            <w:tcW w:w="2025" w:type="dxa"/>
            <w:vAlign w:val="center"/>
            <w:hideMark/>
          </w:tcPr>
          <w:p w14:paraId="55F58809" w14:textId="77777777" w:rsidR="00226A72" w:rsidRPr="0058790C" w:rsidRDefault="00226A72" w:rsidP="00226A72">
            <w:pPr>
              <w:spacing w:after="0" w:line="240" w:lineRule="auto"/>
              <w:jc w:val="center"/>
              <w:rPr>
                <w:color w:val="000000"/>
              </w:rPr>
            </w:pPr>
            <w:r w:rsidRPr="0058790C">
              <w:rPr>
                <w:color w:val="000000"/>
              </w:rPr>
              <w:t>&lt;4 ns</w:t>
            </w:r>
          </w:p>
        </w:tc>
      </w:tr>
      <w:tr w:rsidR="00226A72" w:rsidRPr="0058790C" w14:paraId="5B6B4483" w14:textId="77777777" w:rsidTr="0CFC8F08">
        <w:trPr>
          <w:trHeight w:val="454"/>
          <w:jc w:val="center"/>
        </w:trPr>
        <w:tc>
          <w:tcPr>
            <w:tcW w:w="2103" w:type="dxa"/>
            <w:vAlign w:val="center"/>
            <w:hideMark/>
          </w:tcPr>
          <w:p w14:paraId="4520DCAC" w14:textId="77777777" w:rsidR="00226A72" w:rsidRPr="0058790C" w:rsidRDefault="00226A72" w:rsidP="00226A72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58790C">
              <w:rPr>
                <w:b/>
                <w:bCs/>
                <w:color w:val="000000"/>
              </w:rPr>
              <w:t>Trace impedance</w:t>
            </w:r>
          </w:p>
        </w:tc>
        <w:tc>
          <w:tcPr>
            <w:tcW w:w="1443" w:type="dxa"/>
            <w:vAlign w:val="center"/>
            <w:hideMark/>
          </w:tcPr>
          <w:p w14:paraId="18BE922C" w14:textId="77777777" w:rsidR="00226A72" w:rsidRPr="0058790C" w:rsidRDefault="00226A72" w:rsidP="00226A72">
            <w:pPr>
              <w:spacing w:after="0" w:line="240" w:lineRule="auto"/>
              <w:jc w:val="center"/>
              <w:rPr>
                <w:color w:val="000000"/>
              </w:rPr>
            </w:pPr>
            <w:r w:rsidRPr="0058790C">
              <w:rPr>
                <w:color w:val="000000"/>
              </w:rPr>
              <w:t>~50 Ω</w:t>
            </w:r>
          </w:p>
        </w:tc>
        <w:tc>
          <w:tcPr>
            <w:tcW w:w="2025" w:type="dxa"/>
            <w:vAlign w:val="center"/>
            <w:hideMark/>
          </w:tcPr>
          <w:p w14:paraId="61FA53BC" w14:textId="77777777" w:rsidR="00226A72" w:rsidRPr="0058790C" w:rsidRDefault="00226A72" w:rsidP="00226A72">
            <w:pPr>
              <w:spacing w:after="0" w:line="240" w:lineRule="auto"/>
              <w:jc w:val="center"/>
              <w:rPr>
                <w:color w:val="000000"/>
              </w:rPr>
            </w:pPr>
            <w:r w:rsidRPr="0058790C">
              <w:rPr>
                <w:color w:val="000000"/>
              </w:rPr>
              <w:t>~50 Ω</w:t>
            </w:r>
          </w:p>
        </w:tc>
      </w:tr>
      <w:tr w:rsidR="00226A72" w:rsidRPr="0058790C" w14:paraId="73E3B865" w14:textId="77777777" w:rsidTr="0CFC8F08">
        <w:trPr>
          <w:trHeight w:val="454"/>
          <w:jc w:val="center"/>
        </w:trPr>
        <w:tc>
          <w:tcPr>
            <w:tcW w:w="2103" w:type="dxa"/>
            <w:vAlign w:val="center"/>
            <w:hideMark/>
          </w:tcPr>
          <w:p w14:paraId="3D30410A" w14:textId="77777777" w:rsidR="00226A72" w:rsidRPr="0058790C" w:rsidRDefault="00226A72" w:rsidP="00226A72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58790C">
              <w:rPr>
                <w:b/>
                <w:bCs/>
                <w:color w:val="000000"/>
              </w:rPr>
              <w:t>Series termination</w:t>
            </w:r>
          </w:p>
        </w:tc>
        <w:tc>
          <w:tcPr>
            <w:tcW w:w="1443" w:type="dxa"/>
            <w:vAlign w:val="center"/>
            <w:hideMark/>
          </w:tcPr>
          <w:p w14:paraId="7F3BE23D" w14:textId="77777777" w:rsidR="00226A72" w:rsidRPr="0058790C" w:rsidRDefault="00226A72" w:rsidP="00226A72">
            <w:pPr>
              <w:spacing w:after="0" w:line="240" w:lineRule="auto"/>
              <w:jc w:val="center"/>
              <w:rPr>
                <w:color w:val="000000"/>
              </w:rPr>
            </w:pPr>
            <w:r w:rsidRPr="0058790C">
              <w:rPr>
                <w:color w:val="000000"/>
              </w:rPr>
              <w:t>22–33 Ω</w:t>
            </w:r>
          </w:p>
        </w:tc>
        <w:tc>
          <w:tcPr>
            <w:tcW w:w="2025" w:type="dxa"/>
            <w:vAlign w:val="center"/>
            <w:hideMark/>
          </w:tcPr>
          <w:p w14:paraId="3763348C" w14:textId="77777777" w:rsidR="00226A72" w:rsidRPr="0058790C" w:rsidRDefault="00226A72" w:rsidP="00226A72">
            <w:pPr>
              <w:spacing w:after="0" w:line="240" w:lineRule="auto"/>
              <w:jc w:val="center"/>
              <w:rPr>
                <w:color w:val="000000"/>
              </w:rPr>
            </w:pPr>
            <w:r w:rsidRPr="0058790C">
              <w:rPr>
                <w:color w:val="000000"/>
              </w:rPr>
              <w:t>33 Ω</w:t>
            </w:r>
          </w:p>
        </w:tc>
      </w:tr>
      <w:tr w:rsidR="00226A72" w:rsidRPr="0058790C" w14:paraId="5677AB22" w14:textId="77777777" w:rsidTr="0CFC8F08">
        <w:trPr>
          <w:trHeight w:val="454"/>
          <w:jc w:val="center"/>
        </w:trPr>
        <w:tc>
          <w:tcPr>
            <w:tcW w:w="2103" w:type="dxa"/>
            <w:vAlign w:val="center"/>
            <w:hideMark/>
          </w:tcPr>
          <w:p w14:paraId="0225FD38" w14:textId="77777777" w:rsidR="00226A72" w:rsidRPr="0058790C" w:rsidRDefault="00226A72" w:rsidP="00226A72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58790C">
              <w:rPr>
                <w:b/>
                <w:bCs/>
                <w:color w:val="000000"/>
              </w:rPr>
              <w:t>AC load</w:t>
            </w:r>
          </w:p>
        </w:tc>
        <w:tc>
          <w:tcPr>
            <w:tcW w:w="1443" w:type="dxa"/>
            <w:vAlign w:val="center"/>
            <w:hideMark/>
          </w:tcPr>
          <w:p w14:paraId="06701102" w14:textId="77777777" w:rsidR="00226A72" w:rsidRPr="0058790C" w:rsidRDefault="00226A72" w:rsidP="00226A72">
            <w:pPr>
              <w:spacing w:after="0" w:line="240" w:lineRule="auto"/>
              <w:jc w:val="center"/>
              <w:rPr>
                <w:color w:val="000000"/>
              </w:rPr>
            </w:pPr>
            <w:r w:rsidRPr="0058790C">
              <w:rPr>
                <w:color w:val="000000"/>
              </w:rPr>
              <w:t>Moderate</w:t>
            </w:r>
          </w:p>
        </w:tc>
        <w:tc>
          <w:tcPr>
            <w:tcW w:w="2025" w:type="dxa"/>
            <w:vAlign w:val="center"/>
            <w:hideMark/>
          </w:tcPr>
          <w:p w14:paraId="14492E08" w14:textId="77777777" w:rsidR="00226A72" w:rsidRPr="0058790C" w:rsidRDefault="00226A72" w:rsidP="00226A72">
            <w:pPr>
              <w:spacing w:after="0" w:line="240" w:lineRule="auto"/>
              <w:jc w:val="center"/>
              <w:rPr>
                <w:color w:val="000000"/>
              </w:rPr>
            </w:pPr>
            <w:r w:rsidRPr="0058790C">
              <w:rPr>
                <w:color w:val="000000"/>
              </w:rPr>
              <w:t>High (TX bursts)</w:t>
            </w:r>
          </w:p>
        </w:tc>
      </w:tr>
    </w:tbl>
    <w:p w14:paraId="47ED17D2" w14:textId="77777777" w:rsidR="0037745D" w:rsidRPr="0058790C" w:rsidRDefault="0037745D" w:rsidP="00226A72">
      <w:pPr>
        <w:pStyle w:val="KSRChapterCntnt"/>
        <w:rPr>
          <w:b/>
          <w:bCs/>
          <w:lang w:val="en-IN"/>
        </w:rPr>
      </w:pPr>
      <w:r w:rsidRPr="0058790C">
        <w:rPr>
          <w:b/>
          <w:bCs/>
          <w:lang w:val="en-IN"/>
        </w:rPr>
        <w:t>AC justification at 2.7 V</w:t>
      </w:r>
    </w:p>
    <w:p w14:paraId="6DB7BAFD" w14:textId="77777777" w:rsidR="0037745D" w:rsidRPr="0058790C" w:rsidRDefault="0037745D" w:rsidP="00226A72">
      <w:pPr>
        <w:pStyle w:val="KSRChapterCntnt"/>
        <w:numPr>
          <w:ilvl w:val="0"/>
          <w:numId w:val="36"/>
        </w:numPr>
      </w:pPr>
      <w:r w:rsidRPr="0058790C">
        <w:t>Slightly slower edges vs 3.3 V → lower EMI</w:t>
      </w:r>
    </w:p>
    <w:p w14:paraId="175E5EA2" w14:textId="122D5E55" w:rsidR="0037745D" w:rsidRPr="0058790C" w:rsidRDefault="0037745D" w:rsidP="00226A72">
      <w:pPr>
        <w:pStyle w:val="KSRChapterCntnt"/>
        <w:numPr>
          <w:ilvl w:val="0"/>
          <w:numId w:val="36"/>
        </w:numPr>
      </w:pPr>
      <w:r w:rsidRPr="0058790C">
        <w:t>SPI margin remains &gt;25% at 40 MHz with controlled routing</w:t>
      </w:r>
    </w:p>
    <w:p w14:paraId="549915EE" w14:textId="77777777" w:rsidR="00A472AF" w:rsidRPr="0058790C" w:rsidRDefault="00A472AF">
      <w:pPr>
        <w:rPr>
          <w:rFonts w:eastAsiaTheme="majorEastAsia" w:cstheme="majorBidi"/>
          <w:b/>
          <w:bCs/>
          <w:szCs w:val="26"/>
          <w:lang w:val="en-US" w:bidi="en-US"/>
        </w:rPr>
      </w:pPr>
      <w:r w:rsidRPr="0058790C">
        <w:br w:type="page"/>
      </w:r>
    </w:p>
    <w:p w14:paraId="1A613AA1" w14:textId="0E14F21E" w:rsidR="0037745D" w:rsidRPr="0058790C" w:rsidRDefault="0037745D" w:rsidP="00226A72">
      <w:pPr>
        <w:pStyle w:val="Heading3"/>
      </w:pPr>
      <w:r w:rsidRPr="0058790C">
        <w:lastRenderedPageBreak/>
        <w:t>I²C Interface – DC &amp; AC @ 2.7 V</w:t>
      </w:r>
    </w:p>
    <w:p w14:paraId="1F12FACC" w14:textId="77777777" w:rsidR="0037745D" w:rsidRPr="0058790C" w:rsidRDefault="0037745D" w:rsidP="00DB7094">
      <w:pPr>
        <w:pStyle w:val="KSRChapterCntnt"/>
        <w:spacing w:before="0" w:after="0"/>
        <w:rPr>
          <w:lang w:val="en-IN"/>
        </w:rPr>
      </w:pPr>
      <w:r w:rsidRPr="0058790C">
        <w:rPr>
          <w:i/>
          <w:iCs/>
          <w:lang w:val="en-IN"/>
        </w:rPr>
        <w:t>(IMU, Touch, Audio control)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3"/>
        <w:gridCol w:w="2846"/>
      </w:tblGrid>
      <w:tr w:rsidR="007667F8" w:rsidRPr="0058790C" w14:paraId="68A8C9CB" w14:textId="77777777" w:rsidTr="00B61D1A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362C2273" w14:textId="77777777" w:rsidR="00691EDA" w:rsidRPr="0058790C" w:rsidRDefault="00691EDA" w:rsidP="00B61D1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6327469" w14:textId="77777777" w:rsidR="00691EDA" w:rsidRPr="0058790C" w:rsidRDefault="00691EDA" w:rsidP="00B61D1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Value</w:t>
            </w:r>
          </w:p>
        </w:tc>
      </w:tr>
      <w:tr w:rsidR="007667F8" w:rsidRPr="0058790C" w14:paraId="055FD84F" w14:textId="77777777" w:rsidTr="00B61D1A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2E524EEF" w14:textId="77777777" w:rsidR="00691EDA" w:rsidRPr="0058790C" w:rsidRDefault="00691EDA" w:rsidP="00B61D1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Bus voltage</w:t>
            </w:r>
          </w:p>
        </w:tc>
        <w:tc>
          <w:tcPr>
            <w:tcW w:w="0" w:type="auto"/>
            <w:vAlign w:val="center"/>
            <w:hideMark/>
          </w:tcPr>
          <w:p w14:paraId="26AAE6AA" w14:textId="77777777" w:rsidR="00691EDA" w:rsidRPr="0058790C" w:rsidRDefault="00691EDA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2.7 V</w:t>
            </w:r>
          </w:p>
        </w:tc>
      </w:tr>
      <w:tr w:rsidR="007667F8" w:rsidRPr="0058790C" w14:paraId="5D705272" w14:textId="77777777" w:rsidTr="00B61D1A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48FA0C4A" w14:textId="77777777" w:rsidR="00691EDA" w:rsidRPr="0058790C" w:rsidRDefault="00691EDA" w:rsidP="00B61D1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BB65890" w14:textId="77777777" w:rsidR="00691EDA" w:rsidRPr="0058790C" w:rsidRDefault="00691EDA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Fast-mode (400 kHz)</w:t>
            </w:r>
          </w:p>
        </w:tc>
      </w:tr>
      <w:tr w:rsidR="007667F8" w:rsidRPr="0058790C" w14:paraId="1BEC4D09" w14:textId="77777777" w:rsidTr="00B61D1A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3917B9DA" w14:textId="77777777" w:rsidR="00691EDA" w:rsidRPr="0058790C" w:rsidRDefault="00691EDA" w:rsidP="00B61D1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Pull-up resistance</w:t>
            </w:r>
          </w:p>
        </w:tc>
        <w:tc>
          <w:tcPr>
            <w:tcW w:w="0" w:type="auto"/>
            <w:vAlign w:val="center"/>
            <w:hideMark/>
          </w:tcPr>
          <w:p w14:paraId="5E41C340" w14:textId="77777777" w:rsidR="00691EDA" w:rsidRPr="0058790C" w:rsidRDefault="00691EDA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 xml:space="preserve">4.7 </w:t>
            </w:r>
            <w:proofErr w:type="spellStart"/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kΩ</w:t>
            </w:r>
            <w:proofErr w:type="spellEnd"/>
          </w:p>
        </w:tc>
      </w:tr>
      <w:tr w:rsidR="007667F8" w:rsidRPr="0058790C" w14:paraId="52BE496E" w14:textId="77777777" w:rsidTr="00B61D1A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5354237E" w14:textId="77777777" w:rsidR="00691EDA" w:rsidRPr="0058790C" w:rsidRDefault="00691EDA" w:rsidP="00B61D1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Pull-up current</w:t>
            </w:r>
          </w:p>
        </w:tc>
        <w:tc>
          <w:tcPr>
            <w:tcW w:w="0" w:type="auto"/>
            <w:vAlign w:val="center"/>
            <w:hideMark/>
          </w:tcPr>
          <w:p w14:paraId="5DE26EB7" w14:textId="77777777" w:rsidR="00691EDA" w:rsidRPr="0058790C" w:rsidRDefault="00691EDA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 xml:space="preserve">≈ 0.57 mA (2.7 V / 4.7 </w:t>
            </w:r>
            <w:proofErr w:type="spellStart"/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kΩ</w:t>
            </w:r>
            <w:proofErr w:type="spellEnd"/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)</w:t>
            </w:r>
          </w:p>
        </w:tc>
      </w:tr>
      <w:tr w:rsidR="007667F8" w:rsidRPr="0058790C" w14:paraId="63C54CAF" w14:textId="77777777" w:rsidTr="00B61D1A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6913F0D4" w14:textId="77777777" w:rsidR="00691EDA" w:rsidRPr="0058790C" w:rsidRDefault="00691EDA" w:rsidP="00B61D1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Max sink capability</w:t>
            </w:r>
          </w:p>
        </w:tc>
        <w:tc>
          <w:tcPr>
            <w:tcW w:w="0" w:type="auto"/>
            <w:vAlign w:val="center"/>
            <w:hideMark/>
          </w:tcPr>
          <w:p w14:paraId="3D0AD620" w14:textId="77777777" w:rsidR="00691EDA" w:rsidRPr="0058790C" w:rsidRDefault="00691EDA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&gt;3 mA (all devices)</w:t>
            </w:r>
          </w:p>
        </w:tc>
      </w:tr>
      <w:tr w:rsidR="007667F8" w:rsidRPr="0058790C" w14:paraId="2332E749" w14:textId="77777777" w:rsidTr="00B61D1A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231BC538" w14:textId="77777777" w:rsidR="00691EDA" w:rsidRPr="0058790C" w:rsidRDefault="00691EDA" w:rsidP="00B61D1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Rise time (tr)</w:t>
            </w:r>
          </w:p>
        </w:tc>
        <w:tc>
          <w:tcPr>
            <w:tcW w:w="0" w:type="auto"/>
            <w:vAlign w:val="center"/>
            <w:hideMark/>
          </w:tcPr>
          <w:p w14:paraId="7B69C18B" w14:textId="77777777" w:rsidR="00691EDA" w:rsidRPr="0058790C" w:rsidRDefault="00691EDA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&lt;300 ns</w:t>
            </w:r>
          </w:p>
        </w:tc>
      </w:tr>
      <w:tr w:rsidR="007667F8" w:rsidRPr="0058790C" w14:paraId="23194010" w14:textId="77777777" w:rsidTr="00B61D1A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72DFA3AC" w14:textId="77777777" w:rsidR="00691EDA" w:rsidRPr="0058790C" w:rsidRDefault="00691EDA" w:rsidP="00B61D1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Fall time (</w:t>
            </w:r>
            <w:proofErr w:type="spellStart"/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tf</w:t>
            </w:r>
            <w:proofErr w:type="spellEnd"/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96FA9E" w14:textId="77777777" w:rsidR="00691EDA" w:rsidRPr="0058790C" w:rsidRDefault="00691EDA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&lt;300 ns</w:t>
            </w:r>
          </w:p>
        </w:tc>
      </w:tr>
      <w:tr w:rsidR="007667F8" w:rsidRPr="0058790C" w14:paraId="68815DA9" w14:textId="77777777" w:rsidTr="00B61D1A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1ABB764A" w14:textId="77777777" w:rsidR="00691EDA" w:rsidRPr="0058790C" w:rsidRDefault="00691EDA" w:rsidP="00B61D1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Bus capacitance</w:t>
            </w:r>
          </w:p>
        </w:tc>
        <w:tc>
          <w:tcPr>
            <w:tcW w:w="0" w:type="auto"/>
            <w:vAlign w:val="center"/>
            <w:hideMark/>
          </w:tcPr>
          <w:p w14:paraId="24B5AB82" w14:textId="77777777" w:rsidR="00691EDA" w:rsidRPr="0058790C" w:rsidRDefault="00691EDA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&lt;200 pF</w:t>
            </w:r>
          </w:p>
        </w:tc>
      </w:tr>
    </w:tbl>
    <w:p w14:paraId="179A8DEA" w14:textId="0CCCEB90" w:rsidR="0037745D" w:rsidRPr="0058790C" w:rsidRDefault="0037745D" w:rsidP="00D064DF">
      <w:pPr>
        <w:pStyle w:val="KSRChapterCntnt"/>
        <w:rPr>
          <w:lang w:val="en-IN"/>
        </w:rPr>
      </w:pPr>
      <w:r w:rsidRPr="0058790C">
        <w:rPr>
          <w:lang w:val="en-IN"/>
        </w:rPr>
        <w:t xml:space="preserve">Pull-up </w:t>
      </w:r>
      <w:r w:rsidRPr="0058790C">
        <w:t>current</w:t>
      </w:r>
      <w:r w:rsidRPr="0058790C">
        <w:rPr>
          <w:lang w:val="en-IN"/>
        </w:rPr>
        <w:t xml:space="preserve"> is </w:t>
      </w:r>
      <w:r w:rsidRPr="0058790C">
        <w:rPr>
          <w:b/>
          <w:bCs/>
          <w:lang w:val="en-IN"/>
        </w:rPr>
        <w:t>intentionally kept &lt;1 mA</w:t>
      </w:r>
      <w:r w:rsidRPr="0058790C">
        <w:rPr>
          <w:lang w:val="en-IN"/>
        </w:rPr>
        <w:t xml:space="preserve"> to reduce static loss.</w:t>
      </w:r>
    </w:p>
    <w:p w14:paraId="1F431B4F" w14:textId="1EE885C1" w:rsidR="0037745D" w:rsidRPr="0058790C" w:rsidRDefault="0037745D" w:rsidP="00D064DF">
      <w:pPr>
        <w:pStyle w:val="Heading3"/>
      </w:pPr>
      <w:r w:rsidRPr="0058790C">
        <w:t>I²S Interface – AC Analysis @ 2.7 V</w:t>
      </w:r>
    </w:p>
    <w:p w14:paraId="6C7B5C3F" w14:textId="77777777" w:rsidR="0037745D" w:rsidRPr="0058790C" w:rsidRDefault="0037745D" w:rsidP="00DB7094">
      <w:pPr>
        <w:pStyle w:val="KSRChapterCntnt"/>
        <w:spacing w:before="0" w:after="0"/>
        <w:rPr>
          <w:lang w:val="en-IN"/>
        </w:rPr>
      </w:pPr>
      <w:r w:rsidRPr="0058790C">
        <w:rPr>
          <w:i/>
          <w:iCs/>
          <w:lang w:val="en-IN"/>
        </w:rPr>
        <w:t>(MCU ↔ SGTL5000)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2"/>
        <w:gridCol w:w="2629"/>
      </w:tblGrid>
      <w:tr w:rsidR="00F010A5" w:rsidRPr="0058790C" w14:paraId="7593D9A9" w14:textId="77777777" w:rsidTr="00F010A5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538EBFB7" w14:textId="77777777" w:rsidR="00F010A5" w:rsidRPr="0058790C" w:rsidRDefault="00F010A5" w:rsidP="00F010A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65DBFCD" w14:textId="77777777" w:rsidR="00F010A5" w:rsidRPr="0058790C" w:rsidRDefault="00F010A5" w:rsidP="00F010A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Value</w:t>
            </w:r>
          </w:p>
        </w:tc>
      </w:tr>
      <w:tr w:rsidR="00F010A5" w:rsidRPr="0058790C" w14:paraId="69AACB36" w14:textId="77777777" w:rsidTr="00F010A5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44121F75" w14:textId="77777777" w:rsidR="00F010A5" w:rsidRPr="0058790C" w:rsidRDefault="00F010A5" w:rsidP="00F010A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Logic voltage</w:t>
            </w:r>
          </w:p>
        </w:tc>
        <w:tc>
          <w:tcPr>
            <w:tcW w:w="0" w:type="auto"/>
            <w:vAlign w:val="center"/>
            <w:hideMark/>
          </w:tcPr>
          <w:p w14:paraId="064D971C" w14:textId="77777777" w:rsidR="00F010A5" w:rsidRPr="0058790C" w:rsidRDefault="00F010A5" w:rsidP="00F010A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2.7 V</w:t>
            </w:r>
          </w:p>
        </w:tc>
      </w:tr>
      <w:tr w:rsidR="00F010A5" w:rsidRPr="0058790C" w14:paraId="2EDEDB6F" w14:textId="77777777" w:rsidTr="00F010A5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5842BFBE" w14:textId="77777777" w:rsidR="00F010A5" w:rsidRPr="0058790C" w:rsidRDefault="00F010A5" w:rsidP="00F010A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BCLK</w:t>
            </w:r>
          </w:p>
        </w:tc>
        <w:tc>
          <w:tcPr>
            <w:tcW w:w="0" w:type="auto"/>
            <w:vAlign w:val="center"/>
            <w:hideMark/>
          </w:tcPr>
          <w:p w14:paraId="13C2AFCC" w14:textId="77777777" w:rsidR="00F010A5" w:rsidRPr="0058790C" w:rsidRDefault="00F010A5" w:rsidP="00F010A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1–3 MHz</w:t>
            </w:r>
          </w:p>
        </w:tc>
      </w:tr>
      <w:tr w:rsidR="00F010A5" w:rsidRPr="0058790C" w14:paraId="62B28E3C" w14:textId="77777777" w:rsidTr="00F010A5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3694FF40" w14:textId="77777777" w:rsidR="00F010A5" w:rsidRPr="0058790C" w:rsidRDefault="00F010A5" w:rsidP="00F010A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LRCLK</w:t>
            </w:r>
          </w:p>
        </w:tc>
        <w:tc>
          <w:tcPr>
            <w:tcW w:w="0" w:type="auto"/>
            <w:vAlign w:val="center"/>
            <w:hideMark/>
          </w:tcPr>
          <w:p w14:paraId="0D11107F" w14:textId="77777777" w:rsidR="00F010A5" w:rsidRPr="0058790C" w:rsidRDefault="00F010A5" w:rsidP="00F010A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16–48 kHz</w:t>
            </w:r>
          </w:p>
        </w:tc>
      </w:tr>
      <w:tr w:rsidR="00F010A5" w:rsidRPr="0058790C" w14:paraId="229294C4" w14:textId="77777777" w:rsidTr="00F010A5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7707732D" w14:textId="77777777" w:rsidR="00F010A5" w:rsidRPr="0058790C" w:rsidRDefault="00F010A5" w:rsidP="00F010A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Data width</w:t>
            </w:r>
          </w:p>
        </w:tc>
        <w:tc>
          <w:tcPr>
            <w:tcW w:w="0" w:type="auto"/>
            <w:vAlign w:val="center"/>
            <w:hideMark/>
          </w:tcPr>
          <w:p w14:paraId="73DA8E50" w14:textId="77777777" w:rsidR="00F010A5" w:rsidRPr="0058790C" w:rsidRDefault="00F010A5" w:rsidP="00F010A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16 / 24-bit</w:t>
            </w:r>
          </w:p>
        </w:tc>
      </w:tr>
      <w:tr w:rsidR="00F010A5" w:rsidRPr="0058790C" w14:paraId="475FEA06" w14:textId="77777777" w:rsidTr="00F010A5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6C61E6DC" w14:textId="77777777" w:rsidR="00F010A5" w:rsidRPr="0058790C" w:rsidRDefault="00F010A5" w:rsidP="00F010A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Clock master</w:t>
            </w:r>
          </w:p>
        </w:tc>
        <w:tc>
          <w:tcPr>
            <w:tcW w:w="0" w:type="auto"/>
            <w:vAlign w:val="center"/>
            <w:hideMark/>
          </w:tcPr>
          <w:p w14:paraId="02E286F4" w14:textId="77777777" w:rsidR="00F010A5" w:rsidRPr="0058790C" w:rsidRDefault="00F010A5" w:rsidP="00F010A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MCU</w:t>
            </w:r>
          </w:p>
        </w:tc>
      </w:tr>
      <w:tr w:rsidR="00F010A5" w:rsidRPr="0058790C" w14:paraId="462F0896" w14:textId="77777777" w:rsidTr="00F010A5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45A1C88A" w14:textId="77777777" w:rsidR="00F010A5" w:rsidRPr="0058790C" w:rsidRDefault="00F010A5" w:rsidP="00F010A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Edge timing</w:t>
            </w:r>
          </w:p>
        </w:tc>
        <w:tc>
          <w:tcPr>
            <w:tcW w:w="0" w:type="auto"/>
            <w:vAlign w:val="center"/>
            <w:hideMark/>
          </w:tcPr>
          <w:p w14:paraId="6A97373D" w14:textId="77777777" w:rsidR="00F010A5" w:rsidRPr="0058790C" w:rsidRDefault="00F010A5" w:rsidP="00F010A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Data valid on rising edge</w:t>
            </w:r>
          </w:p>
        </w:tc>
      </w:tr>
      <w:tr w:rsidR="00F010A5" w:rsidRPr="0058790C" w14:paraId="50A142C6" w14:textId="77777777" w:rsidTr="00F010A5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15692BC6" w14:textId="77777777" w:rsidR="00F010A5" w:rsidRPr="0058790C" w:rsidRDefault="00F010A5" w:rsidP="00F010A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Jitter tolerance</w:t>
            </w:r>
          </w:p>
        </w:tc>
        <w:tc>
          <w:tcPr>
            <w:tcW w:w="0" w:type="auto"/>
            <w:vAlign w:val="center"/>
            <w:hideMark/>
          </w:tcPr>
          <w:p w14:paraId="7EC11721" w14:textId="77777777" w:rsidR="00F010A5" w:rsidRPr="0058790C" w:rsidRDefault="00F010A5" w:rsidP="00F010A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 xml:space="preserve">&lt;100 </w:t>
            </w:r>
            <w:proofErr w:type="spellStart"/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ps</w:t>
            </w:r>
            <w:proofErr w:type="spellEnd"/>
          </w:p>
        </w:tc>
      </w:tr>
    </w:tbl>
    <w:p w14:paraId="4F134A88" w14:textId="77777777" w:rsidR="00F010A5" w:rsidRPr="0058790C" w:rsidRDefault="00F010A5" w:rsidP="00DB7094">
      <w:pPr>
        <w:pStyle w:val="KSRChapterCntnt"/>
        <w:spacing w:before="0" w:after="0"/>
        <w:rPr>
          <w:b/>
          <w:bCs/>
          <w:lang w:val="en-IN"/>
        </w:rPr>
      </w:pPr>
    </w:p>
    <w:p w14:paraId="66CAD68B" w14:textId="5260C600" w:rsidR="0037745D" w:rsidRPr="0058790C" w:rsidRDefault="0037745D" w:rsidP="00F010A5">
      <w:pPr>
        <w:pStyle w:val="KSRChapterCntnt"/>
        <w:rPr>
          <w:lang w:val="en-IN"/>
        </w:rPr>
      </w:pPr>
      <w:r w:rsidRPr="0058790C">
        <w:rPr>
          <w:b/>
          <w:bCs/>
          <w:lang w:val="en-IN"/>
        </w:rPr>
        <w:t>AC</w:t>
      </w:r>
      <w:r w:rsidR="00F010A5" w:rsidRPr="0058790C">
        <w:rPr>
          <w:b/>
          <w:bCs/>
          <w:lang w:val="en-IN"/>
        </w:rPr>
        <w:t xml:space="preserve"> </w:t>
      </w:r>
      <w:r w:rsidRPr="0058790C">
        <w:rPr>
          <w:b/>
          <w:bCs/>
          <w:lang w:val="en-IN"/>
        </w:rPr>
        <w:t>note:</w:t>
      </w:r>
      <w:r w:rsidR="00F010A5" w:rsidRPr="0058790C">
        <w:rPr>
          <w:b/>
          <w:bCs/>
          <w:lang w:val="en-IN"/>
        </w:rPr>
        <w:t xml:space="preserve"> </w:t>
      </w:r>
      <w:r w:rsidRPr="0058790C">
        <w:rPr>
          <w:lang w:val="en-IN"/>
        </w:rPr>
        <w:t>Short trace length and reduced swing at 2.7 V significantly lower digital audio EMI.</w:t>
      </w:r>
    </w:p>
    <w:p w14:paraId="4BF721A7" w14:textId="77777777" w:rsidR="00A472AF" w:rsidRPr="0058790C" w:rsidRDefault="00A472AF">
      <w:pPr>
        <w:rPr>
          <w:rFonts w:eastAsiaTheme="majorEastAsia" w:cstheme="majorBidi"/>
          <w:b/>
          <w:bCs/>
          <w:szCs w:val="26"/>
          <w:lang w:val="en-US" w:bidi="en-US"/>
        </w:rPr>
      </w:pPr>
      <w:r w:rsidRPr="0058790C">
        <w:br w:type="page"/>
      </w:r>
    </w:p>
    <w:p w14:paraId="0E957960" w14:textId="0FEB2BAC" w:rsidR="0037745D" w:rsidRPr="0058790C" w:rsidRDefault="0037745D" w:rsidP="00F010A5">
      <w:pPr>
        <w:pStyle w:val="Heading3"/>
      </w:pPr>
      <w:r w:rsidRPr="0058790C">
        <w:lastRenderedPageBreak/>
        <w:t>Interrupt Lines – DC &amp; AC @ 2.7 V</w:t>
      </w:r>
    </w:p>
    <w:tbl>
      <w:tblPr>
        <w:tblW w:w="79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3"/>
        <w:gridCol w:w="1480"/>
        <w:gridCol w:w="1088"/>
        <w:gridCol w:w="1522"/>
        <w:gridCol w:w="1158"/>
        <w:gridCol w:w="1220"/>
      </w:tblGrid>
      <w:tr w:rsidR="00B44155" w:rsidRPr="0058790C" w14:paraId="0C916CD8" w14:textId="77777777" w:rsidTr="7CFE1BD8">
        <w:trPr>
          <w:trHeight w:val="454"/>
          <w:jc w:val="center"/>
        </w:trPr>
        <w:tc>
          <w:tcPr>
            <w:tcW w:w="1463" w:type="dxa"/>
            <w:vAlign w:val="center"/>
            <w:hideMark/>
          </w:tcPr>
          <w:p w14:paraId="175E1A6A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Source</w:t>
            </w:r>
          </w:p>
        </w:tc>
        <w:tc>
          <w:tcPr>
            <w:tcW w:w="1480" w:type="dxa"/>
            <w:vAlign w:val="center"/>
            <w:hideMark/>
          </w:tcPr>
          <w:p w14:paraId="10281360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Type</w:t>
            </w:r>
          </w:p>
        </w:tc>
        <w:tc>
          <w:tcPr>
            <w:tcW w:w="1088" w:type="dxa"/>
            <w:vAlign w:val="center"/>
            <w:hideMark/>
          </w:tcPr>
          <w:p w14:paraId="6C7C0C8F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Voltage</w:t>
            </w:r>
          </w:p>
        </w:tc>
        <w:tc>
          <w:tcPr>
            <w:tcW w:w="1522" w:type="dxa"/>
            <w:vAlign w:val="center"/>
            <w:hideMark/>
          </w:tcPr>
          <w:p w14:paraId="6DFABD1D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Trigger</w:t>
            </w:r>
          </w:p>
        </w:tc>
        <w:tc>
          <w:tcPr>
            <w:tcW w:w="1158" w:type="dxa"/>
            <w:vAlign w:val="center"/>
            <w:hideMark/>
          </w:tcPr>
          <w:p w14:paraId="4735E26B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Pull-up</w:t>
            </w:r>
          </w:p>
        </w:tc>
        <w:tc>
          <w:tcPr>
            <w:tcW w:w="1220" w:type="dxa"/>
            <w:vAlign w:val="center"/>
            <w:hideMark/>
          </w:tcPr>
          <w:p w14:paraId="793BF776" w14:textId="6C437380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 w:themeColor="text1"/>
                <w:lang w:eastAsia="en-IN" w:bidi="ta-IN"/>
              </w:rPr>
              <w:t>Priority</w:t>
            </w:r>
          </w:p>
        </w:tc>
      </w:tr>
      <w:tr w:rsidR="00B44155" w:rsidRPr="0058790C" w14:paraId="77702721" w14:textId="77777777" w:rsidTr="7CFE1BD8">
        <w:trPr>
          <w:trHeight w:val="454"/>
          <w:jc w:val="center"/>
        </w:trPr>
        <w:tc>
          <w:tcPr>
            <w:tcW w:w="1463" w:type="dxa"/>
            <w:vAlign w:val="center"/>
            <w:hideMark/>
          </w:tcPr>
          <w:p w14:paraId="4209616D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User Button</w:t>
            </w:r>
          </w:p>
        </w:tc>
        <w:tc>
          <w:tcPr>
            <w:tcW w:w="1480" w:type="dxa"/>
            <w:vAlign w:val="center"/>
            <w:hideMark/>
          </w:tcPr>
          <w:p w14:paraId="7CEB6CF5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GPIO</w:t>
            </w:r>
          </w:p>
        </w:tc>
        <w:tc>
          <w:tcPr>
            <w:tcW w:w="1088" w:type="dxa"/>
            <w:vAlign w:val="center"/>
            <w:hideMark/>
          </w:tcPr>
          <w:p w14:paraId="6EBFF574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2.7 V</w:t>
            </w:r>
          </w:p>
        </w:tc>
        <w:tc>
          <w:tcPr>
            <w:tcW w:w="1522" w:type="dxa"/>
            <w:vAlign w:val="center"/>
            <w:hideMark/>
          </w:tcPr>
          <w:p w14:paraId="5538461F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Falling edge</w:t>
            </w:r>
          </w:p>
        </w:tc>
        <w:tc>
          <w:tcPr>
            <w:tcW w:w="1158" w:type="dxa"/>
            <w:vAlign w:val="center"/>
            <w:hideMark/>
          </w:tcPr>
          <w:p w14:paraId="6AE6EB26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Internal</w:t>
            </w:r>
          </w:p>
        </w:tc>
        <w:tc>
          <w:tcPr>
            <w:tcW w:w="1220" w:type="dxa"/>
            <w:vAlign w:val="center"/>
            <w:hideMark/>
          </w:tcPr>
          <w:p w14:paraId="37D8137B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Level-1</w:t>
            </w:r>
          </w:p>
        </w:tc>
      </w:tr>
      <w:tr w:rsidR="00B44155" w:rsidRPr="0058790C" w14:paraId="37BF4BD3" w14:textId="77777777" w:rsidTr="7CFE1BD8">
        <w:trPr>
          <w:trHeight w:val="454"/>
          <w:jc w:val="center"/>
        </w:trPr>
        <w:tc>
          <w:tcPr>
            <w:tcW w:w="1463" w:type="dxa"/>
            <w:vAlign w:val="center"/>
            <w:hideMark/>
          </w:tcPr>
          <w:p w14:paraId="249A07D7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Touch INT</w:t>
            </w:r>
          </w:p>
        </w:tc>
        <w:tc>
          <w:tcPr>
            <w:tcW w:w="1480" w:type="dxa"/>
            <w:vAlign w:val="center"/>
            <w:hideMark/>
          </w:tcPr>
          <w:p w14:paraId="442B777B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Open-drain</w:t>
            </w:r>
          </w:p>
        </w:tc>
        <w:tc>
          <w:tcPr>
            <w:tcW w:w="1088" w:type="dxa"/>
            <w:vAlign w:val="center"/>
            <w:hideMark/>
          </w:tcPr>
          <w:p w14:paraId="5293823F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2.7 V</w:t>
            </w:r>
          </w:p>
        </w:tc>
        <w:tc>
          <w:tcPr>
            <w:tcW w:w="1522" w:type="dxa"/>
            <w:vAlign w:val="center"/>
            <w:hideMark/>
          </w:tcPr>
          <w:p w14:paraId="7FF89F8C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Falling edge</w:t>
            </w:r>
          </w:p>
        </w:tc>
        <w:tc>
          <w:tcPr>
            <w:tcW w:w="1158" w:type="dxa"/>
            <w:vAlign w:val="center"/>
            <w:hideMark/>
          </w:tcPr>
          <w:p w14:paraId="000DB6F3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 xml:space="preserve">10 </w:t>
            </w:r>
            <w:proofErr w:type="spellStart"/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kΩ</w:t>
            </w:r>
            <w:proofErr w:type="spellEnd"/>
          </w:p>
        </w:tc>
        <w:tc>
          <w:tcPr>
            <w:tcW w:w="1220" w:type="dxa"/>
            <w:vAlign w:val="center"/>
            <w:hideMark/>
          </w:tcPr>
          <w:p w14:paraId="293029C6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Level-2</w:t>
            </w:r>
          </w:p>
        </w:tc>
      </w:tr>
      <w:tr w:rsidR="00B44155" w:rsidRPr="0058790C" w14:paraId="568D68F0" w14:textId="77777777" w:rsidTr="7CFE1BD8">
        <w:trPr>
          <w:trHeight w:val="454"/>
          <w:jc w:val="center"/>
        </w:trPr>
        <w:tc>
          <w:tcPr>
            <w:tcW w:w="1463" w:type="dxa"/>
            <w:vAlign w:val="center"/>
            <w:hideMark/>
          </w:tcPr>
          <w:p w14:paraId="40CCBC49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IMU INT</w:t>
            </w:r>
          </w:p>
        </w:tc>
        <w:tc>
          <w:tcPr>
            <w:tcW w:w="1480" w:type="dxa"/>
            <w:vAlign w:val="center"/>
            <w:hideMark/>
          </w:tcPr>
          <w:p w14:paraId="0960262C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Push-pull</w:t>
            </w:r>
          </w:p>
        </w:tc>
        <w:tc>
          <w:tcPr>
            <w:tcW w:w="1088" w:type="dxa"/>
            <w:vAlign w:val="center"/>
            <w:hideMark/>
          </w:tcPr>
          <w:p w14:paraId="48A51DCE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2.7 V</w:t>
            </w:r>
          </w:p>
        </w:tc>
        <w:tc>
          <w:tcPr>
            <w:tcW w:w="1522" w:type="dxa"/>
            <w:vAlign w:val="center"/>
            <w:hideMark/>
          </w:tcPr>
          <w:p w14:paraId="01754E0B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Rising edge</w:t>
            </w:r>
          </w:p>
        </w:tc>
        <w:tc>
          <w:tcPr>
            <w:tcW w:w="1158" w:type="dxa"/>
            <w:vAlign w:val="center"/>
            <w:hideMark/>
          </w:tcPr>
          <w:p w14:paraId="0C3FA62F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None</w:t>
            </w:r>
          </w:p>
        </w:tc>
        <w:tc>
          <w:tcPr>
            <w:tcW w:w="1220" w:type="dxa"/>
            <w:vAlign w:val="center"/>
            <w:hideMark/>
          </w:tcPr>
          <w:p w14:paraId="00D716AC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Level-3</w:t>
            </w:r>
          </w:p>
        </w:tc>
      </w:tr>
      <w:tr w:rsidR="00B44155" w:rsidRPr="0058790C" w14:paraId="5C1A1DA4" w14:textId="77777777" w:rsidTr="7CFE1BD8">
        <w:trPr>
          <w:trHeight w:val="454"/>
          <w:jc w:val="center"/>
        </w:trPr>
        <w:tc>
          <w:tcPr>
            <w:tcW w:w="1463" w:type="dxa"/>
            <w:vAlign w:val="center"/>
            <w:hideMark/>
          </w:tcPr>
          <w:p w14:paraId="09FF93F9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Wi-Fi IRQ</w:t>
            </w:r>
          </w:p>
        </w:tc>
        <w:tc>
          <w:tcPr>
            <w:tcW w:w="1480" w:type="dxa"/>
            <w:vAlign w:val="center"/>
            <w:hideMark/>
          </w:tcPr>
          <w:p w14:paraId="2CDC7773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Push-pull</w:t>
            </w:r>
          </w:p>
        </w:tc>
        <w:tc>
          <w:tcPr>
            <w:tcW w:w="1088" w:type="dxa"/>
            <w:vAlign w:val="center"/>
            <w:hideMark/>
          </w:tcPr>
          <w:p w14:paraId="20DF2EE7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2.7 V</w:t>
            </w:r>
          </w:p>
        </w:tc>
        <w:tc>
          <w:tcPr>
            <w:tcW w:w="1522" w:type="dxa"/>
            <w:vAlign w:val="center"/>
            <w:hideMark/>
          </w:tcPr>
          <w:p w14:paraId="2D170945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Level</w:t>
            </w:r>
          </w:p>
        </w:tc>
        <w:tc>
          <w:tcPr>
            <w:tcW w:w="1158" w:type="dxa"/>
            <w:vAlign w:val="center"/>
            <w:hideMark/>
          </w:tcPr>
          <w:p w14:paraId="67CB5C21" w14:textId="77777777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None</w:t>
            </w:r>
          </w:p>
        </w:tc>
        <w:tc>
          <w:tcPr>
            <w:tcW w:w="1220" w:type="dxa"/>
            <w:vAlign w:val="center"/>
            <w:hideMark/>
          </w:tcPr>
          <w:p w14:paraId="7F9A4370" w14:textId="543F145E" w:rsidR="00B44155" w:rsidRPr="0058790C" w:rsidRDefault="00B44155" w:rsidP="00B4415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Level-</w:t>
            </w:r>
            <w:r w:rsid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4</w:t>
            </w:r>
          </w:p>
        </w:tc>
      </w:tr>
    </w:tbl>
    <w:p w14:paraId="70F00374" w14:textId="5C480ECB" w:rsidR="0037745D" w:rsidRPr="0058790C" w:rsidRDefault="0037745D" w:rsidP="00B44155">
      <w:pPr>
        <w:pStyle w:val="KSRChapterCntnt"/>
        <w:ind w:firstLine="0"/>
        <w:rPr>
          <w:lang w:val="en-IN"/>
        </w:rPr>
      </w:pPr>
    </w:p>
    <w:p w14:paraId="42C1620A" w14:textId="3662CD55" w:rsidR="0037745D" w:rsidRPr="0058790C" w:rsidRDefault="0037745D" w:rsidP="00112BE2">
      <w:pPr>
        <w:pStyle w:val="Heading3"/>
      </w:pPr>
      <w:r w:rsidRPr="0058790C">
        <w:t>Analog &amp; Mixed-Signal Stability @ 2.7 V</w:t>
      </w:r>
    </w:p>
    <w:tbl>
      <w:tblPr>
        <w:tblW w:w="8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3"/>
        <w:gridCol w:w="1373"/>
        <w:gridCol w:w="1728"/>
        <w:gridCol w:w="1412"/>
        <w:gridCol w:w="2643"/>
      </w:tblGrid>
      <w:tr w:rsidR="00112BE2" w:rsidRPr="0058790C" w14:paraId="07D1F1CF" w14:textId="77777777" w:rsidTr="7CFE1BD8">
        <w:trPr>
          <w:trHeight w:val="454"/>
        </w:trPr>
        <w:tc>
          <w:tcPr>
            <w:tcW w:w="1533" w:type="dxa"/>
            <w:vAlign w:val="center"/>
            <w:hideMark/>
          </w:tcPr>
          <w:p w14:paraId="0FDAFEDD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Subsystem</w:t>
            </w:r>
          </w:p>
        </w:tc>
        <w:tc>
          <w:tcPr>
            <w:tcW w:w="1373" w:type="dxa"/>
            <w:vAlign w:val="center"/>
            <w:hideMark/>
          </w:tcPr>
          <w:p w14:paraId="5F7026F8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Sensitivity</w:t>
            </w:r>
          </w:p>
        </w:tc>
        <w:tc>
          <w:tcPr>
            <w:tcW w:w="1728" w:type="dxa"/>
            <w:vAlign w:val="center"/>
            <w:hideMark/>
          </w:tcPr>
          <w:p w14:paraId="6C93EB42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Supply</w:t>
            </w:r>
          </w:p>
        </w:tc>
        <w:tc>
          <w:tcPr>
            <w:tcW w:w="1412" w:type="dxa"/>
            <w:vAlign w:val="center"/>
            <w:hideMark/>
          </w:tcPr>
          <w:p w14:paraId="01B523CA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 w:val="22"/>
                <w:lang w:eastAsia="en-IN" w:bidi="ta-IN"/>
              </w:rPr>
              <w:t>PSRR Needed</w:t>
            </w:r>
          </w:p>
        </w:tc>
        <w:tc>
          <w:tcPr>
            <w:tcW w:w="2643" w:type="dxa"/>
            <w:vAlign w:val="center"/>
            <w:hideMark/>
          </w:tcPr>
          <w:p w14:paraId="1D2AA393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Justification</w:t>
            </w:r>
          </w:p>
        </w:tc>
      </w:tr>
      <w:tr w:rsidR="00112BE2" w:rsidRPr="0058790C" w14:paraId="514CF357" w14:textId="77777777" w:rsidTr="7CFE1BD8">
        <w:trPr>
          <w:trHeight w:val="454"/>
        </w:trPr>
        <w:tc>
          <w:tcPr>
            <w:tcW w:w="1533" w:type="dxa"/>
            <w:vAlign w:val="center"/>
            <w:hideMark/>
          </w:tcPr>
          <w:p w14:paraId="1C364D8C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IMU</w:t>
            </w:r>
          </w:p>
        </w:tc>
        <w:tc>
          <w:tcPr>
            <w:tcW w:w="1373" w:type="dxa"/>
            <w:vAlign w:val="center"/>
            <w:hideMark/>
          </w:tcPr>
          <w:p w14:paraId="6A49A1F0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High</w:t>
            </w:r>
          </w:p>
        </w:tc>
        <w:tc>
          <w:tcPr>
            <w:tcW w:w="1728" w:type="dxa"/>
            <w:vAlign w:val="center"/>
            <w:hideMark/>
          </w:tcPr>
          <w:p w14:paraId="25D6693A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LDO @ 2.7 V</w:t>
            </w:r>
          </w:p>
        </w:tc>
        <w:tc>
          <w:tcPr>
            <w:tcW w:w="1412" w:type="dxa"/>
            <w:vAlign w:val="center"/>
            <w:hideMark/>
          </w:tcPr>
          <w:p w14:paraId="2D8FA545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&gt;60 dB</w:t>
            </w:r>
          </w:p>
        </w:tc>
        <w:tc>
          <w:tcPr>
            <w:tcW w:w="2643" w:type="dxa"/>
            <w:vAlign w:val="center"/>
            <w:hideMark/>
          </w:tcPr>
          <w:p w14:paraId="7AC421AD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Motion noise immunity</w:t>
            </w:r>
          </w:p>
        </w:tc>
      </w:tr>
      <w:tr w:rsidR="00112BE2" w:rsidRPr="0058790C" w14:paraId="75B4C992" w14:textId="77777777" w:rsidTr="7CFE1BD8">
        <w:trPr>
          <w:trHeight w:val="454"/>
        </w:trPr>
        <w:tc>
          <w:tcPr>
            <w:tcW w:w="1533" w:type="dxa"/>
            <w:vAlign w:val="center"/>
            <w:hideMark/>
          </w:tcPr>
          <w:p w14:paraId="10203670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Audio Codec</w:t>
            </w:r>
          </w:p>
        </w:tc>
        <w:tc>
          <w:tcPr>
            <w:tcW w:w="1373" w:type="dxa"/>
            <w:vAlign w:val="center"/>
            <w:hideMark/>
          </w:tcPr>
          <w:p w14:paraId="3ED51465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Very High</w:t>
            </w:r>
          </w:p>
        </w:tc>
        <w:tc>
          <w:tcPr>
            <w:tcW w:w="1728" w:type="dxa"/>
            <w:vAlign w:val="center"/>
            <w:hideMark/>
          </w:tcPr>
          <w:p w14:paraId="0F7C38E4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LDO @ 2.7 V</w:t>
            </w:r>
          </w:p>
        </w:tc>
        <w:tc>
          <w:tcPr>
            <w:tcW w:w="1412" w:type="dxa"/>
            <w:vAlign w:val="center"/>
            <w:hideMark/>
          </w:tcPr>
          <w:p w14:paraId="2B9F4045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&gt;65 dB</w:t>
            </w:r>
          </w:p>
        </w:tc>
        <w:tc>
          <w:tcPr>
            <w:tcW w:w="2643" w:type="dxa"/>
            <w:vAlign w:val="center"/>
            <w:hideMark/>
          </w:tcPr>
          <w:p w14:paraId="17716ECF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Audible noise prevention</w:t>
            </w:r>
          </w:p>
        </w:tc>
      </w:tr>
      <w:tr w:rsidR="00112BE2" w:rsidRPr="0058790C" w14:paraId="3502D5D5" w14:textId="77777777" w:rsidTr="7CFE1BD8">
        <w:trPr>
          <w:trHeight w:val="454"/>
        </w:trPr>
        <w:tc>
          <w:tcPr>
            <w:tcW w:w="1533" w:type="dxa"/>
            <w:vAlign w:val="center"/>
            <w:hideMark/>
          </w:tcPr>
          <w:p w14:paraId="33A5E618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Touch</w:t>
            </w:r>
          </w:p>
        </w:tc>
        <w:tc>
          <w:tcPr>
            <w:tcW w:w="1373" w:type="dxa"/>
            <w:vAlign w:val="center"/>
            <w:hideMark/>
          </w:tcPr>
          <w:p w14:paraId="7E78EA86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Medium</w:t>
            </w:r>
          </w:p>
        </w:tc>
        <w:tc>
          <w:tcPr>
            <w:tcW w:w="1728" w:type="dxa"/>
            <w:vAlign w:val="center"/>
            <w:hideMark/>
          </w:tcPr>
          <w:p w14:paraId="7FCA25A4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LDO @ 2.7 V</w:t>
            </w:r>
          </w:p>
        </w:tc>
        <w:tc>
          <w:tcPr>
            <w:tcW w:w="1412" w:type="dxa"/>
            <w:vAlign w:val="center"/>
            <w:hideMark/>
          </w:tcPr>
          <w:p w14:paraId="0912F44D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&gt;50 dB</w:t>
            </w:r>
          </w:p>
        </w:tc>
        <w:tc>
          <w:tcPr>
            <w:tcW w:w="2643" w:type="dxa"/>
            <w:vAlign w:val="center"/>
            <w:hideMark/>
          </w:tcPr>
          <w:p w14:paraId="3732DADB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Gesture reliability</w:t>
            </w:r>
          </w:p>
        </w:tc>
      </w:tr>
      <w:tr w:rsidR="00112BE2" w:rsidRPr="0058790C" w14:paraId="6BCBB79B" w14:textId="77777777" w:rsidTr="7CFE1BD8">
        <w:trPr>
          <w:trHeight w:val="454"/>
        </w:trPr>
        <w:tc>
          <w:tcPr>
            <w:tcW w:w="1533" w:type="dxa"/>
            <w:vAlign w:val="center"/>
            <w:hideMark/>
          </w:tcPr>
          <w:p w14:paraId="48D210CA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Display Logic</w:t>
            </w:r>
          </w:p>
        </w:tc>
        <w:tc>
          <w:tcPr>
            <w:tcW w:w="1373" w:type="dxa"/>
            <w:vAlign w:val="center"/>
            <w:hideMark/>
          </w:tcPr>
          <w:p w14:paraId="3DDAE901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Low</w:t>
            </w:r>
          </w:p>
        </w:tc>
        <w:tc>
          <w:tcPr>
            <w:tcW w:w="1728" w:type="dxa"/>
            <w:vAlign w:val="center"/>
            <w:hideMark/>
          </w:tcPr>
          <w:p w14:paraId="12299A1E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Buck @ 2.7 V</w:t>
            </w:r>
          </w:p>
        </w:tc>
        <w:tc>
          <w:tcPr>
            <w:tcW w:w="1412" w:type="dxa"/>
            <w:vAlign w:val="center"/>
            <w:hideMark/>
          </w:tcPr>
          <w:p w14:paraId="610A20B3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&gt;40 dB</w:t>
            </w:r>
          </w:p>
        </w:tc>
        <w:tc>
          <w:tcPr>
            <w:tcW w:w="2643" w:type="dxa"/>
            <w:vAlign w:val="center"/>
            <w:hideMark/>
          </w:tcPr>
          <w:p w14:paraId="5C956EE2" w14:textId="77777777" w:rsidR="00112BE2" w:rsidRPr="0058790C" w:rsidRDefault="00112BE2" w:rsidP="00112B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Digital tolerant</w:t>
            </w:r>
          </w:p>
        </w:tc>
      </w:tr>
    </w:tbl>
    <w:p w14:paraId="014F978B" w14:textId="01687635" w:rsidR="0037745D" w:rsidRPr="0058790C" w:rsidRDefault="0037745D" w:rsidP="00112BE2">
      <w:pPr>
        <w:pStyle w:val="KSRChapterCntnt"/>
        <w:ind w:firstLine="0"/>
        <w:rPr>
          <w:lang w:val="en-IN"/>
        </w:rPr>
      </w:pPr>
    </w:p>
    <w:p w14:paraId="65756811" w14:textId="3008E744" w:rsidR="0037745D" w:rsidRPr="0058790C" w:rsidRDefault="0037745D" w:rsidP="00112BE2">
      <w:pPr>
        <w:pStyle w:val="Heading3"/>
      </w:pPr>
      <w:r w:rsidRPr="0058790C">
        <w:t>EMI &amp; Signal Integrity Summary (2.7 V System)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0"/>
        <w:gridCol w:w="3651"/>
      </w:tblGrid>
      <w:tr w:rsidR="00B61D1A" w:rsidRPr="0058790C" w14:paraId="7701ACB8" w14:textId="77777777" w:rsidTr="00B61D1A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5839C09A" w14:textId="77777777" w:rsidR="00B61D1A" w:rsidRPr="0058790C" w:rsidRDefault="00B61D1A" w:rsidP="00B61D1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A9EBE92" w14:textId="77777777" w:rsidR="00B61D1A" w:rsidRPr="0058790C" w:rsidRDefault="00B61D1A" w:rsidP="00B61D1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Implementation</w:t>
            </w:r>
          </w:p>
        </w:tc>
      </w:tr>
      <w:tr w:rsidR="00B61D1A" w:rsidRPr="0058790C" w14:paraId="162B6153" w14:textId="77777777" w:rsidTr="00B61D1A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164C0C34" w14:textId="77777777" w:rsidR="00B61D1A" w:rsidRPr="0058790C" w:rsidRDefault="00B61D1A" w:rsidP="00B61D1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Reduced voltage swing</w:t>
            </w:r>
          </w:p>
        </w:tc>
        <w:tc>
          <w:tcPr>
            <w:tcW w:w="0" w:type="auto"/>
            <w:vAlign w:val="center"/>
            <w:hideMark/>
          </w:tcPr>
          <w:p w14:paraId="7E7CD604" w14:textId="77777777" w:rsidR="00B61D1A" w:rsidRPr="0058790C" w:rsidRDefault="00B61D1A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Naturally lower EMI</w:t>
            </w:r>
          </w:p>
        </w:tc>
      </w:tr>
      <w:tr w:rsidR="00B61D1A" w:rsidRPr="0058790C" w14:paraId="6A6D9C09" w14:textId="77777777" w:rsidTr="00B61D1A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19416906" w14:textId="77777777" w:rsidR="00B61D1A" w:rsidRPr="0058790C" w:rsidRDefault="00B61D1A" w:rsidP="00B61D1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High-speed SPI</w:t>
            </w:r>
          </w:p>
        </w:tc>
        <w:tc>
          <w:tcPr>
            <w:tcW w:w="0" w:type="auto"/>
            <w:vAlign w:val="center"/>
            <w:hideMark/>
          </w:tcPr>
          <w:p w14:paraId="7D66C3AC" w14:textId="77777777" w:rsidR="00B61D1A" w:rsidRPr="0058790C" w:rsidRDefault="00B61D1A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Series damping + short return loops</w:t>
            </w:r>
          </w:p>
        </w:tc>
      </w:tr>
      <w:tr w:rsidR="00B61D1A" w:rsidRPr="0058790C" w14:paraId="6B4A5577" w14:textId="77777777" w:rsidTr="00B61D1A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0A07FD88" w14:textId="77777777" w:rsidR="00B61D1A" w:rsidRPr="0058790C" w:rsidRDefault="00B61D1A" w:rsidP="00B61D1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Audio isolation</w:t>
            </w:r>
          </w:p>
        </w:tc>
        <w:tc>
          <w:tcPr>
            <w:tcW w:w="0" w:type="auto"/>
            <w:vAlign w:val="center"/>
            <w:hideMark/>
          </w:tcPr>
          <w:p w14:paraId="6F961256" w14:textId="77777777" w:rsidR="00B61D1A" w:rsidRPr="0058790C" w:rsidRDefault="00B61D1A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Separate LDO + ground island</w:t>
            </w:r>
          </w:p>
        </w:tc>
      </w:tr>
      <w:tr w:rsidR="00B61D1A" w:rsidRPr="0058790C" w14:paraId="6FFD77B3" w14:textId="77777777" w:rsidTr="00B61D1A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1DBDA98C" w14:textId="77777777" w:rsidR="00B61D1A" w:rsidRPr="0058790C" w:rsidRDefault="00B61D1A" w:rsidP="00B61D1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Wi-Fi bursts</w:t>
            </w:r>
          </w:p>
        </w:tc>
        <w:tc>
          <w:tcPr>
            <w:tcW w:w="0" w:type="auto"/>
            <w:vAlign w:val="center"/>
            <w:hideMark/>
          </w:tcPr>
          <w:p w14:paraId="101E2851" w14:textId="77777777" w:rsidR="00B61D1A" w:rsidRPr="0058790C" w:rsidRDefault="00B61D1A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Dedicated buck rail</w:t>
            </w:r>
          </w:p>
        </w:tc>
      </w:tr>
      <w:tr w:rsidR="00B61D1A" w:rsidRPr="0058790C" w14:paraId="48582119" w14:textId="77777777" w:rsidTr="00B61D1A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69E60AC8" w14:textId="77777777" w:rsidR="00B61D1A" w:rsidRPr="0058790C" w:rsidRDefault="00B61D1A" w:rsidP="00B61D1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ESD</w:t>
            </w:r>
          </w:p>
        </w:tc>
        <w:tc>
          <w:tcPr>
            <w:tcW w:w="0" w:type="auto"/>
            <w:vAlign w:val="center"/>
            <w:hideMark/>
          </w:tcPr>
          <w:p w14:paraId="39388521" w14:textId="77777777" w:rsidR="00B61D1A" w:rsidRPr="0058790C" w:rsidRDefault="00B61D1A" w:rsidP="00B61D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TVS on external interfaces</w:t>
            </w:r>
          </w:p>
        </w:tc>
      </w:tr>
    </w:tbl>
    <w:p w14:paraId="509A84D9" w14:textId="718FDE39" w:rsidR="0037745D" w:rsidRPr="0058790C" w:rsidRDefault="0037745D" w:rsidP="0037745D">
      <w:pPr>
        <w:pStyle w:val="KSRChapterCntnt"/>
        <w:ind w:firstLine="0"/>
        <w:rPr>
          <w:lang w:val="en-IN"/>
        </w:rPr>
      </w:pPr>
    </w:p>
    <w:p w14:paraId="52E76BD9" w14:textId="723FFA2A" w:rsidR="0037745D" w:rsidRPr="0058790C" w:rsidRDefault="0037745D" w:rsidP="00112BE2">
      <w:pPr>
        <w:pStyle w:val="Heading3"/>
      </w:pPr>
      <w:r w:rsidRPr="0058790C">
        <w:t>DC &amp; AC Compliance Statement</w:t>
      </w:r>
    </w:p>
    <w:p w14:paraId="4E1BFC4A" w14:textId="1282CB66" w:rsidR="0037745D" w:rsidRPr="0058790C" w:rsidRDefault="0037745D" w:rsidP="0037745D">
      <w:pPr>
        <w:pStyle w:val="KSRChapterCntnt"/>
      </w:pPr>
      <w:r w:rsidRPr="0058790C">
        <w:t>All digital and analog interfaces operate at 2.7 V nominal, fully within device-specified limits. Signal integrity margins are preserved despite lower swing, while EMI and static power are reduced. This voltage strategy is optimal for an event-driven, Gen-1 wearable and consistent with the locked power architecture.</w:t>
      </w:r>
    </w:p>
    <w:p w14:paraId="3DA51FA4" w14:textId="62FFD4A9" w:rsidR="00073DFE" w:rsidRPr="0058790C" w:rsidRDefault="00073DFE" w:rsidP="001E641B">
      <w:pPr>
        <w:pStyle w:val="Heading2"/>
      </w:pPr>
      <w:r w:rsidRPr="0058790C">
        <w:lastRenderedPageBreak/>
        <w:t>Power Sequencing</w:t>
      </w:r>
    </w:p>
    <w:p w14:paraId="02BBAEB3" w14:textId="77777777" w:rsidR="00073DFE" w:rsidRPr="0058790C" w:rsidRDefault="00073DFE" w:rsidP="001606A2">
      <w:pPr>
        <w:pStyle w:val="Heading7"/>
        <w:rPr>
          <w:rFonts w:eastAsia="Times New Roman" w:cs="Times New Roman"/>
          <w:szCs w:val="24"/>
          <w:lang w:eastAsia="en-IN" w:bidi="ta-IN"/>
        </w:rPr>
      </w:pPr>
      <w:r w:rsidRPr="0058790C">
        <w:rPr>
          <w:rFonts w:eastAsia="Times New Roman"/>
          <w:lang w:eastAsia="en-IN" w:bidi="ta-IN"/>
        </w:rPr>
        <w:t>Power-Up Sequence</w:t>
      </w:r>
    </w:p>
    <w:p w14:paraId="7529AD84" w14:textId="77777777" w:rsidR="00073DFE" w:rsidRPr="0058790C" w:rsidRDefault="00073DFE" w:rsidP="00F510F5">
      <w:pPr>
        <w:pStyle w:val="KSRChapterCntnt"/>
        <w:numPr>
          <w:ilvl w:val="0"/>
          <w:numId w:val="29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Battery or charger applied to PMIC</w:t>
      </w:r>
    </w:p>
    <w:p w14:paraId="5AF28C67" w14:textId="77777777" w:rsidR="00073DFE" w:rsidRPr="0058790C" w:rsidRDefault="00073DFE" w:rsidP="00F510F5">
      <w:pPr>
        <w:pStyle w:val="KSRChapterCntnt"/>
        <w:numPr>
          <w:ilvl w:val="0"/>
          <w:numId w:val="29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PMIC generates VSYS</w:t>
      </w:r>
    </w:p>
    <w:p w14:paraId="2601281B" w14:textId="77777777" w:rsidR="00073DFE" w:rsidRPr="0058790C" w:rsidRDefault="00073DFE" w:rsidP="00F510F5">
      <w:pPr>
        <w:pStyle w:val="KSRChapterCntnt"/>
        <w:numPr>
          <w:ilvl w:val="0"/>
          <w:numId w:val="29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Primary buck enabled (MCU + display)</w:t>
      </w:r>
    </w:p>
    <w:p w14:paraId="156C61BD" w14:textId="77777777" w:rsidR="00073DFE" w:rsidRPr="0058790C" w:rsidRDefault="00073DFE" w:rsidP="00F510F5">
      <w:pPr>
        <w:pStyle w:val="KSRChapterCntnt"/>
        <w:numPr>
          <w:ilvl w:val="0"/>
          <w:numId w:val="29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MCU boots and configures PMIC</w:t>
      </w:r>
    </w:p>
    <w:p w14:paraId="79EE3F89" w14:textId="77777777" w:rsidR="00073DFE" w:rsidRPr="0058790C" w:rsidRDefault="00073DFE" w:rsidP="00F510F5">
      <w:pPr>
        <w:pStyle w:val="KSRChapterCntnt"/>
        <w:numPr>
          <w:ilvl w:val="0"/>
          <w:numId w:val="29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Secondary rails enabled for audio, IMU, haptic</w:t>
      </w:r>
    </w:p>
    <w:p w14:paraId="44086D98" w14:textId="77777777" w:rsidR="00073DFE" w:rsidRPr="0058790C" w:rsidRDefault="00073DFE" w:rsidP="00F510F5">
      <w:pPr>
        <w:pStyle w:val="KSRChapterCntnt"/>
        <w:numPr>
          <w:ilvl w:val="0"/>
          <w:numId w:val="29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Wi-Fi rail enabled only when required</w:t>
      </w:r>
    </w:p>
    <w:p w14:paraId="12613FC1" w14:textId="77777777" w:rsidR="00073DFE" w:rsidRPr="0058790C" w:rsidRDefault="00073DFE" w:rsidP="001606A2">
      <w:pPr>
        <w:pStyle w:val="Heading7"/>
        <w:rPr>
          <w:rFonts w:eastAsia="Times New Roman" w:cs="Times New Roman"/>
          <w:szCs w:val="24"/>
          <w:lang w:eastAsia="en-IN" w:bidi="ta-IN"/>
        </w:rPr>
      </w:pPr>
      <w:r w:rsidRPr="0058790C">
        <w:rPr>
          <w:rFonts w:eastAsia="Times New Roman"/>
          <w:lang w:eastAsia="en-IN" w:bidi="ta-IN"/>
        </w:rPr>
        <w:t>Power-Down Sequence</w:t>
      </w:r>
    </w:p>
    <w:p w14:paraId="6520A557" w14:textId="677AEFE0" w:rsidR="00073DFE" w:rsidRPr="0058790C" w:rsidRDefault="00073DFE" w:rsidP="00263D59">
      <w:pPr>
        <w:pStyle w:val="KSRChapterCntnt"/>
        <w:numPr>
          <w:ilvl w:val="0"/>
          <w:numId w:val="30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Reverse order, Wi-Fi disabled first</w:t>
      </w:r>
    </w:p>
    <w:p w14:paraId="3073E54E" w14:textId="43F90F92" w:rsidR="00073DFE" w:rsidRPr="0058790C" w:rsidRDefault="00073DFE" w:rsidP="007E506B">
      <w:pPr>
        <w:pStyle w:val="Heading2"/>
      </w:pPr>
      <w:r w:rsidRPr="0058790C">
        <w:t>Power Architecture</w:t>
      </w:r>
    </w:p>
    <w:p w14:paraId="6930ADFC" w14:textId="77777777" w:rsidR="00073DFE" w:rsidRPr="0058790C" w:rsidRDefault="00073DFE" w:rsidP="00F510F5">
      <w:pPr>
        <w:pStyle w:val="KSRChapterCntnt"/>
        <w:numPr>
          <w:ilvl w:val="0"/>
          <w:numId w:val="30"/>
        </w:numPr>
        <w:rPr>
          <w:rFonts w:eastAsia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>Single-cell Li-Po battery</w:t>
      </w:r>
    </w:p>
    <w:p w14:paraId="0B8F95C9" w14:textId="77777777" w:rsidR="00073DFE" w:rsidRPr="0058790C" w:rsidRDefault="00073DFE" w:rsidP="00F510F5">
      <w:pPr>
        <w:pStyle w:val="KSRChapterCntnt"/>
        <w:numPr>
          <w:ilvl w:val="0"/>
          <w:numId w:val="30"/>
        </w:numPr>
        <w:rPr>
          <w:rFonts w:eastAsia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>PMIC buck generates main system rail</w:t>
      </w:r>
    </w:p>
    <w:p w14:paraId="1E71EF74" w14:textId="77777777" w:rsidR="00073DFE" w:rsidRPr="0058790C" w:rsidRDefault="00073DFE" w:rsidP="00F510F5">
      <w:pPr>
        <w:pStyle w:val="KSRChapterCntnt"/>
        <w:numPr>
          <w:ilvl w:val="0"/>
          <w:numId w:val="30"/>
        </w:numPr>
        <w:rPr>
          <w:rFonts w:eastAsia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>Secondary LDO provides low-noise rail</w:t>
      </w:r>
    </w:p>
    <w:p w14:paraId="13FBE7CC" w14:textId="77777777" w:rsidR="00073DFE" w:rsidRPr="0058790C" w:rsidRDefault="00073DFE" w:rsidP="00F510F5">
      <w:pPr>
        <w:pStyle w:val="KSRChapterCntnt"/>
        <w:numPr>
          <w:ilvl w:val="0"/>
          <w:numId w:val="30"/>
        </w:numPr>
        <w:rPr>
          <w:rFonts w:eastAsia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>Separate power gating for Wi-Fi and backlight</w:t>
      </w:r>
    </w:p>
    <w:p w14:paraId="68364A21" w14:textId="1B05A5FA" w:rsidR="00073DFE" w:rsidRPr="0058790C" w:rsidRDefault="00073DFE" w:rsidP="00F510F5">
      <w:pPr>
        <w:pStyle w:val="KSRChapterCntnt"/>
        <w:numPr>
          <w:ilvl w:val="0"/>
          <w:numId w:val="30"/>
        </w:numPr>
        <w:rPr>
          <w:rFonts w:eastAsia="Times New Roman"/>
          <w:lang w:eastAsia="en-IN"/>
        </w:rPr>
      </w:pPr>
      <w:r w:rsidRPr="0058790C">
        <w:rPr>
          <w:rFonts w:eastAsia="Times New Roman"/>
          <w:lang w:eastAsia="en-IN" w:bidi="ta-IN"/>
        </w:rPr>
        <w:t>Battery voltage and current monitored by PMIC</w:t>
      </w:r>
    </w:p>
    <w:p w14:paraId="32D2A0D7" w14:textId="77777777" w:rsidR="00CA39CA" w:rsidRPr="0058790C" w:rsidRDefault="00CA39CA">
      <w:pPr>
        <w:rPr>
          <w:rFonts w:eastAsia="Times New Roman" w:cstheme="majorBidi"/>
          <w:b/>
          <w:bCs/>
          <w:caps/>
          <w:szCs w:val="26"/>
          <w:lang w:val="en-US" w:eastAsia="en-IN" w:bidi="ta-IN"/>
        </w:rPr>
      </w:pPr>
      <w:r w:rsidRPr="0058790C">
        <w:br w:type="page"/>
      </w:r>
    </w:p>
    <w:p w14:paraId="05C6C476" w14:textId="4EEB4569" w:rsidR="00073DFE" w:rsidRPr="0058790C" w:rsidRDefault="00073DFE" w:rsidP="007E506B">
      <w:pPr>
        <w:pStyle w:val="Heading2"/>
      </w:pPr>
      <w:r w:rsidRPr="0058790C">
        <w:lastRenderedPageBreak/>
        <w:t>Power Consumption &amp; Dissipation Calculations</w:t>
      </w:r>
    </w:p>
    <w:p w14:paraId="49058042" w14:textId="2B4323C6" w:rsidR="4FD456D6" w:rsidRPr="0058790C" w:rsidRDefault="00073DFE" w:rsidP="00263D59">
      <w:pPr>
        <w:spacing w:before="100" w:beforeAutospacing="1" w:after="100" w:afterAutospacing="1" w:line="240" w:lineRule="auto"/>
        <w:rPr>
          <w:rFonts w:eastAsia="Times New Roman" w:cs="Times New Roman"/>
          <w:lang w:eastAsia="en-IN" w:bidi="ta-IN"/>
        </w:rPr>
      </w:pPr>
      <w:r w:rsidRPr="0058790C">
        <w:rPr>
          <w:rFonts w:eastAsia="Times New Roman" w:cs="Times New Roman"/>
          <w:b/>
          <w:bCs/>
          <w:lang w:eastAsia="en-IN" w:bidi="ta-IN"/>
        </w:rPr>
        <w:t>Typical Current Consumption</w:t>
      </w:r>
      <w:r w:rsidR="003E12B6" w:rsidRPr="0058790C">
        <w:rPr>
          <w:rFonts w:eastAsia="Times New Roman" w:cs="Times New Roman"/>
          <w:b/>
          <w:bCs/>
          <w:lang w:eastAsia="en-IN" w:bidi="ta-IN"/>
        </w:rPr>
        <w:t xml:space="preserve"> </w:t>
      </w:r>
    </w:p>
    <w:tbl>
      <w:tblPr>
        <w:tblStyle w:val="TableGrid"/>
        <w:tblW w:w="8771" w:type="dxa"/>
        <w:jc w:val="center"/>
        <w:tblLook w:val="06A0" w:firstRow="1" w:lastRow="0" w:firstColumn="1" w:lastColumn="0" w:noHBand="1" w:noVBand="1"/>
      </w:tblPr>
      <w:tblGrid>
        <w:gridCol w:w="1830"/>
        <w:gridCol w:w="761"/>
        <w:gridCol w:w="571"/>
        <w:gridCol w:w="571"/>
        <w:gridCol w:w="1713"/>
        <w:gridCol w:w="703"/>
        <w:gridCol w:w="768"/>
        <w:gridCol w:w="967"/>
        <w:gridCol w:w="887"/>
      </w:tblGrid>
      <w:tr w:rsidR="00F510F5" w:rsidRPr="0058790C" w14:paraId="27F7F1B1" w14:textId="77777777" w:rsidTr="6457FDB6">
        <w:trPr>
          <w:trHeight w:val="315"/>
          <w:jc w:val="center"/>
        </w:trPr>
        <w:tc>
          <w:tcPr>
            <w:tcW w:w="18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C6FA9F" w14:textId="358F8080" w:rsidR="5A9E3903" w:rsidRPr="0058790C" w:rsidRDefault="5A9E3903" w:rsidP="00F510F5">
            <w:pPr>
              <w:jc w:val="center"/>
              <w:rPr>
                <w:b/>
                <w:bCs/>
              </w:rPr>
            </w:pPr>
            <w:r w:rsidRPr="0058790C">
              <w:rPr>
                <w:b/>
                <w:bCs/>
              </w:rPr>
              <w:t>Operation (Approx. time)</w:t>
            </w:r>
          </w:p>
        </w:tc>
        <w:tc>
          <w:tcPr>
            <w:tcW w:w="76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3DEECA" w14:textId="596642B2" w:rsidR="5A9E3903" w:rsidRPr="0058790C" w:rsidRDefault="5A9E3903" w:rsidP="00F510F5">
            <w:pPr>
              <w:jc w:val="center"/>
              <w:rPr>
                <w:b/>
                <w:bCs/>
                <w:sz w:val="18"/>
                <w:szCs w:val="16"/>
              </w:rPr>
            </w:pPr>
            <w:r w:rsidRPr="0058790C">
              <w:rPr>
                <w:b/>
                <w:bCs/>
                <w:sz w:val="18"/>
                <w:szCs w:val="16"/>
              </w:rPr>
              <w:t>PMIC and LDO</w:t>
            </w:r>
          </w:p>
        </w:tc>
        <w:tc>
          <w:tcPr>
            <w:tcW w:w="5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093064" w14:textId="60AF5096" w:rsidR="5A9E3903" w:rsidRPr="0058790C" w:rsidRDefault="5A9E3903" w:rsidP="00F510F5">
            <w:pPr>
              <w:jc w:val="center"/>
              <w:rPr>
                <w:b/>
                <w:bCs/>
                <w:sz w:val="18"/>
                <w:szCs w:val="16"/>
              </w:rPr>
            </w:pPr>
            <w:r w:rsidRPr="0058790C">
              <w:rPr>
                <w:b/>
                <w:bCs/>
                <w:sz w:val="18"/>
                <w:szCs w:val="16"/>
              </w:rPr>
              <w:t>MCU</w:t>
            </w:r>
          </w:p>
        </w:tc>
        <w:tc>
          <w:tcPr>
            <w:tcW w:w="5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6F194C" w14:textId="56DA76BC" w:rsidR="5A9E3903" w:rsidRPr="0058790C" w:rsidRDefault="2959F859" w:rsidP="00F510F5">
            <w:pPr>
              <w:jc w:val="center"/>
              <w:rPr>
                <w:b/>
                <w:bCs/>
                <w:sz w:val="18"/>
                <w:szCs w:val="16"/>
              </w:rPr>
            </w:pPr>
            <w:r w:rsidRPr="0058790C">
              <w:rPr>
                <w:b/>
                <w:bCs/>
                <w:sz w:val="18"/>
                <w:szCs w:val="16"/>
              </w:rPr>
              <w:t>W</w:t>
            </w:r>
            <w:r w:rsidR="00F510F5" w:rsidRPr="0058790C">
              <w:rPr>
                <w:b/>
                <w:bCs/>
                <w:sz w:val="18"/>
                <w:szCs w:val="16"/>
              </w:rPr>
              <w:t>i-</w:t>
            </w:r>
            <w:r w:rsidRPr="0058790C">
              <w:rPr>
                <w:b/>
                <w:bCs/>
                <w:sz w:val="18"/>
                <w:szCs w:val="16"/>
              </w:rPr>
              <w:t>Fi</w:t>
            </w:r>
          </w:p>
        </w:tc>
        <w:tc>
          <w:tcPr>
            <w:tcW w:w="17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1B8BAC" w14:textId="489C75E9" w:rsidR="5A9E3903" w:rsidRPr="0058790C" w:rsidRDefault="5A9E3903" w:rsidP="00F510F5">
            <w:pPr>
              <w:jc w:val="center"/>
              <w:rPr>
                <w:b/>
                <w:bCs/>
                <w:sz w:val="18"/>
                <w:szCs w:val="16"/>
              </w:rPr>
            </w:pPr>
            <w:r w:rsidRPr="0058790C">
              <w:rPr>
                <w:b/>
                <w:bCs/>
                <w:sz w:val="18"/>
                <w:szCs w:val="16"/>
              </w:rPr>
              <w:t>DISPLAY &amp; Back Light (50% PWM)</w:t>
            </w:r>
          </w:p>
        </w:tc>
        <w:tc>
          <w:tcPr>
            <w:tcW w:w="7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8FEF99" w14:textId="3564360D" w:rsidR="5A9E3903" w:rsidRPr="0058790C" w:rsidRDefault="5A9E3903" w:rsidP="00F510F5">
            <w:pPr>
              <w:jc w:val="center"/>
              <w:rPr>
                <w:b/>
                <w:bCs/>
                <w:sz w:val="18"/>
                <w:szCs w:val="16"/>
              </w:rPr>
            </w:pPr>
            <w:r w:rsidRPr="0058790C">
              <w:rPr>
                <w:b/>
                <w:bCs/>
                <w:sz w:val="18"/>
                <w:szCs w:val="16"/>
              </w:rPr>
              <w:t>IMU</w:t>
            </w:r>
          </w:p>
        </w:tc>
        <w:tc>
          <w:tcPr>
            <w:tcW w:w="7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488C2E" w14:textId="5E8D224F" w:rsidR="5A9E3903" w:rsidRPr="0058790C" w:rsidRDefault="5A9E3903" w:rsidP="00F510F5">
            <w:pPr>
              <w:jc w:val="center"/>
              <w:rPr>
                <w:b/>
                <w:bCs/>
                <w:sz w:val="18"/>
                <w:szCs w:val="16"/>
              </w:rPr>
            </w:pPr>
            <w:r w:rsidRPr="0058790C">
              <w:rPr>
                <w:b/>
                <w:bCs/>
                <w:sz w:val="18"/>
                <w:szCs w:val="16"/>
              </w:rPr>
              <w:t>AUDIO</w:t>
            </w:r>
          </w:p>
        </w:tc>
        <w:tc>
          <w:tcPr>
            <w:tcW w:w="9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143AD7" w14:textId="607A525C" w:rsidR="5A9E3903" w:rsidRPr="0058790C" w:rsidRDefault="5A9E3903" w:rsidP="00F510F5">
            <w:pPr>
              <w:jc w:val="center"/>
              <w:rPr>
                <w:b/>
                <w:bCs/>
                <w:sz w:val="18"/>
                <w:szCs w:val="16"/>
              </w:rPr>
            </w:pPr>
            <w:r w:rsidRPr="0058790C">
              <w:rPr>
                <w:b/>
                <w:bCs/>
                <w:sz w:val="18"/>
                <w:szCs w:val="16"/>
              </w:rPr>
              <w:t>HAPTIC (50% PWM)</w:t>
            </w:r>
          </w:p>
        </w:tc>
        <w:tc>
          <w:tcPr>
            <w:tcW w:w="88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F77605" w14:textId="4FB671C2" w:rsidR="5A9E3903" w:rsidRPr="0058790C" w:rsidRDefault="5A9E3903" w:rsidP="00F510F5">
            <w:pPr>
              <w:jc w:val="center"/>
              <w:rPr>
                <w:b/>
                <w:bCs/>
                <w:sz w:val="18"/>
                <w:szCs w:val="16"/>
              </w:rPr>
            </w:pPr>
            <w:r w:rsidRPr="0058790C">
              <w:rPr>
                <w:b/>
                <w:bCs/>
                <w:sz w:val="18"/>
                <w:szCs w:val="16"/>
              </w:rPr>
              <w:t>TOTAL</w:t>
            </w:r>
          </w:p>
        </w:tc>
      </w:tr>
      <w:tr w:rsidR="00F510F5" w:rsidRPr="0058790C" w14:paraId="2C44BE2B" w14:textId="77777777" w:rsidTr="6457FDB6">
        <w:trPr>
          <w:trHeight w:val="315"/>
          <w:jc w:val="center"/>
        </w:trPr>
        <w:tc>
          <w:tcPr>
            <w:tcW w:w="18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CA5B17" w14:textId="3E7B771E" w:rsidR="5A9E3903" w:rsidRPr="0058790C" w:rsidRDefault="71D47A57" w:rsidP="00F510F5">
            <w:pPr>
              <w:jc w:val="center"/>
              <w:rPr>
                <w:b/>
                <w:bCs/>
                <w:szCs w:val="24"/>
              </w:rPr>
            </w:pPr>
            <w:r w:rsidRPr="0058790C">
              <w:rPr>
                <w:b/>
                <w:bCs/>
                <w:szCs w:val="24"/>
              </w:rPr>
              <w:t>Booting</w:t>
            </w:r>
            <w:r w:rsidR="5A9E3903" w:rsidRPr="0058790C">
              <w:rPr>
                <w:b/>
                <w:bCs/>
                <w:szCs w:val="24"/>
              </w:rPr>
              <w:t xml:space="preserve"> (5 Sec)</w:t>
            </w:r>
          </w:p>
        </w:tc>
        <w:tc>
          <w:tcPr>
            <w:tcW w:w="76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FFB41B" w14:textId="2536ED41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0.823</w:t>
            </w:r>
          </w:p>
        </w:tc>
        <w:tc>
          <w:tcPr>
            <w:tcW w:w="5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D96472" w14:textId="47389EEB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3</w:t>
            </w:r>
          </w:p>
        </w:tc>
        <w:tc>
          <w:tcPr>
            <w:tcW w:w="5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1025D" w14:textId="62358213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180</w:t>
            </w:r>
          </w:p>
        </w:tc>
        <w:tc>
          <w:tcPr>
            <w:tcW w:w="17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294BB3" w14:textId="39CBF18A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50</w:t>
            </w:r>
          </w:p>
        </w:tc>
        <w:tc>
          <w:tcPr>
            <w:tcW w:w="7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395B35" w14:textId="5FFDFE6B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0.55</w:t>
            </w:r>
          </w:p>
        </w:tc>
        <w:tc>
          <w:tcPr>
            <w:tcW w:w="7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1F1BB4" w14:textId="2E162D0F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5</w:t>
            </w:r>
          </w:p>
        </w:tc>
        <w:tc>
          <w:tcPr>
            <w:tcW w:w="9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77AE52" w14:textId="1366B24B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30</w:t>
            </w:r>
          </w:p>
        </w:tc>
        <w:tc>
          <w:tcPr>
            <w:tcW w:w="88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84B530" w14:textId="516DBB2A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269.37</w:t>
            </w:r>
          </w:p>
        </w:tc>
      </w:tr>
      <w:tr w:rsidR="00F510F5" w:rsidRPr="0058790C" w14:paraId="3CDD35AD" w14:textId="77777777" w:rsidTr="6457FDB6">
        <w:trPr>
          <w:trHeight w:val="315"/>
          <w:jc w:val="center"/>
        </w:trPr>
        <w:tc>
          <w:tcPr>
            <w:tcW w:w="18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C59DF9" w14:textId="6DE96E59" w:rsidR="5A9E3903" w:rsidRPr="0058790C" w:rsidRDefault="5A9E3903" w:rsidP="00F510F5">
            <w:pPr>
              <w:jc w:val="center"/>
              <w:rPr>
                <w:b/>
                <w:bCs/>
                <w:szCs w:val="24"/>
              </w:rPr>
            </w:pPr>
            <w:r w:rsidRPr="0058790C">
              <w:rPr>
                <w:b/>
                <w:bCs/>
                <w:szCs w:val="24"/>
              </w:rPr>
              <w:t>Data Communication (1 Sec)</w:t>
            </w:r>
          </w:p>
        </w:tc>
        <w:tc>
          <w:tcPr>
            <w:tcW w:w="76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21032C" w14:textId="4B06DF6E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0.823</w:t>
            </w:r>
          </w:p>
        </w:tc>
        <w:tc>
          <w:tcPr>
            <w:tcW w:w="5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2DF598" w14:textId="61B662EA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3</w:t>
            </w:r>
          </w:p>
        </w:tc>
        <w:tc>
          <w:tcPr>
            <w:tcW w:w="5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92D598" w14:textId="1B533E44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60</w:t>
            </w:r>
          </w:p>
        </w:tc>
        <w:tc>
          <w:tcPr>
            <w:tcW w:w="17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0B4C97" w14:textId="2CFD90B0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0</w:t>
            </w:r>
          </w:p>
        </w:tc>
        <w:tc>
          <w:tcPr>
            <w:tcW w:w="7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97DEB6" w14:textId="585BE560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0.55</w:t>
            </w:r>
          </w:p>
        </w:tc>
        <w:tc>
          <w:tcPr>
            <w:tcW w:w="7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9C7DD1" w14:textId="2A210BE7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5</w:t>
            </w:r>
          </w:p>
        </w:tc>
        <w:tc>
          <w:tcPr>
            <w:tcW w:w="9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0B3253" w14:textId="16A47613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30</w:t>
            </w:r>
          </w:p>
        </w:tc>
        <w:tc>
          <w:tcPr>
            <w:tcW w:w="88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088E64" w14:textId="79B227CD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99.37</w:t>
            </w:r>
          </w:p>
        </w:tc>
      </w:tr>
      <w:tr w:rsidR="00F510F5" w:rsidRPr="0058790C" w14:paraId="2C8E4C38" w14:textId="77777777" w:rsidTr="6457FDB6">
        <w:trPr>
          <w:trHeight w:val="315"/>
          <w:jc w:val="center"/>
        </w:trPr>
        <w:tc>
          <w:tcPr>
            <w:tcW w:w="18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29A34A" w14:textId="3E526AFA" w:rsidR="5A9E3903" w:rsidRPr="0058790C" w:rsidRDefault="5A9E3903" w:rsidP="00F510F5">
            <w:pPr>
              <w:jc w:val="center"/>
              <w:rPr>
                <w:b/>
                <w:bCs/>
                <w:szCs w:val="24"/>
              </w:rPr>
            </w:pPr>
            <w:r w:rsidRPr="0058790C">
              <w:rPr>
                <w:b/>
                <w:bCs/>
                <w:szCs w:val="24"/>
              </w:rPr>
              <w:t>Rest Position</w:t>
            </w:r>
          </w:p>
        </w:tc>
        <w:tc>
          <w:tcPr>
            <w:tcW w:w="76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397171" w14:textId="7ADEDBDF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0.823</w:t>
            </w:r>
          </w:p>
        </w:tc>
        <w:tc>
          <w:tcPr>
            <w:tcW w:w="5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F41510" w14:textId="52A5FF29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3</w:t>
            </w:r>
          </w:p>
        </w:tc>
        <w:tc>
          <w:tcPr>
            <w:tcW w:w="5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CAC64B" w14:textId="48DFA3A7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60</w:t>
            </w:r>
          </w:p>
        </w:tc>
        <w:tc>
          <w:tcPr>
            <w:tcW w:w="17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F0CCD8" w14:textId="5038A4D0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0</w:t>
            </w:r>
          </w:p>
        </w:tc>
        <w:tc>
          <w:tcPr>
            <w:tcW w:w="7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222AD6" w14:textId="64425553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0.55</w:t>
            </w:r>
          </w:p>
        </w:tc>
        <w:tc>
          <w:tcPr>
            <w:tcW w:w="7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7E1D11" w14:textId="7F92D24D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0</w:t>
            </w:r>
          </w:p>
        </w:tc>
        <w:tc>
          <w:tcPr>
            <w:tcW w:w="9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EC6F63" w14:textId="453A9931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0</w:t>
            </w:r>
          </w:p>
        </w:tc>
        <w:tc>
          <w:tcPr>
            <w:tcW w:w="88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65EF2F" w14:textId="42ADD2BE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94.37</w:t>
            </w:r>
          </w:p>
        </w:tc>
      </w:tr>
      <w:tr w:rsidR="00F510F5" w:rsidRPr="0058790C" w14:paraId="5C1CCFD9" w14:textId="77777777" w:rsidTr="6457FDB6">
        <w:trPr>
          <w:trHeight w:val="315"/>
          <w:jc w:val="center"/>
        </w:trPr>
        <w:tc>
          <w:tcPr>
            <w:tcW w:w="18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0B97F7" w14:textId="7413C9B6" w:rsidR="5A9E3903" w:rsidRPr="0058790C" w:rsidRDefault="5A9E3903" w:rsidP="00F510F5">
            <w:pPr>
              <w:jc w:val="center"/>
              <w:rPr>
                <w:b/>
                <w:bCs/>
                <w:szCs w:val="24"/>
              </w:rPr>
            </w:pPr>
            <w:r w:rsidRPr="0058790C">
              <w:rPr>
                <w:b/>
                <w:bCs/>
                <w:szCs w:val="24"/>
              </w:rPr>
              <w:t>Wake Position</w:t>
            </w:r>
          </w:p>
        </w:tc>
        <w:tc>
          <w:tcPr>
            <w:tcW w:w="76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DEF968" w14:textId="362E2DF3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0.823</w:t>
            </w:r>
          </w:p>
        </w:tc>
        <w:tc>
          <w:tcPr>
            <w:tcW w:w="5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610144" w14:textId="24A58D3C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3</w:t>
            </w:r>
          </w:p>
        </w:tc>
        <w:tc>
          <w:tcPr>
            <w:tcW w:w="5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DEF238" w14:textId="28BA9EA2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60</w:t>
            </w:r>
          </w:p>
        </w:tc>
        <w:tc>
          <w:tcPr>
            <w:tcW w:w="17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39C677" w14:textId="7E27F4FC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50</w:t>
            </w:r>
          </w:p>
        </w:tc>
        <w:tc>
          <w:tcPr>
            <w:tcW w:w="7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C295D8" w14:textId="4880443D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0.55</w:t>
            </w:r>
          </w:p>
        </w:tc>
        <w:tc>
          <w:tcPr>
            <w:tcW w:w="7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84424F" w14:textId="5DEE5E9B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0</w:t>
            </w:r>
          </w:p>
        </w:tc>
        <w:tc>
          <w:tcPr>
            <w:tcW w:w="9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134E83" w14:textId="10E1EEBA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0</w:t>
            </w:r>
          </w:p>
        </w:tc>
        <w:tc>
          <w:tcPr>
            <w:tcW w:w="88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C3AA75" w14:textId="217A92D3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114.37</w:t>
            </w:r>
          </w:p>
        </w:tc>
      </w:tr>
      <w:tr w:rsidR="00F510F5" w:rsidRPr="0058790C" w14:paraId="39E9DC0B" w14:textId="77777777" w:rsidTr="6457FDB6">
        <w:trPr>
          <w:trHeight w:val="315"/>
          <w:jc w:val="center"/>
        </w:trPr>
        <w:tc>
          <w:tcPr>
            <w:tcW w:w="18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7C043C" w14:textId="33512BD6" w:rsidR="5A9E3903" w:rsidRPr="0058790C" w:rsidRDefault="5A9E3903" w:rsidP="00F510F5">
            <w:pPr>
              <w:jc w:val="center"/>
              <w:rPr>
                <w:b/>
                <w:bCs/>
                <w:szCs w:val="24"/>
              </w:rPr>
            </w:pPr>
            <w:r w:rsidRPr="0058790C">
              <w:rPr>
                <w:b/>
                <w:bCs/>
                <w:szCs w:val="24"/>
              </w:rPr>
              <w:t>Docking</w:t>
            </w:r>
          </w:p>
        </w:tc>
        <w:tc>
          <w:tcPr>
            <w:tcW w:w="76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282422" w14:textId="4C0B7381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0.823</w:t>
            </w:r>
          </w:p>
        </w:tc>
        <w:tc>
          <w:tcPr>
            <w:tcW w:w="5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CAE5CC" w14:textId="6E5AEFA1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3</w:t>
            </w:r>
          </w:p>
        </w:tc>
        <w:tc>
          <w:tcPr>
            <w:tcW w:w="5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570C88" w14:textId="3F00AB93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60</w:t>
            </w:r>
          </w:p>
        </w:tc>
        <w:tc>
          <w:tcPr>
            <w:tcW w:w="17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C6A3C8" w14:textId="31A7F68A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0</w:t>
            </w:r>
          </w:p>
        </w:tc>
        <w:tc>
          <w:tcPr>
            <w:tcW w:w="7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CBB83C" w14:textId="519568FD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0.55</w:t>
            </w:r>
          </w:p>
        </w:tc>
        <w:tc>
          <w:tcPr>
            <w:tcW w:w="7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CD0618" w14:textId="701770D4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0</w:t>
            </w:r>
          </w:p>
        </w:tc>
        <w:tc>
          <w:tcPr>
            <w:tcW w:w="9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049DFE" w14:textId="1BAF617A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0</w:t>
            </w:r>
          </w:p>
        </w:tc>
        <w:tc>
          <w:tcPr>
            <w:tcW w:w="88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05F11C" w14:textId="765F6D49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64.37</w:t>
            </w:r>
          </w:p>
        </w:tc>
      </w:tr>
      <w:tr w:rsidR="00F510F5" w:rsidRPr="0058790C" w14:paraId="63657B0B" w14:textId="77777777" w:rsidTr="6457FDB6">
        <w:trPr>
          <w:trHeight w:val="315"/>
          <w:jc w:val="center"/>
        </w:trPr>
        <w:tc>
          <w:tcPr>
            <w:tcW w:w="18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5EE206" w14:textId="6A63C6C1" w:rsidR="5A9E3903" w:rsidRPr="0058790C" w:rsidRDefault="5A9E3903" w:rsidP="00F510F5">
            <w:pPr>
              <w:jc w:val="center"/>
              <w:rPr>
                <w:b/>
                <w:bCs/>
                <w:szCs w:val="24"/>
              </w:rPr>
            </w:pPr>
            <w:r w:rsidRPr="0058790C">
              <w:rPr>
                <w:b/>
                <w:bCs/>
                <w:szCs w:val="24"/>
              </w:rPr>
              <w:t>Vibration (1 Sec)</w:t>
            </w:r>
          </w:p>
        </w:tc>
        <w:tc>
          <w:tcPr>
            <w:tcW w:w="76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913743" w14:textId="7622278F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0.823</w:t>
            </w:r>
          </w:p>
        </w:tc>
        <w:tc>
          <w:tcPr>
            <w:tcW w:w="5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92DD92" w14:textId="175497A8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3</w:t>
            </w:r>
          </w:p>
        </w:tc>
        <w:tc>
          <w:tcPr>
            <w:tcW w:w="5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1979F8" w14:textId="234AC181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60</w:t>
            </w:r>
          </w:p>
        </w:tc>
        <w:tc>
          <w:tcPr>
            <w:tcW w:w="17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BA5B84" w14:textId="05EE318E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50</w:t>
            </w:r>
          </w:p>
        </w:tc>
        <w:tc>
          <w:tcPr>
            <w:tcW w:w="7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0A984B" w14:textId="1DEFD733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0.55</w:t>
            </w:r>
          </w:p>
        </w:tc>
        <w:tc>
          <w:tcPr>
            <w:tcW w:w="7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CE9625" w14:textId="151F855D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0</w:t>
            </w:r>
          </w:p>
        </w:tc>
        <w:tc>
          <w:tcPr>
            <w:tcW w:w="9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19F20C" w14:textId="754BFF59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30</w:t>
            </w:r>
          </w:p>
        </w:tc>
        <w:tc>
          <w:tcPr>
            <w:tcW w:w="88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8841CF" w14:textId="45F0720B" w:rsidR="5A9E3903" w:rsidRPr="0058790C" w:rsidRDefault="5A9E3903" w:rsidP="00F510F5">
            <w:pPr>
              <w:jc w:val="center"/>
              <w:rPr>
                <w:szCs w:val="24"/>
              </w:rPr>
            </w:pPr>
            <w:r w:rsidRPr="0058790C">
              <w:rPr>
                <w:szCs w:val="24"/>
              </w:rPr>
              <w:t>144.37</w:t>
            </w:r>
          </w:p>
        </w:tc>
      </w:tr>
    </w:tbl>
    <w:p w14:paraId="6CEB7121" w14:textId="5F373E61" w:rsidR="003E12B6" w:rsidRPr="0058790C" w:rsidRDefault="00A83A20" w:rsidP="003E12B6">
      <w:pPr>
        <w:pStyle w:val="KSRChapterCntnt"/>
        <w:ind w:firstLine="0"/>
        <w:jc w:val="right"/>
        <w:rPr>
          <w:rFonts w:eastAsia="Times New Roman"/>
          <w:lang w:eastAsia="en-IN" w:bidi="ta-IN"/>
        </w:rPr>
      </w:pPr>
      <w:r w:rsidRPr="0058790C">
        <w:rPr>
          <w:rFonts w:eastAsia="Times New Roman"/>
          <w:b/>
          <w:bCs/>
          <w:lang w:eastAsia="en-IN" w:bidi="ta-IN"/>
        </w:rPr>
        <w:t>(</w:t>
      </w:r>
      <w:r w:rsidR="003E12B6" w:rsidRPr="0058790C">
        <w:rPr>
          <w:rFonts w:eastAsia="Times New Roman"/>
          <w:b/>
          <w:bCs/>
          <w:lang w:eastAsia="en-IN" w:bidi="ta-IN"/>
        </w:rPr>
        <w:t>All values in mA</w:t>
      </w:r>
      <w:r w:rsidRPr="0058790C">
        <w:rPr>
          <w:rFonts w:eastAsia="Times New Roman"/>
          <w:b/>
          <w:bCs/>
          <w:lang w:eastAsia="en-IN" w:bidi="ta-IN"/>
        </w:rPr>
        <w:t>)</w:t>
      </w:r>
    </w:p>
    <w:p w14:paraId="5C90E26A" w14:textId="49C02F82" w:rsidR="00073DFE" w:rsidRPr="0058790C" w:rsidRDefault="00073DFE" w:rsidP="00A61410">
      <w:pPr>
        <w:pStyle w:val="KSRChapterCntnt"/>
        <w:ind w:firstLine="0"/>
        <w:rPr>
          <w:rFonts w:eastAsia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 xml:space="preserve">Estimated runtime: </w:t>
      </w:r>
      <w:r w:rsidRPr="0058790C">
        <w:rPr>
          <w:rFonts w:eastAsia="Times New Roman"/>
          <w:b/>
          <w:bCs/>
          <w:lang w:eastAsia="en-IN" w:bidi="ta-IN"/>
        </w:rPr>
        <w:t>18–24 hours</w:t>
      </w:r>
      <w:r w:rsidRPr="0058790C">
        <w:rPr>
          <w:rFonts w:eastAsia="Times New Roman"/>
          <w:lang w:eastAsia="en-IN" w:bidi="ta-IN"/>
        </w:rPr>
        <w:t xml:space="preserve"> typical mixed usage.</w:t>
      </w:r>
      <w:r w:rsidR="00A61410" w:rsidRPr="0058790C">
        <w:rPr>
          <w:rFonts w:eastAsia="Times New Roman"/>
          <w:lang w:eastAsia="en-IN" w:bidi="ta-IN"/>
        </w:rPr>
        <w:t xml:space="preserve"> </w:t>
      </w:r>
    </w:p>
    <w:p w14:paraId="3D4AD825" w14:textId="5B0E6B8A" w:rsidR="00073DFE" w:rsidRPr="0058790C" w:rsidRDefault="00073DFE" w:rsidP="003F3BEE">
      <w:pPr>
        <w:pStyle w:val="Heading2"/>
      </w:pPr>
      <w:r w:rsidRPr="0058790C">
        <w:t>Reset Scheme</w:t>
      </w:r>
    </w:p>
    <w:p w14:paraId="7B52E2E6" w14:textId="77777777" w:rsidR="00073DFE" w:rsidRPr="0058790C" w:rsidRDefault="00073DFE" w:rsidP="00C47E10">
      <w:pPr>
        <w:pStyle w:val="KSRChapterCntnt"/>
        <w:numPr>
          <w:ilvl w:val="0"/>
          <w:numId w:val="32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Power-on reset via PMIC</w:t>
      </w:r>
    </w:p>
    <w:p w14:paraId="35D77B21" w14:textId="77777777" w:rsidR="00073DFE" w:rsidRPr="0058790C" w:rsidRDefault="00073DFE" w:rsidP="00C47E10">
      <w:pPr>
        <w:pStyle w:val="KSRChapterCntnt"/>
        <w:numPr>
          <w:ilvl w:val="0"/>
          <w:numId w:val="32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Software reset controlled by MCU</w:t>
      </w:r>
    </w:p>
    <w:p w14:paraId="269B7848" w14:textId="77777777" w:rsidR="00073DFE" w:rsidRPr="0058790C" w:rsidRDefault="00073DFE" w:rsidP="00C47E10">
      <w:pPr>
        <w:pStyle w:val="KSRChapterCntnt"/>
        <w:numPr>
          <w:ilvl w:val="0"/>
          <w:numId w:val="32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Watchdog reset for fault recovery</w:t>
      </w:r>
    </w:p>
    <w:p w14:paraId="1268710C" w14:textId="3E145D06" w:rsidR="00073DFE" w:rsidRPr="0058790C" w:rsidRDefault="00073DFE" w:rsidP="00C47E10">
      <w:pPr>
        <w:pStyle w:val="KSRChapterCntnt"/>
        <w:numPr>
          <w:ilvl w:val="0"/>
          <w:numId w:val="32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User action button triggers application-level reset</w:t>
      </w:r>
    </w:p>
    <w:p w14:paraId="1091B960" w14:textId="41816461" w:rsidR="008C2A21" w:rsidRPr="0058790C" w:rsidRDefault="008C2A21" w:rsidP="008C2A21">
      <w:pPr>
        <w:pStyle w:val="Heading2"/>
        <w:rPr>
          <w:szCs w:val="24"/>
        </w:rPr>
      </w:pPr>
      <w:r w:rsidRPr="0058790C">
        <w:t>GPIO Mapping</w:t>
      </w:r>
    </w:p>
    <w:p w14:paraId="76D2473A" w14:textId="77777777" w:rsidR="00073DFE" w:rsidRPr="0058790C" w:rsidRDefault="00073DFE" w:rsidP="00263D59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Cs w:val="24"/>
          <w:lang w:eastAsia="en-IN" w:bidi="ta-IN"/>
        </w:rPr>
      </w:pPr>
      <w:r w:rsidRPr="0058790C">
        <w:rPr>
          <w:rFonts w:eastAsia="Times New Roman" w:cs="Times New Roman"/>
          <w:b/>
          <w:bCs/>
          <w:lang w:eastAsia="en-IN" w:bidi="ta-IN"/>
        </w:rPr>
        <w:t>Table 2.8 – GPIO Mapping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7"/>
        <w:gridCol w:w="2123"/>
        <w:gridCol w:w="1176"/>
        <w:gridCol w:w="1746"/>
        <w:gridCol w:w="1181"/>
        <w:gridCol w:w="1724"/>
      </w:tblGrid>
      <w:tr w:rsidR="00C729E2" w:rsidRPr="0058790C" w14:paraId="0B2E109A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7ADE34E9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MCU Pin</w:t>
            </w:r>
          </w:p>
        </w:tc>
        <w:tc>
          <w:tcPr>
            <w:tcW w:w="0" w:type="auto"/>
            <w:vAlign w:val="center"/>
            <w:hideMark/>
          </w:tcPr>
          <w:p w14:paraId="39A0BDC4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Signal Name</w:t>
            </w:r>
          </w:p>
        </w:tc>
        <w:tc>
          <w:tcPr>
            <w:tcW w:w="0" w:type="auto"/>
            <w:vAlign w:val="center"/>
            <w:hideMark/>
          </w:tcPr>
          <w:p w14:paraId="669CCA10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2800BB0E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Connected Subsystem</w:t>
            </w:r>
          </w:p>
        </w:tc>
        <w:tc>
          <w:tcPr>
            <w:tcW w:w="0" w:type="auto"/>
            <w:vAlign w:val="center"/>
            <w:hideMark/>
          </w:tcPr>
          <w:p w14:paraId="3F14C980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B82FCEF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Description</w:t>
            </w:r>
          </w:p>
        </w:tc>
      </w:tr>
      <w:tr w:rsidR="00C729E2" w:rsidRPr="0058790C" w14:paraId="1F50850B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013FAB22" w14:textId="1A9A8930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PB</w:t>
            </w:r>
            <w:r w:rsidR="007061ED"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94D9E6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I2C1_SCL</w:t>
            </w:r>
          </w:p>
        </w:tc>
        <w:tc>
          <w:tcPr>
            <w:tcW w:w="0" w:type="auto"/>
            <w:vAlign w:val="center"/>
            <w:hideMark/>
          </w:tcPr>
          <w:p w14:paraId="2377F5EB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Bi-dir</w:t>
            </w:r>
          </w:p>
        </w:tc>
        <w:tc>
          <w:tcPr>
            <w:tcW w:w="0" w:type="auto"/>
            <w:vAlign w:val="center"/>
            <w:hideMark/>
          </w:tcPr>
          <w:p w14:paraId="4C220189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PMIC (nPM1300)</w:t>
            </w:r>
          </w:p>
        </w:tc>
        <w:tc>
          <w:tcPr>
            <w:tcW w:w="0" w:type="auto"/>
            <w:vAlign w:val="center"/>
            <w:hideMark/>
          </w:tcPr>
          <w:p w14:paraId="4FA1C90F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I2C-1</w:t>
            </w:r>
          </w:p>
        </w:tc>
        <w:tc>
          <w:tcPr>
            <w:tcW w:w="0" w:type="auto"/>
            <w:vAlign w:val="center"/>
            <w:hideMark/>
          </w:tcPr>
          <w:p w14:paraId="0CAB3658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PMIC control, charger &amp; fuel-gauge</w:t>
            </w:r>
          </w:p>
        </w:tc>
      </w:tr>
      <w:tr w:rsidR="00C729E2" w:rsidRPr="0058790C" w14:paraId="580E3D6F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6F0CBDE0" w14:textId="177FBEE3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PB</w:t>
            </w:r>
            <w:r w:rsidR="007061ED"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DD3422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I2C1_SDA</w:t>
            </w:r>
          </w:p>
        </w:tc>
        <w:tc>
          <w:tcPr>
            <w:tcW w:w="0" w:type="auto"/>
            <w:vAlign w:val="center"/>
            <w:hideMark/>
          </w:tcPr>
          <w:p w14:paraId="7F25DCA2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Bi-dir</w:t>
            </w:r>
          </w:p>
        </w:tc>
        <w:tc>
          <w:tcPr>
            <w:tcW w:w="0" w:type="auto"/>
            <w:vAlign w:val="center"/>
            <w:hideMark/>
          </w:tcPr>
          <w:p w14:paraId="6A8E1C59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PMIC (nPM1300)</w:t>
            </w:r>
          </w:p>
        </w:tc>
        <w:tc>
          <w:tcPr>
            <w:tcW w:w="0" w:type="auto"/>
            <w:vAlign w:val="center"/>
            <w:hideMark/>
          </w:tcPr>
          <w:p w14:paraId="68E278F1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I2C-1</w:t>
            </w:r>
          </w:p>
        </w:tc>
        <w:tc>
          <w:tcPr>
            <w:tcW w:w="0" w:type="auto"/>
            <w:vAlign w:val="center"/>
            <w:hideMark/>
          </w:tcPr>
          <w:p w14:paraId="5346A3FF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PMIC control, charger &amp; fuel-gauge</w:t>
            </w:r>
          </w:p>
        </w:tc>
      </w:tr>
      <w:tr w:rsidR="00C729E2" w:rsidRPr="0058790C" w14:paraId="172D3B01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3557B653" w14:textId="57A89AB0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PB</w:t>
            </w:r>
            <w:r w:rsidR="006927FB"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0FA5051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PMIC_SHPHLD</w:t>
            </w:r>
          </w:p>
        </w:tc>
        <w:tc>
          <w:tcPr>
            <w:tcW w:w="0" w:type="auto"/>
            <w:vAlign w:val="center"/>
            <w:hideMark/>
          </w:tcPr>
          <w:p w14:paraId="1DE7F5D1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6CE03DA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PMIC</w:t>
            </w:r>
          </w:p>
        </w:tc>
        <w:tc>
          <w:tcPr>
            <w:tcW w:w="0" w:type="auto"/>
            <w:vAlign w:val="center"/>
            <w:hideMark/>
          </w:tcPr>
          <w:p w14:paraId="0876BEFE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14:paraId="4E89CA93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Ship-hold / system power latch</w:t>
            </w:r>
          </w:p>
        </w:tc>
      </w:tr>
      <w:tr w:rsidR="00C729E2" w:rsidRPr="0058790C" w14:paraId="0B43265C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3D3D416C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lastRenderedPageBreak/>
              <w:t>PC9</w:t>
            </w:r>
          </w:p>
        </w:tc>
        <w:tc>
          <w:tcPr>
            <w:tcW w:w="0" w:type="auto"/>
            <w:vAlign w:val="center"/>
            <w:hideMark/>
          </w:tcPr>
          <w:p w14:paraId="72039E94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USER_BTN</w:t>
            </w:r>
          </w:p>
        </w:tc>
        <w:tc>
          <w:tcPr>
            <w:tcW w:w="0" w:type="auto"/>
            <w:vAlign w:val="center"/>
            <w:hideMark/>
          </w:tcPr>
          <w:p w14:paraId="0FE78583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FF99BE0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User Button</w:t>
            </w:r>
          </w:p>
        </w:tc>
        <w:tc>
          <w:tcPr>
            <w:tcW w:w="0" w:type="auto"/>
            <w:vAlign w:val="center"/>
            <w:hideMark/>
          </w:tcPr>
          <w:p w14:paraId="65DDBD6F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GPIO / EXTI</w:t>
            </w:r>
          </w:p>
        </w:tc>
        <w:tc>
          <w:tcPr>
            <w:tcW w:w="0" w:type="auto"/>
            <w:vAlign w:val="center"/>
            <w:hideMark/>
          </w:tcPr>
          <w:p w14:paraId="06B93C18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User action interrupt (internal pull-up)</w:t>
            </w:r>
          </w:p>
        </w:tc>
      </w:tr>
      <w:tr w:rsidR="00C729E2" w:rsidRPr="0058790C" w14:paraId="007B41FA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2A234F65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PB0</w:t>
            </w:r>
          </w:p>
        </w:tc>
        <w:tc>
          <w:tcPr>
            <w:tcW w:w="0" w:type="auto"/>
            <w:vAlign w:val="center"/>
            <w:hideMark/>
          </w:tcPr>
          <w:p w14:paraId="27A9A378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SPI1_CS</w:t>
            </w:r>
          </w:p>
        </w:tc>
        <w:tc>
          <w:tcPr>
            <w:tcW w:w="0" w:type="auto"/>
            <w:vAlign w:val="center"/>
            <w:hideMark/>
          </w:tcPr>
          <w:p w14:paraId="31F0FAE7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4D62E43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IMU (LSM6DSOX)</w:t>
            </w:r>
          </w:p>
        </w:tc>
        <w:tc>
          <w:tcPr>
            <w:tcW w:w="0" w:type="auto"/>
            <w:vAlign w:val="center"/>
            <w:hideMark/>
          </w:tcPr>
          <w:p w14:paraId="27B9789D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SPI-1</w:t>
            </w:r>
          </w:p>
        </w:tc>
        <w:tc>
          <w:tcPr>
            <w:tcW w:w="0" w:type="auto"/>
            <w:vAlign w:val="center"/>
            <w:hideMark/>
          </w:tcPr>
          <w:p w14:paraId="1154E253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IMU chip select</w:t>
            </w:r>
          </w:p>
        </w:tc>
      </w:tr>
      <w:tr w:rsidR="00C729E2" w:rsidRPr="0058790C" w14:paraId="3EE91331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139ED3AA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PA7</w:t>
            </w:r>
          </w:p>
        </w:tc>
        <w:tc>
          <w:tcPr>
            <w:tcW w:w="0" w:type="auto"/>
            <w:vAlign w:val="center"/>
            <w:hideMark/>
          </w:tcPr>
          <w:p w14:paraId="4F2ACAF1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SPI1_SCK</w:t>
            </w:r>
          </w:p>
        </w:tc>
        <w:tc>
          <w:tcPr>
            <w:tcW w:w="0" w:type="auto"/>
            <w:vAlign w:val="center"/>
            <w:hideMark/>
          </w:tcPr>
          <w:p w14:paraId="37B86F02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9876DA7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IMU (LSM6DSOX)</w:t>
            </w:r>
          </w:p>
        </w:tc>
        <w:tc>
          <w:tcPr>
            <w:tcW w:w="0" w:type="auto"/>
            <w:vAlign w:val="center"/>
            <w:hideMark/>
          </w:tcPr>
          <w:p w14:paraId="1B8675EA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SPI-1</w:t>
            </w:r>
          </w:p>
        </w:tc>
        <w:tc>
          <w:tcPr>
            <w:tcW w:w="0" w:type="auto"/>
            <w:vAlign w:val="center"/>
            <w:hideMark/>
          </w:tcPr>
          <w:p w14:paraId="1066481C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IMU SPI clock</w:t>
            </w:r>
          </w:p>
        </w:tc>
      </w:tr>
      <w:tr w:rsidR="00C729E2" w:rsidRPr="0058790C" w14:paraId="09CC8256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0E922169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PA6</w:t>
            </w:r>
          </w:p>
        </w:tc>
        <w:tc>
          <w:tcPr>
            <w:tcW w:w="0" w:type="auto"/>
            <w:vAlign w:val="center"/>
            <w:hideMark/>
          </w:tcPr>
          <w:p w14:paraId="17186E1F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SPI1_MISO</w:t>
            </w:r>
          </w:p>
        </w:tc>
        <w:tc>
          <w:tcPr>
            <w:tcW w:w="0" w:type="auto"/>
            <w:vAlign w:val="center"/>
            <w:hideMark/>
          </w:tcPr>
          <w:p w14:paraId="1F455ED9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3547E87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IMU (LSM6DSOX)</w:t>
            </w:r>
          </w:p>
        </w:tc>
        <w:tc>
          <w:tcPr>
            <w:tcW w:w="0" w:type="auto"/>
            <w:vAlign w:val="center"/>
            <w:hideMark/>
          </w:tcPr>
          <w:p w14:paraId="1B86D6C3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SPI-1</w:t>
            </w:r>
          </w:p>
        </w:tc>
        <w:tc>
          <w:tcPr>
            <w:tcW w:w="0" w:type="auto"/>
            <w:vAlign w:val="center"/>
            <w:hideMark/>
          </w:tcPr>
          <w:p w14:paraId="1EE9C8E3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IMU data to MCU</w:t>
            </w:r>
          </w:p>
        </w:tc>
      </w:tr>
      <w:tr w:rsidR="00C729E2" w:rsidRPr="0058790C" w14:paraId="517D30F9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05B0D6DE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PB1</w:t>
            </w:r>
          </w:p>
        </w:tc>
        <w:tc>
          <w:tcPr>
            <w:tcW w:w="0" w:type="auto"/>
            <w:vAlign w:val="center"/>
            <w:hideMark/>
          </w:tcPr>
          <w:p w14:paraId="6C2FA9E9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IMU_INT1</w:t>
            </w:r>
          </w:p>
        </w:tc>
        <w:tc>
          <w:tcPr>
            <w:tcW w:w="0" w:type="auto"/>
            <w:vAlign w:val="center"/>
            <w:hideMark/>
          </w:tcPr>
          <w:p w14:paraId="7B963060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BCABFE5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IMU (LSM6DSOX)</w:t>
            </w:r>
          </w:p>
        </w:tc>
        <w:tc>
          <w:tcPr>
            <w:tcW w:w="0" w:type="auto"/>
            <w:vAlign w:val="center"/>
            <w:hideMark/>
          </w:tcPr>
          <w:p w14:paraId="3C30991F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GPIO / EXTI</w:t>
            </w:r>
          </w:p>
        </w:tc>
        <w:tc>
          <w:tcPr>
            <w:tcW w:w="0" w:type="auto"/>
            <w:vAlign w:val="center"/>
            <w:hideMark/>
          </w:tcPr>
          <w:p w14:paraId="2F6F0770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Motion / wake interrupt</w:t>
            </w:r>
          </w:p>
        </w:tc>
      </w:tr>
      <w:tr w:rsidR="00C729E2" w:rsidRPr="0058790C" w14:paraId="0992A505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4ACC9FC4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PB2</w:t>
            </w:r>
          </w:p>
        </w:tc>
        <w:tc>
          <w:tcPr>
            <w:tcW w:w="0" w:type="auto"/>
            <w:vAlign w:val="center"/>
            <w:hideMark/>
          </w:tcPr>
          <w:p w14:paraId="2719FDD8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IMU_INT2</w:t>
            </w:r>
          </w:p>
        </w:tc>
        <w:tc>
          <w:tcPr>
            <w:tcW w:w="0" w:type="auto"/>
            <w:vAlign w:val="center"/>
            <w:hideMark/>
          </w:tcPr>
          <w:p w14:paraId="2B2C0091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21E7DE3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IMU (LSM6DSOX)</w:t>
            </w:r>
          </w:p>
        </w:tc>
        <w:tc>
          <w:tcPr>
            <w:tcW w:w="0" w:type="auto"/>
            <w:vAlign w:val="center"/>
            <w:hideMark/>
          </w:tcPr>
          <w:p w14:paraId="76D044AE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GPIO / EXTI</w:t>
            </w:r>
          </w:p>
        </w:tc>
        <w:tc>
          <w:tcPr>
            <w:tcW w:w="0" w:type="auto"/>
            <w:vAlign w:val="center"/>
            <w:hideMark/>
          </w:tcPr>
          <w:p w14:paraId="2EE7B189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Secondary motion interrupt</w:t>
            </w:r>
          </w:p>
        </w:tc>
      </w:tr>
      <w:tr w:rsidR="00C729E2" w:rsidRPr="0058790C" w14:paraId="29042E0C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59D178E5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PC7</w:t>
            </w:r>
          </w:p>
        </w:tc>
        <w:tc>
          <w:tcPr>
            <w:tcW w:w="0" w:type="auto"/>
            <w:vAlign w:val="center"/>
            <w:hideMark/>
          </w:tcPr>
          <w:p w14:paraId="5417DF5A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HAPTIC_EN</w:t>
            </w:r>
          </w:p>
        </w:tc>
        <w:tc>
          <w:tcPr>
            <w:tcW w:w="0" w:type="auto"/>
            <w:vAlign w:val="center"/>
            <w:hideMark/>
          </w:tcPr>
          <w:p w14:paraId="32E06AB2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669F0D3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Haptic Driver (DRV2603)</w:t>
            </w:r>
          </w:p>
        </w:tc>
        <w:tc>
          <w:tcPr>
            <w:tcW w:w="0" w:type="auto"/>
            <w:vAlign w:val="center"/>
            <w:hideMark/>
          </w:tcPr>
          <w:p w14:paraId="0948B768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14:paraId="45B0C1B6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Enables haptic driver</w:t>
            </w:r>
          </w:p>
        </w:tc>
      </w:tr>
      <w:tr w:rsidR="00C729E2" w:rsidRPr="0058790C" w14:paraId="64695CCE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20674E6A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PC8</w:t>
            </w:r>
          </w:p>
        </w:tc>
        <w:tc>
          <w:tcPr>
            <w:tcW w:w="0" w:type="auto"/>
            <w:vAlign w:val="center"/>
            <w:hideMark/>
          </w:tcPr>
          <w:p w14:paraId="3637F9FF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HAPTIC_PWM</w:t>
            </w:r>
          </w:p>
        </w:tc>
        <w:tc>
          <w:tcPr>
            <w:tcW w:w="0" w:type="auto"/>
            <w:vAlign w:val="center"/>
            <w:hideMark/>
          </w:tcPr>
          <w:p w14:paraId="1C7E7C0A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B693B4A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Haptic Driver (DRV2603)</w:t>
            </w:r>
          </w:p>
        </w:tc>
        <w:tc>
          <w:tcPr>
            <w:tcW w:w="0" w:type="auto"/>
            <w:vAlign w:val="center"/>
            <w:hideMark/>
          </w:tcPr>
          <w:p w14:paraId="4F144D70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PWM</w:t>
            </w:r>
          </w:p>
        </w:tc>
        <w:tc>
          <w:tcPr>
            <w:tcW w:w="0" w:type="auto"/>
            <w:vAlign w:val="center"/>
            <w:hideMark/>
          </w:tcPr>
          <w:p w14:paraId="58EBAD6F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Vibration amplitude control</w:t>
            </w:r>
          </w:p>
        </w:tc>
      </w:tr>
      <w:tr w:rsidR="00C729E2" w:rsidRPr="0058790C" w14:paraId="4F1B0602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391A30BD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PB10</w:t>
            </w:r>
          </w:p>
        </w:tc>
        <w:tc>
          <w:tcPr>
            <w:tcW w:w="0" w:type="auto"/>
            <w:vAlign w:val="center"/>
            <w:hideMark/>
          </w:tcPr>
          <w:p w14:paraId="3CCC9DB3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WIFI_CLK</w:t>
            </w:r>
          </w:p>
        </w:tc>
        <w:tc>
          <w:tcPr>
            <w:tcW w:w="0" w:type="auto"/>
            <w:vAlign w:val="center"/>
            <w:hideMark/>
          </w:tcPr>
          <w:p w14:paraId="10CAAA1B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9EC8BA0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Wi-Fi (nRF7002)</w:t>
            </w:r>
          </w:p>
        </w:tc>
        <w:tc>
          <w:tcPr>
            <w:tcW w:w="0" w:type="auto"/>
            <w:vAlign w:val="center"/>
            <w:hideMark/>
          </w:tcPr>
          <w:p w14:paraId="12B54D59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QSPI-1</w:t>
            </w:r>
          </w:p>
        </w:tc>
        <w:tc>
          <w:tcPr>
            <w:tcW w:w="0" w:type="auto"/>
            <w:vAlign w:val="center"/>
            <w:hideMark/>
          </w:tcPr>
          <w:p w14:paraId="5065091A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Clock</w:t>
            </w:r>
          </w:p>
        </w:tc>
      </w:tr>
      <w:tr w:rsidR="00C729E2" w:rsidRPr="0058790C" w14:paraId="44AEE7D4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5AC25337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PA4</w:t>
            </w:r>
          </w:p>
        </w:tc>
        <w:tc>
          <w:tcPr>
            <w:tcW w:w="0" w:type="auto"/>
            <w:vAlign w:val="center"/>
            <w:hideMark/>
          </w:tcPr>
          <w:p w14:paraId="6BFF52AC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WIFI_SS</w:t>
            </w:r>
          </w:p>
        </w:tc>
        <w:tc>
          <w:tcPr>
            <w:tcW w:w="0" w:type="auto"/>
            <w:vAlign w:val="center"/>
            <w:hideMark/>
          </w:tcPr>
          <w:p w14:paraId="3D138DB1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22F86DC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Wi-Fi (nRF7002)</w:t>
            </w:r>
          </w:p>
        </w:tc>
        <w:tc>
          <w:tcPr>
            <w:tcW w:w="0" w:type="auto"/>
            <w:vAlign w:val="center"/>
            <w:hideMark/>
          </w:tcPr>
          <w:p w14:paraId="64556B4E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QSPI-1</w:t>
            </w:r>
          </w:p>
        </w:tc>
        <w:tc>
          <w:tcPr>
            <w:tcW w:w="0" w:type="auto"/>
            <w:vAlign w:val="center"/>
            <w:hideMark/>
          </w:tcPr>
          <w:p w14:paraId="3C0270D1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Slave select</w:t>
            </w:r>
          </w:p>
        </w:tc>
      </w:tr>
      <w:tr w:rsidR="00C729E2" w:rsidRPr="0058790C" w14:paraId="0C323F21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05008B0F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PC10</w:t>
            </w:r>
          </w:p>
        </w:tc>
        <w:tc>
          <w:tcPr>
            <w:tcW w:w="0" w:type="auto"/>
            <w:vAlign w:val="center"/>
            <w:hideMark/>
          </w:tcPr>
          <w:p w14:paraId="00E3662A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WIFI_D0_MOSI</w:t>
            </w:r>
          </w:p>
        </w:tc>
        <w:tc>
          <w:tcPr>
            <w:tcW w:w="0" w:type="auto"/>
            <w:vAlign w:val="center"/>
            <w:hideMark/>
          </w:tcPr>
          <w:p w14:paraId="2ED31713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329081F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Wi-Fi (nRF7002)</w:t>
            </w:r>
          </w:p>
        </w:tc>
        <w:tc>
          <w:tcPr>
            <w:tcW w:w="0" w:type="auto"/>
            <w:vAlign w:val="center"/>
            <w:hideMark/>
          </w:tcPr>
          <w:p w14:paraId="082978E6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QSPI-1</w:t>
            </w:r>
          </w:p>
        </w:tc>
        <w:tc>
          <w:tcPr>
            <w:tcW w:w="0" w:type="auto"/>
            <w:vAlign w:val="center"/>
            <w:hideMark/>
          </w:tcPr>
          <w:p w14:paraId="3A0FD384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Data 0 / MOSI</w:t>
            </w:r>
          </w:p>
        </w:tc>
      </w:tr>
      <w:tr w:rsidR="00C729E2" w:rsidRPr="0058790C" w14:paraId="7420B37A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7EAC9619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PC12</w:t>
            </w:r>
          </w:p>
        </w:tc>
        <w:tc>
          <w:tcPr>
            <w:tcW w:w="0" w:type="auto"/>
            <w:vAlign w:val="center"/>
            <w:hideMark/>
          </w:tcPr>
          <w:p w14:paraId="3E07375E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WIFI_D1_MISO</w:t>
            </w:r>
          </w:p>
        </w:tc>
        <w:tc>
          <w:tcPr>
            <w:tcW w:w="0" w:type="auto"/>
            <w:vAlign w:val="center"/>
            <w:hideMark/>
          </w:tcPr>
          <w:p w14:paraId="35E3D569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07EE2D5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Wi-Fi (nRF7002)</w:t>
            </w:r>
          </w:p>
        </w:tc>
        <w:tc>
          <w:tcPr>
            <w:tcW w:w="0" w:type="auto"/>
            <w:vAlign w:val="center"/>
            <w:hideMark/>
          </w:tcPr>
          <w:p w14:paraId="1ED0B602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QSPI-1</w:t>
            </w:r>
          </w:p>
        </w:tc>
        <w:tc>
          <w:tcPr>
            <w:tcW w:w="0" w:type="auto"/>
            <w:vAlign w:val="center"/>
            <w:hideMark/>
          </w:tcPr>
          <w:p w14:paraId="47E34025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Data 1 / MISO</w:t>
            </w:r>
          </w:p>
        </w:tc>
      </w:tr>
      <w:tr w:rsidR="00C729E2" w:rsidRPr="0058790C" w14:paraId="44A8FB89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2592445C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PD2</w:t>
            </w:r>
          </w:p>
        </w:tc>
        <w:tc>
          <w:tcPr>
            <w:tcW w:w="0" w:type="auto"/>
            <w:vAlign w:val="center"/>
            <w:hideMark/>
          </w:tcPr>
          <w:p w14:paraId="77554CC5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WIFI_D2</w:t>
            </w:r>
          </w:p>
        </w:tc>
        <w:tc>
          <w:tcPr>
            <w:tcW w:w="0" w:type="auto"/>
            <w:vAlign w:val="center"/>
            <w:hideMark/>
          </w:tcPr>
          <w:p w14:paraId="1E6F091F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Bi-dir</w:t>
            </w:r>
          </w:p>
        </w:tc>
        <w:tc>
          <w:tcPr>
            <w:tcW w:w="0" w:type="auto"/>
            <w:vAlign w:val="center"/>
            <w:hideMark/>
          </w:tcPr>
          <w:p w14:paraId="24BD9EF0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Wi-Fi (nRF7002)</w:t>
            </w:r>
          </w:p>
        </w:tc>
        <w:tc>
          <w:tcPr>
            <w:tcW w:w="0" w:type="auto"/>
            <w:vAlign w:val="center"/>
            <w:hideMark/>
          </w:tcPr>
          <w:p w14:paraId="19872B44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QSPI-1</w:t>
            </w:r>
          </w:p>
        </w:tc>
        <w:tc>
          <w:tcPr>
            <w:tcW w:w="0" w:type="auto"/>
            <w:vAlign w:val="center"/>
            <w:hideMark/>
          </w:tcPr>
          <w:p w14:paraId="71938D84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Data line 2</w:t>
            </w:r>
          </w:p>
        </w:tc>
      </w:tr>
      <w:tr w:rsidR="00C729E2" w:rsidRPr="0058790C" w14:paraId="2190F475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21C696E8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PC6</w:t>
            </w:r>
          </w:p>
        </w:tc>
        <w:tc>
          <w:tcPr>
            <w:tcW w:w="0" w:type="auto"/>
            <w:vAlign w:val="center"/>
            <w:hideMark/>
          </w:tcPr>
          <w:p w14:paraId="5A97F77B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WIFI_D3</w:t>
            </w:r>
          </w:p>
        </w:tc>
        <w:tc>
          <w:tcPr>
            <w:tcW w:w="0" w:type="auto"/>
            <w:vAlign w:val="center"/>
            <w:hideMark/>
          </w:tcPr>
          <w:p w14:paraId="12FE022D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Bi-dir</w:t>
            </w:r>
          </w:p>
        </w:tc>
        <w:tc>
          <w:tcPr>
            <w:tcW w:w="0" w:type="auto"/>
            <w:vAlign w:val="center"/>
            <w:hideMark/>
          </w:tcPr>
          <w:p w14:paraId="35A63FAE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Wi-Fi (nRF7002)</w:t>
            </w:r>
          </w:p>
        </w:tc>
        <w:tc>
          <w:tcPr>
            <w:tcW w:w="0" w:type="auto"/>
            <w:vAlign w:val="center"/>
            <w:hideMark/>
          </w:tcPr>
          <w:p w14:paraId="45E5CD0E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QSPI-1</w:t>
            </w:r>
          </w:p>
        </w:tc>
        <w:tc>
          <w:tcPr>
            <w:tcW w:w="0" w:type="auto"/>
            <w:vAlign w:val="center"/>
            <w:hideMark/>
          </w:tcPr>
          <w:p w14:paraId="1BF85992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Data line 3</w:t>
            </w:r>
          </w:p>
        </w:tc>
      </w:tr>
      <w:tr w:rsidR="00C729E2" w:rsidRPr="0058790C" w14:paraId="07D3B003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50FEEBBE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PC5</w:t>
            </w:r>
          </w:p>
        </w:tc>
        <w:tc>
          <w:tcPr>
            <w:tcW w:w="0" w:type="auto"/>
            <w:vAlign w:val="center"/>
            <w:hideMark/>
          </w:tcPr>
          <w:p w14:paraId="5EA6BD8D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WIFI_IRQ</w:t>
            </w:r>
          </w:p>
        </w:tc>
        <w:tc>
          <w:tcPr>
            <w:tcW w:w="0" w:type="auto"/>
            <w:vAlign w:val="center"/>
            <w:hideMark/>
          </w:tcPr>
          <w:p w14:paraId="3DC2A8C8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FD1E356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Wi-Fi (nRF7002)</w:t>
            </w:r>
          </w:p>
        </w:tc>
        <w:tc>
          <w:tcPr>
            <w:tcW w:w="0" w:type="auto"/>
            <w:vAlign w:val="center"/>
            <w:hideMark/>
          </w:tcPr>
          <w:p w14:paraId="620B3C8C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GPIO / EXTI</w:t>
            </w:r>
          </w:p>
        </w:tc>
        <w:tc>
          <w:tcPr>
            <w:tcW w:w="0" w:type="auto"/>
            <w:vAlign w:val="center"/>
            <w:hideMark/>
          </w:tcPr>
          <w:p w14:paraId="641EACAF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Wi-Fi interrupt</w:t>
            </w:r>
          </w:p>
        </w:tc>
      </w:tr>
      <w:tr w:rsidR="00C729E2" w:rsidRPr="0058790C" w14:paraId="02325C87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5F140EEC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1F8D578B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I2C3_SCL</w:t>
            </w:r>
          </w:p>
        </w:tc>
        <w:tc>
          <w:tcPr>
            <w:tcW w:w="0" w:type="auto"/>
            <w:vAlign w:val="center"/>
            <w:hideMark/>
          </w:tcPr>
          <w:p w14:paraId="0C6420E1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Bi-dir</w:t>
            </w:r>
          </w:p>
        </w:tc>
        <w:tc>
          <w:tcPr>
            <w:tcW w:w="0" w:type="auto"/>
            <w:vAlign w:val="center"/>
            <w:hideMark/>
          </w:tcPr>
          <w:p w14:paraId="784DFFBF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Audio Codec (SGTL5000)</w:t>
            </w:r>
          </w:p>
        </w:tc>
        <w:tc>
          <w:tcPr>
            <w:tcW w:w="0" w:type="auto"/>
            <w:vAlign w:val="center"/>
            <w:hideMark/>
          </w:tcPr>
          <w:p w14:paraId="63594270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I2C-3</w:t>
            </w:r>
          </w:p>
        </w:tc>
        <w:tc>
          <w:tcPr>
            <w:tcW w:w="0" w:type="auto"/>
            <w:vAlign w:val="center"/>
            <w:hideMark/>
          </w:tcPr>
          <w:p w14:paraId="7256ACDC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Codec configuration</w:t>
            </w:r>
          </w:p>
        </w:tc>
      </w:tr>
      <w:tr w:rsidR="00C729E2" w:rsidRPr="0058790C" w14:paraId="4EC87D6D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61144A08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62690E71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I2C3_SDA</w:t>
            </w:r>
          </w:p>
        </w:tc>
        <w:tc>
          <w:tcPr>
            <w:tcW w:w="0" w:type="auto"/>
            <w:vAlign w:val="center"/>
            <w:hideMark/>
          </w:tcPr>
          <w:p w14:paraId="735BE75B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Bi-dir</w:t>
            </w:r>
          </w:p>
        </w:tc>
        <w:tc>
          <w:tcPr>
            <w:tcW w:w="0" w:type="auto"/>
            <w:vAlign w:val="center"/>
            <w:hideMark/>
          </w:tcPr>
          <w:p w14:paraId="27C773E3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Audio Codec (SGTL5000)</w:t>
            </w:r>
          </w:p>
        </w:tc>
        <w:tc>
          <w:tcPr>
            <w:tcW w:w="0" w:type="auto"/>
            <w:vAlign w:val="center"/>
            <w:hideMark/>
          </w:tcPr>
          <w:p w14:paraId="29B59F9C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I2C-3</w:t>
            </w:r>
          </w:p>
        </w:tc>
        <w:tc>
          <w:tcPr>
            <w:tcW w:w="0" w:type="auto"/>
            <w:vAlign w:val="center"/>
            <w:hideMark/>
          </w:tcPr>
          <w:p w14:paraId="37B8FCD6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Codec configuration</w:t>
            </w:r>
          </w:p>
        </w:tc>
      </w:tr>
      <w:tr w:rsidR="00C729E2" w:rsidRPr="0058790C" w14:paraId="3D7CCF34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7C8096B6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PA7</w:t>
            </w:r>
          </w:p>
        </w:tc>
        <w:tc>
          <w:tcPr>
            <w:tcW w:w="0" w:type="auto"/>
            <w:vAlign w:val="center"/>
            <w:hideMark/>
          </w:tcPr>
          <w:p w14:paraId="6C22B555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I2S_DOUT</w:t>
            </w:r>
          </w:p>
        </w:tc>
        <w:tc>
          <w:tcPr>
            <w:tcW w:w="0" w:type="auto"/>
            <w:vAlign w:val="center"/>
            <w:hideMark/>
          </w:tcPr>
          <w:p w14:paraId="0A936968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43F6112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Audio Codec (SGTL5000)</w:t>
            </w:r>
          </w:p>
        </w:tc>
        <w:tc>
          <w:tcPr>
            <w:tcW w:w="0" w:type="auto"/>
            <w:vAlign w:val="center"/>
            <w:hideMark/>
          </w:tcPr>
          <w:p w14:paraId="1E7BC26A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SAI-1 / I2S</w:t>
            </w:r>
          </w:p>
        </w:tc>
        <w:tc>
          <w:tcPr>
            <w:tcW w:w="0" w:type="auto"/>
            <w:vAlign w:val="center"/>
            <w:hideMark/>
          </w:tcPr>
          <w:p w14:paraId="0CDE0BF1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Mic data to MCU</w:t>
            </w:r>
          </w:p>
        </w:tc>
      </w:tr>
      <w:tr w:rsidR="00C729E2" w:rsidRPr="0058790C" w14:paraId="5F77876F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7825CFA2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PB5</w:t>
            </w:r>
          </w:p>
        </w:tc>
        <w:tc>
          <w:tcPr>
            <w:tcW w:w="0" w:type="auto"/>
            <w:vAlign w:val="center"/>
            <w:hideMark/>
          </w:tcPr>
          <w:p w14:paraId="5D9B8092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I2S_DIN</w:t>
            </w:r>
          </w:p>
        </w:tc>
        <w:tc>
          <w:tcPr>
            <w:tcW w:w="0" w:type="auto"/>
            <w:vAlign w:val="center"/>
            <w:hideMark/>
          </w:tcPr>
          <w:p w14:paraId="31A051A8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E697418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Audio Codec (SGTL5000)</w:t>
            </w:r>
          </w:p>
        </w:tc>
        <w:tc>
          <w:tcPr>
            <w:tcW w:w="0" w:type="auto"/>
            <w:vAlign w:val="center"/>
            <w:hideMark/>
          </w:tcPr>
          <w:p w14:paraId="5E97A34B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SAI-1 / I2S</w:t>
            </w:r>
          </w:p>
        </w:tc>
        <w:tc>
          <w:tcPr>
            <w:tcW w:w="0" w:type="auto"/>
            <w:vAlign w:val="center"/>
            <w:hideMark/>
          </w:tcPr>
          <w:p w14:paraId="7A6067B5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Audio data to codec</w:t>
            </w:r>
          </w:p>
        </w:tc>
      </w:tr>
      <w:tr w:rsidR="00C729E2" w:rsidRPr="0058790C" w14:paraId="03F73B56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079390C2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PA5</w:t>
            </w:r>
          </w:p>
        </w:tc>
        <w:tc>
          <w:tcPr>
            <w:tcW w:w="0" w:type="auto"/>
            <w:vAlign w:val="center"/>
            <w:hideMark/>
          </w:tcPr>
          <w:p w14:paraId="43251760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I2S_SCLK</w:t>
            </w:r>
          </w:p>
        </w:tc>
        <w:tc>
          <w:tcPr>
            <w:tcW w:w="0" w:type="auto"/>
            <w:vAlign w:val="center"/>
            <w:hideMark/>
          </w:tcPr>
          <w:p w14:paraId="00FEA0DC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36DC960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Audio Codec (SGTL5000)</w:t>
            </w:r>
          </w:p>
        </w:tc>
        <w:tc>
          <w:tcPr>
            <w:tcW w:w="0" w:type="auto"/>
            <w:vAlign w:val="center"/>
            <w:hideMark/>
          </w:tcPr>
          <w:p w14:paraId="65D33D38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SAI-1 / I2S</w:t>
            </w:r>
          </w:p>
        </w:tc>
        <w:tc>
          <w:tcPr>
            <w:tcW w:w="0" w:type="auto"/>
            <w:vAlign w:val="center"/>
            <w:hideMark/>
          </w:tcPr>
          <w:p w14:paraId="73E06E5F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Serial clock</w:t>
            </w:r>
          </w:p>
        </w:tc>
      </w:tr>
      <w:tr w:rsidR="00C729E2" w:rsidRPr="0058790C" w14:paraId="4E91FDE2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3EABF96E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PA4</w:t>
            </w:r>
          </w:p>
        </w:tc>
        <w:tc>
          <w:tcPr>
            <w:tcW w:w="0" w:type="auto"/>
            <w:vAlign w:val="center"/>
            <w:hideMark/>
          </w:tcPr>
          <w:p w14:paraId="668CCAB9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I2S_LRCLK</w:t>
            </w:r>
          </w:p>
        </w:tc>
        <w:tc>
          <w:tcPr>
            <w:tcW w:w="0" w:type="auto"/>
            <w:vAlign w:val="center"/>
            <w:hideMark/>
          </w:tcPr>
          <w:p w14:paraId="424A0C46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DC5B6F1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Audio Codec (SGTL5000)</w:t>
            </w:r>
          </w:p>
        </w:tc>
        <w:tc>
          <w:tcPr>
            <w:tcW w:w="0" w:type="auto"/>
            <w:vAlign w:val="center"/>
            <w:hideMark/>
          </w:tcPr>
          <w:p w14:paraId="15080967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SAI-1 / I2S</w:t>
            </w:r>
          </w:p>
        </w:tc>
        <w:tc>
          <w:tcPr>
            <w:tcW w:w="0" w:type="auto"/>
            <w:vAlign w:val="center"/>
            <w:hideMark/>
          </w:tcPr>
          <w:p w14:paraId="705D83B1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Frame sync</w:t>
            </w:r>
          </w:p>
        </w:tc>
      </w:tr>
      <w:tr w:rsidR="00C729E2" w:rsidRPr="0058790C" w14:paraId="0BC51A99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51C5A62F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2685462C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SPI2_DIO</w:t>
            </w:r>
          </w:p>
        </w:tc>
        <w:tc>
          <w:tcPr>
            <w:tcW w:w="0" w:type="auto"/>
            <w:vAlign w:val="center"/>
            <w:hideMark/>
          </w:tcPr>
          <w:p w14:paraId="61E1CB71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E469681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Display (ST7789V2)</w:t>
            </w:r>
          </w:p>
        </w:tc>
        <w:tc>
          <w:tcPr>
            <w:tcW w:w="0" w:type="auto"/>
            <w:vAlign w:val="center"/>
            <w:hideMark/>
          </w:tcPr>
          <w:p w14:paraId="65088E48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SPI-2</w:t>
            </w:r>
          </w:p>
        </w:tc>
        <w:tc>
          <w:tcPr>
            <w:tcW w:w="0" w:type="auto"/>
            <w:vAlign w:val="center"/>
            <w:hideMark/>
          </w:tcPr>
          <w:p w14:paraId="14473B92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Display data</w:t>
            </w:r>
          </w:p>
        </w:tc>
      </w:tr>
      <w:tr w:rsidR="00C729E2" w:rsidRPr="0058790C" w14:paraId="520B3FA0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239A08CB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lastRenderedPageBreak/>
              <w:t>PA9</w:t>
            </w:r>
          </w:p>
        </w:tc>
        <w:tc>
          <w:tcPr>
            <w:tcW w:w="0" w:type="auto"/>
            <w:vAlign w:val="center"/>
            <w:hideMark/>
          </w:tcPr>
          <w:p w14:paraId="675029D6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SPI2_SCK</w:t>
            </w:r>
          </w:p>
        </w:tc>
        <w:tc>
          <w:tcPr>
            <w:tcW w:w="0" w:type="auto"/>
            <w:vAlign w:val="center"/>
            <w:hideMark/>
          </w:tcPr>
          <w:p w14:paraId="0961EBA2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C99671E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Display (ST7789V2)</w:t>
            </w:r>
          </w:p>
        </w:tc>
        <w:tc>
          <w:tcPr>
            <w:tcW w:w="0" w:type="auto"/>
            <w:vAlign w:val="center"/>
            <w:hideMark/>
          </w:tcPr>
          <w:p w14:paraId="7415A563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SPI-2</w:t>
            </w:r>
          </w:p>
        </w:tc>
        <w:tc>
          <w:tcPr>
            <w:tcW w:w="0" w:type="auto"/>
            <w:vAlign w:val="center"/>
            <w:hideMark/>
          </w:tcPr>
          <w:p w14:paraId="7D76CFB5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Display clock</w:t>
            </w:r>
          </w:p>
        </w:tc>
      </w:tr>
      <w:tr w:rsidR="00C729E2" w:rsidRPr="0058790C" w14:paraId="20401080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1494B41F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PB12</w:t>
            </w:r>
          </w:p>
        </w:tc>
        <w:tc>
          <w:tcPr>
            <w:tcW w:w="0" w:type="auto"/>
            <w:vAlign w:val="center"/>
            <w:hideMark/>
          </w:tcPr>
          <w:p w14:paraId="27CEB852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SPI2_CS</w:t>
            </w:r>
          </w:p>
        </w:tc>
        <w:tc>
          <w:tcPr>
            <w:tcW w:w="0" w:type="auto"/>
            <w:vAlign w:val="center"/>
            <w:hideMark/>
          </w:tcPr>
          <w:p w14:paraId="4081D7F6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046DEB8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Display (ST7789V2)</w:t>
            </w:r>
          </w:p>
        </w:tc>
        <w:tc>
          <w:tcPr>
            <w:tcW w:w="0" w:type="auto"/>
            <w:vAlign w:val="center"/>
            <w:hideMark/>
          </w:tcPr>
          <w:p w14:paraId="49DB1754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SPI-2</w:t>
            </w:r>
          </w:p>
        </w:tc>
        <w:tc>
          <w:tcPr>
            <w:tcW w:w="0" w:type="auto"/>
            <w:vAlign w:val="center"/>
            <w:hideMark/>
          </w:tcPr>
          <w:p w14:paraId="751ACD3A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 xml:space="preserve">Display chip </w:t>
            </w:r>
            <w:proofErr w:type="gramStart"/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select</w:t>
            </w:r>
            <w:proofErr w:type="gramEnd"/>
          </w:p>
        </w:tc>
      </w:tr>
      <w:tr w:rsidR="00C729E2" w:rsidRPr="0058790C" w14:paraId="4343A1C1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54C5BDAA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PB13</w:t>
            </w:r>
          </w:p>
        </w:tc>
        <w:tc>
          <w:tcPr>
            <w:tcW w:w="0" w:type="auto"/>
            <w:vAlign w:val="center"/>
            <w:hideMark/>
          </w:tcPr>
          <w:p w14:paraId="410A0151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TOUCH_I2C_SDA</w:t>
            </w:r>
          </w:p>
        </w:tc>
        <w:tc>
          <w:tcPr>
            <w:tcW w:w="0" w:type="auto"/>
            <w:vAlign w:val="center"/>
            <w:hideMark/>
          </w:tcPr>
          <w:p w14:paraId="37E1631B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Bi-dir</w:t>
            </w:r>
          </w:p>
        </w:tc>
        <w:tc>
          <w:tcPr>
            <w:tcW w:w="0" w:type="auto"/>
            <w:vAlign w:val="center"/>
            <w:hideMark/>
          </w:tcPr>
          <w:p w14:paraId="5CA3E51D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Touch (CST816D)</w:t>
            </w:r>
          </w:p>
        </w:tc>
        <w:tc>
          <w:tcPr>
            <w:tcW w:w="0" w:type="auto"/>
            <w:vAlign w:val="center"/>
            <w:hideMark/>
          </w:tcPr>
          <w:p w14:paraId="16996F5E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I2C-2</w:t>
            </w:r>
          </w:p>
        </w:tc>
        <w:tc>
          <w:tcPr>
            <w:tcW w:w="0" w:type="auto"/>
            <w:vAlign w:val="center"/>
            <w:hideMark/>
          </w:tcPr>
          <w:p w14:paraId="175216DC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Touch data</w:t>
            </w:r>
          </w:p>
        </w:tc>
      </w:tr>
      <w:tr w:rsidR="00C729E2" w:rsidRPr="0058790C" w14:paraId="6084A69D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14A14CEC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PB14</w:t>
            </w:r>
          </w:p>
        </w:tc>
        <w:tc>
          <w:tcPr>
            <w:tcW w:w="0" w:type="auto"/>
            <w:vAlign w:val="center"/>
            <w:hideMark/>
          </w:tcPr>
          <w:p w14:paraId="0B10AB1E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TOUCH_I2C_SCL</w:t>
            </w:r>
          </w:p>
        </w:tc>
        <w:tc>
          <w:tcPr>
            <w:tcW w:w="0" w:type="auto"/>
            <w:vAlign w:val="center"/>
            <w:hideMark/>
          </w:tcPr>
          <w:p w14:paraId="198145EA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Bi-dir</w:t>
            </w:r>
          </w:p>
        </w:tc>
        <w:tc>
          <w:tcPr>
            <w:tcW w:w="0" w:type="auto"/>
            <w:vAlign w:val="center"/>
            <w:hideMark/>
          </w:tcPr>
          <w:p w14:paraId="0F63D556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Touch (CST816D)</w:t>
            </w:r>
          </w:p>
        </w:tc>
        <w:tc>
          <w:tcPr>
            <w:tcW w:w="0" w:type="auto"/>
            <w:vAlign w:val="center"/>
            <w:hideMark/>
          </w:tcPr>
          <w:p w14:paraId="03FC07FB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I2C-2</w:t>
            </w:r>
          </w:p>
        </w:tc>
        <w:tc>
          <w:tcPr>
            <w:tcW w:w="0" w:type="auto"/>
            <w:vAlign w:val="center"/>
            <w:hideMark/>
          </w:tcPr>
          <w:p w14:paraId="76CAE373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Touch clock</w:t>
            </w:r>
          </w:p>
        </w:tc>
      </w:tr>
      <w:tr w:rsidR="00C729E2" w:rsidRPr="0058790C" w14:paraId="00E9AD46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5BF8CE58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7310E2BA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DISP_RST</w:t>
            </w:r>
          </w:p>
        </w:tc>
        <w:tc>
          <w:tcPr>
            <w:tcW w:w="0" w:type="auto"/>
            <w:vAlign w:val="center"/>
            <w:hideMark/>
          </w:tcPr>
          <w:p w14:paraId="69D6F4D3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67B3B35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709B6A6B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14:paraId="154E88FA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Display reset</w:t>
            </w:r>
          </w:p>
        </w:tc>
      </w:tr>
      <w:tr w:rsidR="00C729E2" w:rsidRPr="0058790C" w14:paraId="5AB98129" w14:textId="77777777" w:rsidTr="00C729E2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1FA910BA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PA0</w:t>
            </w:r>
          </w:p>
        </w:tc>
        <w:tc>
          <w:tcPr>
            <w:tcW w:w="0" w:type="auto"/>
            <w:vAlign w:val="center"/>
            <w:hideMark/>
          </w:tcPr>
          <w:p w14:paraId="33F36F30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LED_PWM_BL</w:t>
            </w:r>
          </w:p>
        </w:tc>
        <w:tc>
          <w:tcPr>
            <w:tcW w:w="0" w:type="auto"/>
            <w:vAlign w:val="center"/>
            <w:hideMark/>
          </w:tcPr>
          <w:p w14:paraId="1CFD4B96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C496BBB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Backlight Driver</w:t>
            </w:r>
          </w:p>
        </w:tc>
        <w:tc>
          <w:tcPr>
            <w:tcW w:w="0" w:type="auto"/>
            <w:vAlign w:val="center"/>
            <w:hideMark/>
          </w:tcPr>
          <w:p w14:paraId="67B6C9E6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PWM</w:t>
            </w:r>
          </w:p>
        </w:tc>
        <w:tc>
          <w:tcPr>
            <w:tcW w:w="0" w:type="auto"/>
            <w:vAlign w:val="center"/>
            <w:hideMark/>
          </w:tcPr>
          <w:p w14:paraId="6A6C605B" w14:textId="77777777" w:rsidR="00C729E2" w:rsidRPr="0058790C" w:rsidRDefault="00C729E2" w:rsidP="00C729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LED backlight current control</w:t>
            </w:r>
          </w:p>
        </w:tc>
      </w:tr>
    </w:tbl>
    <w:p w14:paraId="28B0DDC5" w14:textId="6F05851D" w:rsidR="11E0AD1C" w:rsidRPr="0058790C" w:rsidRDefault="11E0AD1C" w:rsidP="11E0AD1C">
      <w:pPr>
        <w:spacing w:after="0" w:line="240" w:lineRule="auto"/>
        <w:rPr>
          <w:rFonts w:eastAsia="Times New Roman" w:cs="Times New Roman"/>
          <w:lang w:eastAsia="en-IN" w:bidi="ta-IN"/>
        </w:rPr>
      </w:pPr>
    </w:p>
    <w:p w14:paraId="2D9C3702" w14:textId="16891B28" w:rsidR="00073DFE" w:rsidRPr="0058790C" w:rsidRDefault="00073DFE" w:rsidP="009E04FD">
      <w:pPr>
        <w:pStyle w:val="Heading2"/>
      </w:pPr>
      <w:r w:rsidRPr="0058790C">
        <w:t>Interrupt Mapping</w:t>
      </w:r>
    </w:p>
    <w:p w14:paraId="5CF716A0" w14:textId="77777777" w:rsidR="00073DFE" w:rsidRPr="0058790C" w:rsidRDefault="00073DFE" w:rsidP="00C47E10">
      <w:pPr>
        <w:pStyle w:val="Heading7"/>
        <w:rPr>
          <w:rFonts w:eastAsia="Times New Roman" w:cs="Times New Roman"/>
          <w:szCs w:val="24"/>
          <w:lang w:eastAsia="en-IN" w:bidi="ta-IN"/>
        </w:rPr>
      </w:pPr>
      <w:r w:rsidRPr="0058790C">
        <w:rPr>
          <w:rFonts w:eastAsia="Times New Roman"/>
          <w:lang w:eastAsia="en-IN" w:bidi="ta-IN"/>
        </w:rPr>
        <w:t>Priority Order</w:t>
      </w:r>
    </w:p>
    <w:p w14:paraId="0E2BDC3C" w14:textId="77777777" w:rsidR="00073DFE" w:rsidRPr="0058790C" w:rsidRDefault="00073DFE" w:rsidP="00C47E10">
      <w:pPr>
        <w:pStyle w:val="KSRChapterCntnt"/>
        <w:numPr>
          <w:ilvl w:val="0"/>
          <w:numId w:val="31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User action button</w:t>
      </w:r>
    </w:p>
    <w:p w14:paraId="43AC90AF" w14:textId="77777777" w:rsidR="00073DFE" w:rsidRPr="0058790C" w:rsidRDefault="00073DFE" w:rsidP="00C47E10">
      <w:pPr>
        <w:pStyle w:val="KSRChapterCntnt"/>
        <w:numPr>
          <w:ilvl w:val="0"/>
          <w:numId w:val="31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Touch interrupt</w:t>
      </w:r>
    </w:p>
    <w:p w14:paraId="4E376DD4" w14:textId="77777777" w:rsidR="00073DFE" w:rsidRPr="0058790C" w:rsidRDefault="00073DFE" w:rsidP="00C47E10">
      <w:pPr>
        <w:pStyle w:val="KSRChapterCntnt"/>
        <w:numPr>
          <w:ilvl w:val="0"/>
          <w:numId w:val="31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IMU motion interrupt</w:t>
      </w:r>
    </w:p>
    <w:p w14:paraId="3F7D3934" w14:textId="77777777" w:rsidR="00073DFE" w:rsidRPr="0058790C" w:rsidRDefault="00073DFE" w:rsidP="00C47E10">
      <w:pPr>
        <w:pStyle w:val="KSRChapterCntnt"/>
        <w:numPr>
          <w:ilvl w:val="0"/>
          <w:numId w:val="31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Wi-Fi interrupt</w:t>
      </w:r>
    </w:p>
    <w:p w14:paraId="55BA88DB" w14:textId="7D399C44" w:rsidR="00073DFE" w:rsidRPr="0058790C" w:rsidRDefault="00073DFE" w:rsidP="00C47E10">
      <w:pPr>
        <w:pStyle w:val="KSRChapterCntnt"/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Interrupts are edge-triggered and handled by RTOS ISR callbacks.</w:t>
      </w:r>
    </w:p>
    <w:p w14:paraId="14F91838" w14:textId="77777777" w:rsidR="00033DDE" w:rsidRPr="0058790C" w:rsidRDefault="00033DDE">
      <w:pPr>
        <w:rPr>
          <w:rFonts w:eastAsia="Times New Roman" w:cstheme="majorBidi"/>
          <w:b/>
          <w:bCs/>
          <w:caps/>
          <w:sz w:val="28"/>
          <w:szCs w:val="28"/>
          <w:lang w:val="en-US" w:eastAsia="en-IN" w:bidi="ta-IN"/>
        </w:rPr>
      </w:pPr>
      <w:r w:rsidRPr="0058790C">
        <w:br w:type="page"/>
      </w:r>
    </w:p>
    <w:p w14:paraId="1343D930" w14:textId="33181045" w:rsidR="000121BF" w:rsidRPr="0058790C" w:rsidRDefault="00073DFE" w:rsidP="00E67DF7">
      <w:pPr>
        <w:pStyle w:val="Heading1"/>
      </w:pPr>
      <w:r w:rsidRPr="0058790C">
        <w:lastRenderedPageBreak/>
        <w:t>3. Software Detailed Desig</w:t>
      </w:r>
      <w:r w:rsidR="000121BF" w:rsidRPr="0058790C">
        <w:t>N</w:t>
      </w:r>
      <w:r w:rsidR="00CD0D89" w:rsidRPr="0058790C">
        <w:t xml:space="preserve"> </w:t>
      </w:r>
      <w:r w:rsidR="00CD0D89" w:rsidRPr="0058790C">
        <w:rPr>
          <w:i/>
          <w:iCs/>
        </w:rPr>
        <w:t>(Section 3)</w:t>
      </w:r>
    </w:p>
    <w:p w14:paraId="498282BE" w14:textId="77777777" w:rsidR="00033DDE" w:rsidRPr="0058790C" w:rsidRDefault="00033DDE" w:rsidP="00E67DF7">
      <w:pPr>
        <w:pStyle w:val="ListParagraph"/>
        <w:keepNext/>
        <w:keepLines/>
        <w:numPr>
          <w:ilvl w:val="0"/>
          <w:numId w:val="6"/>
        </w:numPr>
        <w:spacing w:after="0" w:line="240" w:lineRule="auto"/>
        <w:contextualSpacing w:val="0"/>
        <w:outlineLvl w:val="1"/>
      </w:pPr>
    </w:p>
    <w:p w14:paraId="42583324" w14:textId="408FD8C9" w:rsidR="00073DFE" w:rsidRPr="0058790C" w:rsidRDefault="00073DFE" w:rsidP="009E04FD">
      <w:pPr>
        <w:pStyle w:val="Heading2"/>
      </w:pPr>
      <w:r w:rsidRPr="0058790C">
        <w:t>CPU Selection Matrix</w:t>
      </w:r>
    </w:p>
    <w:p w14:paraId="4CAECF48" w14:textId="77777777" w:rsidR="00073DFE" w:rsidRPr="0058790C" w:rsidRDefault="00073DFE" w:rsidP="00B50989">
      <w:pPr>
        <w:pStyle w:val="KSRChapterCntnt"/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(Condensed comparison table retained here, detailed analysis already validated)</w:t>
      </w:r>
    </w:p>
    <w:p w14:paraId="6952E9E0" w14:textId="77777777" w:rsidR="00073DFE" w:rsidRPr="0058790C" w:rsidRDefault="00073DFE" w:rsidP="00B50989">
      <w:pPr>
        <w:pStyle w:val="KSRChapterCntnt"/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STM32U375RG selected due to:</w:t>
      </w:r>
    </w:p>
    <w:p w14:paraId="2CE325B8" w14:textId="77777777" w:rsidR="00073DFE" w:rsidRPr="0058790C" w:rsidRDefault="00073DFE" w:rsidP="00B50989">
      <w:pPr>
        <w:pStyle w:val="KSRChapterCntnt"/>
        <w:numPr>
          <w:ilvl w:val="0"/>
          <w:numId w:val="24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Lowest µA/MHz</w:t>
      </w:r>
    </w:p>
    <w:p w14:paraId="212ADA8A" w14:textId="77777777" w:rsidR="00073DFE" w:rsidRPr="0058790C" w:rsidRDefault="00073DFE" w:rsidP="00B50989">
      <w:pPr>
        <w:pStyle w:val="KSRChapterCntnt"/>
        <w:numPr>
          <w:ilvl w:val="0"/>
          <w:numId w:val="24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No RF leakage</w:t>
      </w:r>
    </w:p>
    <w:p w14:paraId="040E99AF" w14:textId="77777777" w:rsidR="00073DFE" w:rsidRPr="0058790C" w:rsidRDefault="00073DFE" w:rsidP="00B50989">
      <w:pPr>
        <w:pStyle w:val="KSRChapterCntnt"/>
        <w:numPr>
          <w:ilvl w:val="0"/>
          <w:numId w:val="24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Adequate memory</w:t>
      </w:r>
    </w:p>
    <w:p w14:paraId="59EC1F80" w14:textId="21A79622" w:rsidR="00073DFE" w:rsidRPr="0058790C" w:rsidRDefault="00073DFE" w:rsidP="00B50989">
      <w:pPr>
        <w:pStyle w:val="KSRChapterCntnt"/>
        <w:numPr>
          <w:ilvl w:val="0"/>
          <w:numId w:val="24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Certified security feature</w:t>
      </w:r>
      <w:r w:rsidR="000121BF" w:rsidRPr="0058790C">
        <w:rPr>
          <w:rFonts w:eastAsia="Times New Roman"/>
          <w:szCs w:val="24"/>
          <w:lang w:eastAsia="en-IN" w:bidi="ta-IN"/>
        </w:rPr>
        <w:t>s</w:t>
      </w:r>
    </w:p>
    <w:p w14:paraId="3F6CC02A" w14:textId="1168F351" w:rsidR="00EA6D9B" w:rsidRPr="0058790C" w:rsidRDefault="00EA6D9B" w:rsidP="00D91B3B">
      <w:pPr>
        <w:pStyle w:val="Heading2"/>
      </w:pPr>
      <w:r w:rsidRPr="0058790C">
        <w:t>Memory Requirements Analysis &amp; Estimation</w:t>
      </w:r>
    </w:p>
    <w:p w14:paraId="4A14EDB7" w14:textId="77777777" w:rsidR="00EA6D9B" w:rsidRPr="0058790C" w:rsidRDefault="00EA6D9B" w:rsidP="00314BD9">
      <w:pPr>
        <w:pStyle w:val="KSRChapterCntnt"/>
        <w:rPr>
          <w:lang w:eastAsia="en-IN"/>
        </w:rPr>
      </w:pPr>
      <w:r w:rsidRPr="0058790C">
        <w:rPr>
          <w:lang w:eastAsia="en-IN"/>
        </w:rPr>
        <w:t xml:space="preserve">This section </w:t>
      </w:r>
      <w:proofErr w:type="spellStart"/>
      <w:r w:rsidRPr="0058790C">
        <w:rPr>
          <w:lang w:eastAsia="en-IN"/>
        </w:rPr>
        <w:t>analyzes</w:t>
      </w:r>
      <w:proofErr w:type="spellEnd"/>
      <w:r w:rsidRPr="0058790C">
        <w:rPr>
          <w:lang w:eastAsia="en-IN"/>
        </w:rPr>
        <w:t xml:space="preserve"> the non-volatile and volatile memory requirements of the system firmware and validates that the selected MCU provides sufficient margin for current functionality and future scalability. Memory estimation is based on </w:t>
      </w:r>
      <w:r w:rsidRPr="0058790C">
        <w:rPr>
          <w:b/>
          <w:bCs/>
          <w:lang w:eastAsia="en-IN"/>
        </w:rPr>
        <w:t>actual functional blocks</w:t>
      </w:r>
      <w:r w:rsidRPr="0058790C">
        <w:rPr>
          <w:lang w:eastAsia="en-IN"/>
        </w:rPr>
        <w:t xml:space="preserve">, </w:t>
      </w:r>
      <w:r w:rsidRPr="0058790C">
        <w:rPr>
          <w:b/>
          <w:bCs/>
          <w:lang w:eastAsia="en-IN"/>
        </w:rPr>
        <w:t>RTOS overhead</w:t>
      </w:r>
      <w:r w:rsidRPr="0058790C">
        <w:rPr>
          <w:lang w:eastAsia="en-IN"/>
        </w:rPr>
        <w:t xml:space="preserve">, and </w:t>
      </w:r>
      <w:r w:rsidRPr="0058790C">
        <w:rPr>
          <w:b/>
          <w:bCs/>
          <w:lang w:eastAsia="en-IN"/>
        </w:rPr>
        <w:t>worst-case concurrent execution</w:t>
      </w:r>
      <w:r w:rsidRPr="0058790C">
        <w:rPr>
          <w:lang w:eastAsia="en-IN"/>
        </w:rPr>
        <w:t>, rather than optimistic averages.</w:t>
      </w:r>
    </w:p>
    <w:p w14:paraId="61A873ED" w14:textId="779570AF" w:rsidR="00EA6D9B" w:rsidRPr="0058790C" w:rsidRDefault="00EA6D9B" w:rsidP="00314BD9">
      <w:pPr>
        <w:pStyle w:val="KSRChapterCntnt"/>
        <w:rPr>
          <w:lang w:eastAsia="en-IN"/>
        </w:rPr>
      </w:pPr>
      <w:r w:rsidRPr="0058790C">
        <w:rPr>
          <w:lang w:eastAsia="en-IN"/>
        </w:rPr>
        <w:t>The system is designed to avoid external memory, reducing power consumption, BOM cost, and integration risk.</w:t>
      </w:r>
    </w:p>
    <w:p w14:paraId="16744469" w14:textId="6F542671" w:rsidR="00EA6D9B" w:rsidRPr="0058790C" w:rsidRDefault="00EA6D9B" w:rsidP="00515CAB">
      <w:pPr>
        <w:pStyle w:val="Heading3"/>
      </w:pPr>
      <w:r w:rsidRPr="0058790C">
        <w:t>MCU Memory Availability (Reference)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6"/>
        <w:gridCol w:w="2136"/>
      </w:tblGrid>
      <w:tr w:rsidR="001262EA" w:rsidRPr="0058790C" w14:paraId="3D35BF90" w14:textId="77777777" w:rsidTr="001262EA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0E7C0FD4" w14:textId="77777777" w:rsidR="001262EA" w:rsidRPr="0058790C" w:rsidRDefault="001262EA" w:rsidP="001262E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Memory Type</w:t>
            </w:r>
          </w:p>
        </w:tc>
        <w:tc>
          <w:tcPr>
            <w:tcW w:w="0" w:type="auto"/>
            <w:vAlign w:val="center"/>
            <w:hideMark/>
          </w:tcPr>
          <w:p w14:paraId="4877F66E" w14:textId="77777777" w:rsidR="001262EA" w:rsidRPr="0058790C" w:rsidRDefault="001262EA" w:rsidP="001262E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Available on MCU</w:t>
            </w:r>
          </w:p>
        </w:tc>
      </w:tr>
      <w:tr w:rsidR="001262EA" w:rsidRPr="0058790C" w14:paraId="50761670" w14:textId="77777777" w:rsidTr="001262EA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5202DCD7" w14:textId="77777777" w:rsidR="001262EA" w:rsidRPr="0058790C" w:rsidRDefault="001262EA" w:rsidP="001262E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Internal Flash</w:t>
            </w:r>
          </w:p>
        </w:tc>
        <w:tc>
          <w:tcPr>
            <w:tcW w:w="0" w:type="auto"/>
            <w:vAlign w:val="center"/>
            <w:hideMark/>
          </w:tcPr>
          <w:p w14:paraId="52DF02AA" w14:textId="77777777" w:rsidR="001262EA" w:rsidRPr="0058790C" w:rsidRDefault="001262EA" w:rsidP="001262E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512 KB</w:t>
            </w:r>
          </w:p>
        </w:tc>
      </w:tr>
      <w:tr w:rsidR="001262EA" w:rsidRPr="0058790C" w14:paraId="0962FF85" w14:textId="77777777" w:rsidTr="001262EA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5D47A8FE" w14:textId="77777777" w:rsidR="001262EA" w:rsidRPr="0058790C" w:rsidRDefault="001262EA" w:rsidP="001262E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Internal SRAM</w:t>
            </w:r>
          </w:p>
        </w:tc>
        <w:tc>
          <w:tcPr>
            <w:tcW w:w="0" w:type="auto"/>
            <w:vAlign w:val="center"/>
            <w:hideMark/>
          </w:tcPr>
          <w:p w14:paraId="212AFE1A" w14:textId="77777777" w:rsidR="001262EA" w:rsidRPr="0058790C" w:rsidRDefault="001262EA" w:rsidP="001262E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256 KB</w:t>
            </w:r>
          </w:p>
        </w:tc>
      </w:tr>
      <w:tr w:rsidR="001262EA" w:rsidRPr="0058790C" w14:paraId="2A743E6A" w14:textId="77777777" w:rsidTr="001262EA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35F13D27" w14:textId="77777777" w:rsidR="001262EA" w:rsidRPr="0058790C" w:rsidRDefault="001262EA" w:rsidP="001262E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External Memory</w:t>
            </w:r>
          </w:p>
        </w:tc>
        <w:tc>
          <w:tcPr>
            <w:tcW w:w="0" w:type="auto"/>
            <w:vAlign w:val="center"/>
            <w:hideMark/>
          </w:tcPr>
          <w:p w14:paraId="02C3BE9D" w14:textId="77777777" w:rsidR="001262EA" w:rsidRPr="0058790C" w:rsidRDefault="001262EA" w:rsidP="001262E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Not used</w:t>
            </w:r>
          </w:p>
        </w:tc>
      </w:tr>
    </w:tbl>
    <w:p w14:paraId="6EA6F73E" w14:textId="3B10E369" w:rsidR="00EA6D9B" w:rsidRPr="0058790C" w:rsidRDefault="00EA6D9B" w:rsidP="00EA6D9B">
      <w:pPr>
        <w:spacing w:after="0" w:line="240" w:lineRule="auto"/>
        <w:rPr>
          <w:rFonts w:eastAsia="Times New Roman" w:cs="Times New Roman"/>
          <w:lang w:eastAsia="en-IN" w:bidi="ta-IN"/>
        </w:rPr>
      </w:pPr>
    </w:p>
    <w:p w14:paraId="166806A1" w14:textId="69B7455C" w:rsidR="00EA6D9B" w:rsidRPr="0058790C" w:rsidRDefault="00EA6D9B" w:rsidP="00515CAB">
      <w:pPr>
        <w:pStyle w:val="Heading3"/>
      </w:pPr>
      <w:r w:rsidRPr="0058790C">
        <w:t>Flash Memory Requirement Analysis</w:t>
      </w:r>
    </w:p>
    <w:p w14:paraId="2FD300C4" w14:textId="77777777" w:rsidR="00EA6D9B" w:rsidRPr="0058790C" w:rsidRDefault="00EA6D9B" w:rsidP="00314BD9">
      <w:pPr>
        <w:pStyle w:val="KSRChapterCntnt"/>
        <w:rPr>
          <w:lang w:eastAsia="en-IN"/>
        </w:rPr>
      </w:pPr>
      <w:r w:rsidRPr="0058790C">
        <w:rPr>
          <w:lang w:eastAsia="en-IN"/>
        </w:rPr>
        <w:t>Flash memory is used for bootloader, RTOS kernel, device drivers, application code, configuration tables, and OTA support.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2152"/>
        <w:gridCol w:w="3854"/>
      </w:tblGrid>
      <w:tr w:rsidR="007B2419" w:rsidRPr="0058790C" w14:paraId="09B5D473" w14:textId="77777777" w:rsidTr="007B2419">
        <w:trPr>
          <w:trHeight w:val="454"/>
        </w:trPr>
        <w:tc>
          <w:tcPr>
            <w:tcW w:w="0" w:type="auto"/>
            <w:vAlign w:val="center"/>
            <w:hideMark/>
          </w:tcPr>
          <w:p w14:paraId="4CD13479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lastRenderedPageBreak/>
              <w:t>Flash Usage Category</w:t>
            </w:r>
          </w:p>
        </w:tc>
        <w:tc>
          <w:tcPr>
            <w:tcW w:w="0" w:type="auto"/>
            <w:vAlign w:val="center"/>
            <w:hideMark/>
          </w:tcPr>
          <w:p w14:paraId="10D6D48F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Estimated Size (KB)</w:t>
            </w:r>
          </w:p>
        </w:tc>
        <w:tc>
          <w:tcPr>
            <w:tcW w:w="0" w:type="auto"/>
            <w:vAlign w:val="center"/>
            <w:hideMark/>
          </w:tcPr>
          <w:p w14:paraId="1CA53A2F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Basis</w:t>
            </w:r>
          </w:p>
        </w:tc>
      </w:tr>
      <w:tr w:rsidR="007B2419" w:rsidRPr="0058790C" w14:paraId="1D780C00" w14:textId="77777777" w:rsidTr="007B2419">
        <w:trPr>
          <w:trHeight w:val="454"/>
        </w:trPr>
        <w:tc>
          <w:tcPr>
            <w:tcW w:w="0" w:type="auto"/>
            <w:vAlign w:val="center"/>
            <w:hideMark/>
          </w:tcPr>
          <w:p w14:paraId="1FA3FC2C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Secure Bootloader</w:t>
            </w:r>
          </w:p>
        </w:tc>
        <w:tc>
          <w:tcPr>
            <w:tcW w:w="0" w:type="auto"/>
            <w:vAlign w:val="center"/>
            <w:hideMark/>
          </w:tcPr>
          <w:p w14:paraId="710DE6E5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32 KB</w:t>
            </w:r>
          </w:p>
        </w:tc>
        <w:tc>
          <w:tcPr>
            <w:tcW w:w="0" w:type="auto"/>
            <w:vAlign w:val="center"/>
            <w:hideMark/>
          </w:tcPr>
          <w:p w14:paraId="3D5FC0E6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Image validation, fallback logic</w:t>
            </w:r>
          </w:p>
        </w:tc>
      </w:tr>
      <w:tr w:rsidR="007B2419" w:rsidRPr="0058790C" w14:paraId="783D9296" w14:textId="77777777" w:rsidTr="007B2419">
        <w:trPr>
          <w:trHeight w:val="454"/>
        </w:trPr>
        <w:tc>
          <w:tcPr>
            <w:tcW w:w="0" w:type="auto"/>
            <w:vAlign w:val="center"/>
            <w:hideMark/>
          </w:tcPr>
          <w:p w14:paraId="21712AAD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Zephyr RTOS Kernel</w:t>
            </w:r>
          </w:p>
        </w:tc>
        <w:tc>
          <w:tcPr>
            <w:tcW w:w="0" w:type="auto"/>
            <w:vAlign w:val="center"/>
            <w:hideMark/>
          </w:tcPr>
          <w:p w14:paraId="0D7EFE0D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60 KB</w:t>
            </w:r>
          </w:p>
        </w:tc>
        <w:tc>
          <w:tcPr>
            <w:tcW w:w="0" w:type="auto"/>
            <w:vAlign w:val="center"/>
            <w:hideMark/>
          </w:tcPr>
          <w:p w14:paraId="5BE4EBF9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 xml:space="preserve">Scheduler, IPC, power </w:t>
            </w:r>
            <w:proofErr w:type="spellStart"/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mgmt</w:t>
            </w:r>
            <w:proofErr w:type="spellEnd"/>
          </w:p>
        </w:tc>
      </w:tr>
      <w:tr w:rsidR="007B2419" w:rsidRPr="0058790C" w14:paraId="0EC6FF28" w14:textId="77777777" w:rsidTr="007B2419">
        <w:trPr>
          <w:trHeight w:val="454"/>
        </w:trPr>
        <w:tc>
          <w:tcPr>
            <w:tcW w:w="0" w:type="auto"/>
            <w:vAlign w:val="center"/>
            <w:hideMark/>
          </w:tcPr>
          <w:p w14:paraId="6D2D6A3E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HAL &amp; BSP</w:t>
            </w:r>
          </w:p>
        </w:tc>
        <w:tc>
          <w:tcPr>
            <w:tcW w:w="0" w:type="auto"/>
            <w:vAlign w:val="center"/>
            <w:hideMark/>
          </w:tcPr>
          <w:p w14:paraId="0251C024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45 KB</w:t>
            </w:r>
          </w:p>
        </w:tc>
        <w:tc>
          <w:tcPr>
            <w:tcW w:w="0" w:type="auto"/>
            <w:vAlign w:val="center"/>
            <w:hideMark/>
          </w:tcPr>
          <w:p w14:paraId="1544E30C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MCU peripherals</w:t>
            </w:r>
          </w:p>
        </w:tc>
      </w:tr>
      <w:tr w:rsidR="007B2419" w:rsidRPr="0058790C" w14:paraId="681594B1" w14:textId="77777777" w:rsidTr="007B2419">
        <w:trPr>
          <w:trHeight w:val="454"/>
        </w:trPr>
        <w:tc>
          <w:tcPr>
            <w:tcW w:w="0" w:type="auto"/>
            <w:vAlign w:val="center"/>
            <w:hideMark/>
          </w:tcPr>
          <w:p w14:paraId="03376A11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Device Drivers</w:t>
            </w:r>
          </w:p>
        </w:tc>
        <w:tc>
          <w:tcPr>
            <w:tcW w:w="0" w:type="auto"/>
            <w:vAlign w:val="center"/>
            <w:hideMark/>
          </w:tcPr>
          <w:p w14:paraId="7FECBB0E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85 KB</w:t>
            </w:r>
          </w:p>
        </w:tc>
        <w:tc>
          <w:tcPr>
            <w:tcW w:w="0" w:type="auto"/>
            <w:vAlign w:val="center"/>
            <w:hideMark/>
          </w:tcPr>
          <w:p w14:paraId="37D100B9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Display, touch, IMU, audio, haptic, PMIC</w:t>
            </w:r>
          </w:p>
        </w:tc>
      </w:tr>
      <w:tr w:rsidR="007B2419" w:rsidRPr="0058790C" w14:paraId="616DB19C" w14:textId="77777777" w:rsidTr="007B2419">
        <w:trPr>
          <w:trHeight w:val="454"/>
        </w:trPr>
        <w:tc>
          <w:tcPr>
            <w:tcW w:w="0" w:type="auto"/>
            <w:vAlign w:val="center"/>
            <w:hideMark/>
          </w:tcPr>
          <w:p w14:paraId="1EF64230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Wi-Fi Stack &amp; Driver</w:t>
            </w:r>
          </w:p>
        </w:tc>
        <w:tc>
          <w:tcPr>
            <w:tcW w:w="0" w:type="auto"/>
            <w:vAlign w:val="center"/>
            <w:hideMark/>
          </w:tcPr>
          <w:p w14:paraId="6855F6E3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70 KB</w:t>
            </w:r>
          </w:p>
        </w:tc>
        <w:tc>
          <w:tcPr>
            <w:tcW w:w="0" w:type="auto"/>
            <w:vAlign w:val="center"/>
            <w:hideMark/>
          </w:tcPr>
          <w:p w14:paraId="44ED5F4C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SPI-based companion control</w:t>
            </w:r>
          </w:p>
        </w:tc>
      </w:tr>
      <w:tr w:rsidR="007B2419" w:rsidRPr="0058790C" w14:paraId="42D61E86" w14:textId="77777777" w:rsidTr="007B2419">
        <w:trPr>
          <w:trHeight w:val="454"/>
        </w:trPr>
        <w:tc>
          <w:tcPr>
            <w:tcW w:w="0" w:type="auto"/>
            <w:vAlign w:val="center"/>
            <w:hideMark/>
          </w:tcPr>
          <w:p w14:paraId="4843A70E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Application Logic</w:t>
            </w:r>
          </w:p>
        </w:tc>
        <w:tc>
          <w:tcPr>
            <w:tcW w:w="0" w:type="auto"/>
            <w:vAlign w:val="center"/>
            <w:hideMark/>
          </w:tcPr>
          <w:p w14:paraId="666CA7D0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90 KB</w:t>
            </w:r>
          </w:p>
        </w:tc>
        <w:tc>
          <w:tcPr>
            <w:tcW w:w="0" w:type="auto"/>
            <w:vAlign w:val="center"/>
            <w:hideMark/>
          </w:tcPr>
          <w:p w14:paraId="716ECDB2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UI, alerts, navigation logic</w:t>
            </w:r>
          </w:p>
        </w:tc>
      </w:tr>
      <w:tr w:rsidR="007B2419" w:rsidRPr="0058790C" w14:paraId="4EDF68FB" w14:textId="77777777" w:rsidTr="007B2419">
        <w:trPr>
          <w:trHeight w:val="454"/>
        </w:trPr>
        <w:tc>
          <w:tcPr>
            <w:tcW w:w="0" w:type="auto"/>
            <w:vAlign w:val="center"/>
            <w:hideMark/>
          </w:tcPr>
          <w:p w14:paraId="2B5DD412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Configuration &amp; Tables</w:t>
            </w:r>
          </w:p>
        </w:tc>
        <w:tc>
          <w:tcPr>
            <w:tcW w:w="0" w:type="auto"/>
            <w:vAlign w:val="center"/>
            <w:hideMark/>
          </w:tcPr>
          <w:p w14:paraId="499D84C4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20 KB</w:t>
            </w:r>
          </w:p>
        </w:tc>
        <w:tc>
          <w:tcPr>
            <w:tcW w:w="0" w:type="auto"/>
            <w:vAlign w:val="center"/>
            <w:hideMark/>
          </w:tcPr>
          <w:p w14:paraId="3AFB1EF5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Fonts, UI strings, language</w:t>
            </w:r>
          </w:p>
        </w:tc>
      </w:tr>
      <w:tr w:rsidR="007B2419" w:rsidRPr="0058790C" w14:paraId="2A5999DB" w14:textId="77777777" w:rsidTr="007B2419">
        <w:trPr>
          <w:trHeight w:val="454"/>
        </w:trPr>
        <w:tc>
          <w:tcPr>
            <w:tcW w:w="0" w:type="auto"/>
            <w:vAlign w:val="center"/>
            <w:hideMark/>
          </w:tcPr>
          <w:p w14:paraId="6BCB4610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Diagnostics &amp; CLI</w:t>
            </w:r>
          </w:p>
        </w:tc>
        <w:tc>
          <w:tcPr>
            <w:tcW w:w="0" w:type="auto"/>
            <w:vAlign w:val="center"/>
            <w:hideMark/>
          </w:tcPr>
          <w:p w14:paraId="704BCEB1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25 KB</w:t>
            </w:r>
          </w:p>
        </w:tc>
        <w:tc>
          <w:tcPr>
            <w:tcW w:w="0" w:type="auto"/>
            <w:vAlign w:val="center"/>
            <w:hideMark/>
          </w:tcPr>
          <w:p w14:paraId="2745584F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SSH-based CLI</w:t>
            </w:r>
          </w:p>
        </w:tc>
      </w:tr>
      <w:tr w:rsidR="007B2419" w:rsidRPr="0058790C" w14:paraId="79718909" w14:textId="77777777" w:rsidTr="007B2419">
        <w:trPr>
          <w:trHeight w:val="454"/>
        </w:trPr>
        <w:tc>
          <w:tcPr>
            <w:tcW w:w="0" w:type="auto"/>
            <w:vAlign w:val="center"/>
            <w:hideMark/>
          </w:tcPr>
          <w:p w14:paraId="4A702127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4AB4B0A8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427 KB</w:t>
            </w:r>
          </w:p>
        </w:tc>
        <w:tc>
          <w:tcPr>
            <w:tcW w:w="0" w:type="auto"/>
            <w:vAlign w:val="center"/>
            <w:hideMark/>
          </w:tcPr>
          <w:p w14:paraId="10E9EE8E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</w:p>
        </w:tc>
      </w:tr>
      <w:tr w:rsidR="007B2419" w:rsidRPr="0058790C" w14:paraId="3A0916C5" w14:textId="77777777" w:rsidTr="007B2419">
        <w:trPr>
          <w:trHeight w:val="454"/>
        </w:trPr>
        <w:tc>
          <w:tcPr>
            <w:tcW w:w="0" w:type="auto"/>
            <w:vAlign w:val="center"/>
            <w:hideMark/>
          </w:tcPr>
          <w:p w14:paraId="13A31B1A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Flash Safety Margin (~15%)</w:t>
            </w:r>
          </w:p>
        </w:tc>
        <w:tc>
          <w:tcPr>
            <w:tcW w:w="0" w:type="auto"/>
            <w:vAlign w:val="center"/>
            <w:hideMark/>
          </w:tcPr>
          <w:p w14:paraId="73537F98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65 KB</w:t>
            </w:r>
          </w:p>
        </w:tc>
        <w:tc>
          <w:tcPr>
            <w:tcW w:w="0" w:type="auto"/>
            <w:vAlign w:val="center"/>
            <w:hideMark/>
          </w:tcPr>
          <w:p w14:paraId="6552F18A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Future updates</w:t>
            </w:r>
          </w:p>
        </w:tc>
      </w:tr>
      <w:tr w:rsidR="007B2419" w:rsidRPr="0058790C" w14:paraId="3BE2CDD7" w14:textId="77777777" w:rsidTr="007B2419">
        <w:trPr>
          <w:trHeight w:val="454"/>
        </w:trPr>
        <w:tc>
          <w:tcPr>
            <w:tcW w:w="0" w:type="auto"/>
            <w:vAlign w:val="center"/>
            <w:hideMark/>
          </w:tcPr>
          <w:p w14:paraId="09BB6307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Total Required</w:t>
            </w:r>
          </w:p>
        </w:tc>
        <w:tc>
          <w:tcPr>
            <w:tcW w:w="0" w:type="auto"/>
            <w:vAlign w:val="center"/>
            <w:hideMark/>
          </w:tcPr>
          <w:p w14:paraId="74D2C6C0" w14:textId="1079C969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≈</w:t>
            </w:r>
            <w:r w:rsid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 xml:space="preserve"> </w:t>
            </w: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492 KB</w:t>
            </w:r>
          </w:p>
        </w:tc>
        <w:tc>
          <w:tcPr>
            <w:tcW w:w="0" w:type="auto"/>
            <w:vAlign w:val="center"/>
            <w:hideMark/>
          </w:tcPr>
          <w:p w14:paraId="551FB154" w14:textId="77777777" w:rsidR="007B2419" w:rsidRPr="0058790C" w:rsidRDefault="007B2419" w:rsidP="007B24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</w:p>
        </w:tc>
      </w:tr>
    </w:tbl>
    <w:p w14:paraId="182629E1" w14:textId="4A01ADE5" w:rsidR="007B2419" w:rsidRPr="0058790C" w:rsidRDefault="00CA39CA" w:rsidP="007B2419">
      <w:pPr>
        <w:pStyle w:val="KSRChapterCntnt"/>
        <w:spacing w:before="240"/>
        <w:ind w:firstLine="0"/>
        <w:rPr>
          <w:rFonts w:eastAsia="Times New Roman"/>
          <w:b/>
          <w:bCs/>
          <w:lang w:eastAsia="en-IN" w:bidi="ta-IN"/>
        </w:rPr>
      </w:pPr>
      <w:r w:rsidRPr="0058790C">
        <w:rPr>
          <w:rFonts w:eastAsia="Times New Roman"/>
          <w:b/>
          <w:bCs/>
          <w:lang w:eastAsia="en-IN" w:bidi="ta-IN"/>
        </w:rPr>
        <w:t>Conclusion (</w:t>
      </w:r>
      <w:r w:rsidR="00EA6D9B" w:rsidRPr="0058790C">
        <w:rPr>
          <w:rFonts w:eastAsia="Times New Roman"/>
          <w:b/>
          <w:bCs/>
          <w:lang w:eastAsia="en-IN" w:bidi="ta-IN"/>
        </w:rPr>
        <w:t>Flash):</w:t>
      </w:r>
    </w:p>
    <w:p w14:paraId="130F6846" w14:textId="3DFFC49A" w:rsidR="00EA6D9B" w:rsidRPr="0058790C" w:rsidRDefault="00EA6D9B" w:rsidP="007B2419">
      <w:pPr>
        <w:pStyle w:val="KSRChapterCntnt"/>
        <w:ind w:firstLine="720"/>
        <w:rPr>
          <w:rFonts w:eastAsia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 xml:space="preserve">The 512 KB internal flash provides sufficient capacity with controlled margin. Dual-image OTA is </w:t>
      </w:r>
      <w:r w:rsidRPr="0058790C">
        <w:rPr>
          <w:rFonts w:eastAsia="Times New Roman"/>
          <w:b/>
          <w:bCs/>
          <w:lang w:eastAsia="en-IN" w:bidi="ta-IN"/>
        </w:rPr>
        <w:t>possible but constrained</w:t>
      </w:r>
      <w:r w:rsidRPr="0058790C">
        <w:rPr>
          <w:rFonts w:eastAsia="Times New Roman"/>
          <w:lang w:eastAsia="en-IN" w:bidi="ta-IN"/>
        </w:rPr>
        <w:t xml:space="preserve">; Gen-1 implementation uses </w:t>
      </w:r>
      <w:r w:rsidRPr="0058790C">
        <w:rPr>
          <w:rFonts w:eastAsia="Times New Roman"/>
          <w:b/>
          <w:bCs/>
          <w:lang w:eastAsia="en-IN" w:bidi="ta-IN"/>
        </w:rPr>
        <w:t>single-image + rollback protection</w:t>
      </w:r>
      <w:r w:rsidRPr="0058790C">
        <w:rPr>
          <w:rFonts w:eastAsia="Times New Roman"/>
          <w:lang w:eastAsia="en-IN" w:bidi="ta-IN"/>
        </w:rPr>
        <w:t xml:space="preserve"> to preserve margin.</w:t>
      </w:r>
    </w:p>
    <w:p w14:paraId="511FF2FC" w14:textId="3DE6A71D" w:rsidR="00EA6D9B" w:rsidRPr="0058790C" w:rsidRDefault="00EA6D9B" w:rsidP="00515CAB">
      <w:pPr>
        <w:pStyle w:val="Heading3"/>
      </w:pPr>
      <w:r w:rsidRPr="0058790C">
        <w:t>RAM Requirement Analysis</w:t>
      </w:r>
    </w:p>
    <w:p w14:paraId="51B9982B" w14:textId="77777777" w:rsidR="00EA6D9B" w:rsidRPr="0058790C" w:rsidRDefault="00EA6D9B" w:rsidP="007B2419">
      <w:pPr>
        <w:pStyle w:val="KSRChapterCntnt"/>
        <w:rPr>
          <w:rFonts w:eastAsia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>RAM usage includes RTOS kernel data, stacks for concurrent threads, heap allocations, DMA buffers, and frame buffers.</w:t>
      </w:r>
    </w:p>
    <w:p w14:paraId="580F95AB" w14:textId="77777777" w:rsidR="00EA6D9B" w:rsidRPr="0058790C" w:rsidRDefault="00EA6D9B" w:rsidP="002764CC">
      <w:pPr>
        <w:spacing w:line="240" w:lineRule="auto"/>
        <w:rPr>
          <w:rFonts w:eastAsia="Times New Roman" w:cs="Times New Roman"/>
          <w:b/>
          <w:bCs/>
          <w:lang w:eastAsia="en-IN" w:bidi="ta-IN"/>
        </w:rPr>
      </w:pPr>
      <w:r w:rsidRPr="0058790C">
        <w:rPr>
          <w:rFonts w:eastAsia="Times New Roman" w:cs="Times New Roman"/>
          <w:b/>
          <w:bCs/>
          <w:lang w:eastAsia="en-IN" w:bidi="ta-IN"/>
        </w:rPr>
        <w:t>a) RTOS &amp; System Overhead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9"/>
        <w:gridCol w:w="2030"/>
      </w:tblGrid>
      <w:tr w:rsidR="00FF6E82" w:rsidRPr="0058790C" w14:paraId="30E11E2E" w14:textId="77777777" w:rsidTr="00FF6E82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68ED981C" w14:textId="77777777" w:rsidR="00FF6E82" w:rsidRPr="0058790C" w:rsidRDefault="00FF6E82" w:rsidP="00FF6E8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DF165F3" w14:textId="77777777" w:rsidR="00FF6E82" w:rsidRPr="0058790C" w:rsidRDefault="00FF6E82" w:rsidP="00FF6E8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RAM Usage (KB)</w:t>
            </w:r>
          </w:p>
        </w:tc>
      </w:tr>
      <w:tr w:rsidR="00FF6E82" w:rsidRPr="0058790C" w14:paraId="776D8E31" w14:textId="77777777" w:rsidTr="00FF6E82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474F8AC6" w14:textId="77777777" w:rsidR="00FF6E82" w:rsidRPr="0058790C" w:rsidRDefault="00FF6E82" w:rsidP="00FF6E8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Zephyr kernel objects</w:t>
            </w:r>
          </w:p>
        </w:tc>
        <w:tc>
          <w:tcPr>
            <w:tcW w:w="0" w:type="auto"/>
            <w:vAlign w:val="center"/>
            <w:hideMark/>
          </w:tcPr>
          <w:p w14:paraId="518BB362" w14:textId="77777777" w:rsidR="00FF6E82" w:rsidRPr="0058790C" w:rsidRDefault="00FF6E82" w:rsidP="00FF6E8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12 KB</w:t>
            </w:r>
          </w:p>
        </w:tc>
      </w:tr>
      <w:tr w:rsidR="00FF6E82" w:rsidRPr="0058790C" w14:paraId="3A5AEFBA" w14:textId="77777777" w:rsidTr="00FF6E82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40F4D49A" w14:textId="77777777" w:rsidR="00FF6E82" w:rsidRPr="0058790C" w:rsidRDefault="00FF6E82" w:rsidP="00FF6E8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IPC queues &amp; events</w:t>
            </w:r>
          </w:p>
        </w:tc>
        <w:tc>
          <w:tcPr>
            <w:tcW w:w="0" w:type="auto"/>
            <w:vAlign w:val="center"/>
            <w:hideMark/>
          </w:tcPr>
          <w:p w14:paraId="0B8CF9E1" w14:textId="77777777" w:rsidR="00FF6E82" w:rsidRPr="0058790C" w:rsidRDefault="00FF6E82" w:rsidP="00FF6E8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8 KB</w:t>
            </w:r>
          </w:p>
        </w:tc>
      </w:tr>
      <w:tr w:rsidR="00FF6E82" w:rsidRPr="0058790C" w14:paraId="05286EA7" w14:textId="77777777" w:rsidTr="00FF6E82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4DAB74E2" w14:textId="77777777" w:rsidR="00FF6E82" w:rsidRPr="0058790C" w:rsidRDefault="00FF6E82" w:rsidP="00FF6E8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Timer &amp; scheduler data</w:t>
            </w:r>
          </w:p>
        </w:tc>
        <w:tc>
          <w:tcPr>
            <w:tcW w:w="0" w:type="auto"/>
            <w:vAlign w:val="center"/>
            <w:hideMark/>
          </w:tcPr>
          <w:p w14:paraId="45AFD26D" w14:textId="77777777" w:rsidR="00FF6E82" w:rsidRPr="0058790C" w:rsidRDefault="00FF6E82" w:rsidP="00FF6E8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6 KB</w:t>
            </w:r>
          </w:p>
        </w:tc>
      </w:tr>
      <w:tr w:rsidR="00FF6E82" w:rsidRPr="0058790C" w14:paraId="0B39FDAB" w14:textId="77777777" w:rsidTr="00FF6E82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7B29A1FB" w14:textId="77777777" w:rsidR="00FF6E82" w:rsidRPr="0058790C" w:rsidRDefault="00FF6E82" w:rsidP="00FF6E8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0738058F" w14:textId="77777777" w:rsidR="00FF6E82" w:rsidRPr="0058790C" w:rsidRDefault="00FF6E82" w:rsidP="00FF6E8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26 KB</w:t>
            </w:r>
          </w:p>
        </w:tc>
      </w:tr>
    </w:tbl>
    <w:p w14:paraId="4AC53DDF" w14:textId="366327D6" w:rsidR="00FF6E82" w:rsidRPr="0058790C" w:rsidRDefault="00FF6E82" w:rsidP="00EA6D9B">
      <w:pPr>
        <w:spacing w:after="0" w:line="240" w:lineRule="auto"/>
        <w:rPr>
          <w:rFonts w:eastAsia="Times New Roman" w:cs="Times New Roman"/>
          <w:lang w:eastAsia="en-IN" w:bidi="ta-IN"/>
        </w:rPr>
      </w:pPr>
    </w:p>
    <w:p w14:paraId="396F77D1" w14:textId="77777777" w:rsidR="00CA39CA" w:rsidRPr="0058790C" w:rsidRDefault="00CA39CA">
      <w:pPr>
        <w:rPr>
          <w:rFonts w:eastAsia="Times New Roman" w:cs="Times New Roman"/>
          <w:b/>
          <w:bCs/>
          <w:lang w:eastAsia="en-IN" w:bidi="ta-IN"/>
        </w:rPr>
      </w:pPr>
      <w:r w:rsidRPr="0058790C">
        <w:rPr>
          <w:rFonts w:eastAsia="Times New Roman" w:cs="Times New Roman"/>
          <w:b/>
          <w:bCs/>
          <w:lang w:eastAsia="en-IN" w:bidi="ta-IN"/>
        </w:rPr>
        <w:br w:type="page"/>
      </w:r>
    </w:p>
    <w:p w14:paraId="0BE3690F" w14:textId="5414B4F8" w:rsidR="00EA6D9B" w:rsidRPr="0058790C" w:rsidRDefault="00EA6D9B" w:rsidP="002764CC">
      <w:pPr>
        <w:spacing w:line="240" w:lineRule="auto"/>
        <w:rPr>
          <w:rFonts w:eastAsia="Times New Roman" w:cs="Times New Roman"/>
          <w:b/>
          <w:bCs/>
          <w:lang w:eastAsia="en-IN" w:bidi="ta-IN"/>
        </w:rPr>
      </w:pPr>
      <w:r w:rsidRPr="0058790C">
        <w:rPr>
          <w:rFonts w:eastAsia="Times New Roman" w:cs="Times New Roman"/>
          <w:b/>
          <w:bCs/>
          <w:lang w:eastAsia="en-IN" w:bidi="ta-IN"/>
        </w:rPr>
        <w:lastRenderedPageBreak/>
        <w:t>b) Thread Stack Allocation (Worst-Case)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9"/>
        <w:gridCol w:w="1830"/>
      </w:tblGrid>
      <w:tr w:rsidR="002764CC" w:rsidRPr="0058790C" w14:paraId="615154D7" w14:textId="77777777" w:rsidTr="002764CC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418435F3" w14:textId="77777777" w:rsidR="002764CC" w:rsidRPr="0058790C" w:rsidRDefault="002764CC" w:rsidP="0058790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Thread / Task</w:t>
            </w:r>
          </w:p>
        </w:tc>
        <w:tc>
          <w:tcPr>
            <w:tcW w:w="0" w:type="auto"/>
            <w:vAlign w:val="center"/>
            <w:hideMark/>
          </w:tcPr>
          <w:p w14:paraId="081679F5" w14:textId="77777777" w:rsidR="002764CC" w:rsidRPr="0058790C" w:rsidRDefault="002764CC" w:rsidP="0058790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Stack Size (KB)</w:t>
            </w:r>
          </w:p>
        </w:tc>
      </w:tr>
      <w:tr w:rsidR="002764CC" w:rsidRPr="0058790C" w14:paraId="7168B435" w14:textId="77777777" w:rsidTr="002764CC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083095B9" w14:textId="77777777" w:rsidR="002764CC" w:rsidRPr="0058790C" w:rsidRDefault="002764CC" w:rsidP="005879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Main application thread</w:t>
            </w:r>
          </w:p>
        </w:tc>
        <w:tc>
          <w:tcPr>
            <w:tcW w:w="0" w:type="auto"/>
            <w:vAlign w:val="center"/>
            <w:hideMark/>
          </w:tcPr>
          <w:p w14:paraId="4AEC96F9" w14:textId="77777777" w:rsidR="002764CC" w:rsidRPr="0058790C" w:rsidRDefault="002764CC" w:rsidP="005879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16 KB</w:t>
            </w:r>
          </w:p>
        </w:tc>
      </w:tr>
      <w:tr w:rsidR="002764CC" w:rsidRPr="0058790C" w14:paraId="23C09532" w14:textId="77777777" w:rsidTr="002764CC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58D648B8" w14:textId="77777777" w:rsidR="002764CC" w:rsidRPr="0058790C" w:rsidRDefault="002764CC" w:rsidP="005879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UI / Display task</w:t>
            </w:r>
          </w:p>
        </w:tc>
        <w:tc>
          <w:tcPr>
            <w:tcW w:w="0" w:type="auto"/>
            <w:vAlign w:val="center"/>
            <w:hideMark/>
          </w:tcPr>
          <w:p w14:paraId="2FB0913D" w14:textId="77777777" w:rsidR="002764CC" w:rsidRPr="0058790C" w:rsidRDefault="002764CC" w:rsidP="005879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20 KB</w:t>
            </w:r>
          </w:p>
        </w:tc>
      </w:tr>
      <w:tr w:rsidR="002764CC" w:rsidRPr="0058790C" w14:paraId="3FC96798" w14:textId="77777777" w:rsidTr="002764CC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2E28764F" w14:textId="77777777" w:rsidR="002764CC" w:rsidRPr="0058790C" w:rsidRDefault="002764CC" w:rsidP="005879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Wi-Fi control task</w:t>
            </w:r>
          </w:p>
        </w:tc>
        <w:tc>
          <w:tcPr>
            <w:tcW w:w="0" w:type="auto"/>
            <w:vAlign w:val="center"/>
            <w:hideMark/>
          </w:tcPr>
          <w:p w14:paraId="614F71B0" w14:textId="77777777" w:rsidR="002764CC" w:rsidRPr="0058790C" w:rsidRDefault="002764CC" w:rsidP="005879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18 KB</w:t>
            </w:r>
          </w:p>
        </w:tc>
      </w:tr>
      <w:tr w:rsidR="002764CC" w:rsidRPr="0058790C" w14:paraId="22FD4E4D" w14:textId="77777777" w:rsidTr="002764CC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2C981952" w14:textId="77777777" w:rsidR="002764CC" w:rsidRPr="0058790C" w:rsidRDefault="002764CC" w:rsidP="005879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Audio playback task</w:t>
            </w:r>
          </w:p>
        </w:tc>
        <w:tc>
          <w:tcPr>
            <w:tcW w:w="0" w:type="auto"/>
            <w:vAlign w:val="center"/>
            <w:hideMark/>
          </w:tcPr>
          <w:p w14:paraId="6210363B" w14:textId="77777777" w:rsidR="002764CC" w:rsidRPr="0058790C" w:rsidRDefault="002764CC" w:rsidP="005879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16 KB</w:t>
            </w:r>
          </w:p>
        </w:tc>
      </w:tr>
      <w:tr w:rsidR="002764CC" w:rsidRPr="0058790C" w14:paraId="5EE06554" w14:textId="77777777" w:rsidTr="002764CC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6AB1A3C8" w14:textId="77777777" w:rsidR="002764CC" w:rsidRPr="0058790C" w:rsidRDefault="002764CC" w:rsidP="005879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Sensor / IMU task</w:t>
            </w:r>
          </w:p>
        </w:tc>
        <w:tc>
          <w:tcPr>
            <w:tcW w:w="0" w:type="auto"/>
            <w:vAlign w:val="center"/>
            <w:hideMark/>
          </w:tcPr>
          <w:p w14:paraId="3BE51842" w14:textId="77777777" w:rsidR="002764CC" w:rsidRPr="0058790C" w:rsidRDefault="002764CC" w:rsidP="005879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12 KB</w:t>
            </w:r>
          </w:p>
        </w:tc>
      </w:tr>
      <w:tr w:rsidR="002764CC" w:rsidRPr="0058790C" w14:paraId="1E48E413" w14:textId="77777777" w:rsidTr="002764CC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619C410C" w14:textId="77777777" w:rsidR="002764CC" w:rsidRPr="0058790C" w:rsidRDefault="002764CC" w:rsidP="005879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CLI / Diagnostics task</w:t>
            </w:r>
          </w:p>
        </w:tc>
        <w:tc>
          <w:tcPr>
            <w:tcW w:w="0" w:type="auto"/>
            <w:vAlign w:val="center"/>
            <w:hideMark/>
          </w:tcPr>
          <w:p w14:paraId="42785B07" w14:textId="77777777" w:rsidR="002764CC" w:rsidRPr="0058790C" w:rsidRDefault="002764CC" w:rsidP="005879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14 KB</w:t>
            </w:r>
          </w:p>
        </w:tc>
      </w:tr>
      <w:tr w:rsidR="002764CC" w:rsidRPr="0058790C" w14:paraId="4B3837D3" w14:textId="77777777" w:rsidTr="002764CC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6D628025" w14:textId="77777777" w:rsidR="002764CC" w:rsidRPr="0058790C" w:rsidRDefault="002764CC" w:rsidP="005879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Idle / system task</w:t>
            </w:r>
          </w:p>
        </w:tc>
        <w:tc>
          <w:tcPr>
            <w:tcW w:w="0" w:type="auto"/>
            <w:vAlign w:val="center"/>
            <w:hideMark/>
          </w:tcPr>
          <w:p w14:paraId="76DB0413" w14:textId="77777777" w:rsidR="002764CC" w:rsidRPr="0058790C" w:rsidRDefault="002764CC" w:rsidP="005879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6 KB</w:t>
            </w:r>
          </w:p>
        </w:tc>
      </w:tr>
      <w:tr w:rsidR="002764CC" w:rsidRPr="0058790C" w14:paraId="6162456E" w14:textId="77777777" w:rsidTr="002764CC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46C27B49" w14:textId="77777777" w:rsidR="002764CC" w:rsidRPr="0058790C" w:rsidRDefault="002764CC" w:rsidP="0058790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2E006CFF" w14:textId="77777777" w:rsidR="002764CC" w:rsidRPr="0058790C" w:rsidRDefault="002764CC" w:rsidP="0058790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102 KB</w:t>
            </w:r>
          </w:p>
        </w:tc>
      </w:tr>
    </w:tbl>
    <w:p w14:paraId="2525C940" w14:textId="6C488D57" w:rsidR="00EA6D9B" w:rsidRPr="0058790C" w:rsidRDefault="00EA6D9B" w:rsidP="00EA6D9B">
      <w:pPr>
        <w:spacing w:after="0" w:line="240" w:lineRule="auto"/>
        <w:rPr>
          <w:rFonts w:eastAsia="Times New Roman" w:cs="Times New Roman"/>
          <w:lang w:eastAsia="en-IN" w:bidi="ta-IN"/>
        </w:rPr>
      </w:pPr>
    </w:p>
    <w:p w14:paraId="35A66947" w14:textId="77777777" w:rsidR="00EA6D9B" w:rsidRPr="0058790C" w:rsidRDefault="00EA6D9B" w:rsidP="002764CC">
      <w:pPr>
        <w:spacing w:line="240" w:lineRule="auto"/>
        <w:rPr>
          <w:rFonts w:eastAsia="Times New Roman" w:cs="Times New Roman"/>
          <w:b/>
          <w:bCs/>
          <w:lang w:eastAsia="en-IN" w:bidi="ta-IN"/>
        </w:rPr>
      </w:pPr>
      <w:r w:rsidRPr="0058790C">
        <w:rPr>
          <w:rFonts w:eastAsia="Times New Roman" w:cs="Times New Roman"/>
          <w:b/>
          <w:bCs/>
          <w:lang w:eastAsia="en-IN" w:bidi="ta-IN"/>
        </w:rPr>
        <w:t>c) Dynamic Buffers &amp; DMA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9"/>
        <w:gridCol w:w="1196"/>
      </w:tblGrid>
      <w:tr w:rsidR="00621FA4" w:rsidRPr="0058790C" w14:paraId="524EA4DD" w14:textId="77777777" w:rsidTr="00621FA4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142DF956" w14:textId="77777777" w:rsidR="00621FA4" w:rsidRPr="0058790C" w:rsidRDefault="00621FA4" w:rsidP="00621FA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Buffer Type</w:t>
            </w:r>
          </w:p>
        </w:tc>
        <w:tc>
          <w:tcPr>
            <w:tcW w:w="0" w:type="auto"/>
            <w:vAlign w:val="center"/>
            <w:hideMark/>
          </w:tcPr>
          <w:p w14:paraId="42C31D7A" w14:textId="77777777" w:rsidR="00621FA4" w:rsidRPr="0058790C" w:rsidRDefault="00621FA4" w:rsidP="00621FA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Size (KB)</w:t>
            </w:r>
          </w:p>
        </w:tc>
      </w:tr>
      <w:tr w:rsidR="00621FA4" w:rsidRPr="0058790C" w14:paraId="512F4A5E" w14:textId="77777777" w:rsidTr="00621FA4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2E17A06E" w14:textId="77777777" w:rsidR="00621FA4" w:rsidRPr="0058790C" w:rsidRDefault="00621FA4" w:rsidP="00621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Display line/frame buffers</w:t>
            </w:r>
          </w:p>
        </w:tc>
        <w:tc>
          <w:tcPr>
            <w:tcW w:w="0" w:type="auto"/>
            <w:vAlign w:val="center"/>
            <w:hideMark/>
          </w:tcPr>
          <w:p w14:paraId="5B727640" w14:textId="77777777" w:rsidR="00621FA4" w:rsidRPr="0058790C" w:rsidRDefault="00621FA4" w:rsidP="00621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32 KB</w:t>
            </w:r>
          </w:p>
        </w:tc>
      </w:tr>
      <w:tr w:rsidR="00621FA4" w:rsidRPr="0058790C" w14:paraId="56110246" w14:textId="77777777" w:rsidTr="00621FA4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1E44DF2D" w14:textId="77777777" w:rsidR="00621FA4" w:rsidRPr="0058790C" w:rsidRDefault="00621FA4" w:rsidP="00621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Audio DMA buffers</w:t>
            </w:r>
          </w:p>
        </w:tc>
        <w:tc>
          <w:tcPr>
            <w:tcW w:w="0" w:type="auto"/>
            <w:vAlign w:val="center"/>
            <w:hideMark/>
          </w:tcPr>
          <w:p w14:paraId="533291D2" w14:textId="77777777" w:rsidR="00621FA4" w:rsidRPr="0058790C" w:rsidRDefault="00621FA4" w:rsidP="00621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16 KB</w:t>
            </w:r>
          </w:p>
        </w:tc>
      </w:tr>
      <w:tr w:rsidR="00621FA4" w:rsidRPr="0058790C" w14:paraId="2A8C27C3" w14:textId="77777777" w:rsidTr="00621FA4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6591213A" w14:textId="77777777" w:rsidR="00621FA4" w:rsidRPr="0058790C" w:rsidRDefault="00621FA4" w:rsidP="00621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Wi-Fi SPI buffers</w:t>
            </w:r>
          </w:p>
        </w:tc>
        <w:tc>
          <w:tcPr>
            <w:tcW w:w="0" w:type="auto"/>
            <w:vAlign w:val="center"/>
            <w:hideMark/>
          </w:tcPr>
          <w:p w14:paraId="0BB49A32" w14:textId="77777777" w:rsidR="00621FA4" w:rsidRPr="0058790C" w:rsidRDefault="00621FA4" w:rsidP="00621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24 KB</w:t>
            </w:r>
          </w:p>
        </w:tc>
      </w:tr>
      <w:tr w:rsidR="00621FA4" w:rsidRPr="0058790C" w14:paraId="6C5348F4" w14:textId="77777777" w:rsidTr="00621FA4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5DDE3523" w14:textId="77777777" w:rsidR="00621FA4" w:rsidRPr="0058790C" w:rsidRDefault="00621FA4" w:rsidP="00621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Sensor data buffers</w:t>
            </w:r>
          </w:p>
        </w:tc>
        <w:tc>
          <w:tcPr>
            <w:tcW w:w="0" w:type="auto"/>
            <w:vAlign w:val="center"/>
            <w:hideMark/>
          </w:tcPr>
          <w:p w14:paraId="30A95CA1" w14:textId="77777777" w:rsidR="00621FA4" w:rsidRPr="0058790C" w:rsidRDefault="00621FA4" w:rsidP="00621FA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8 KB</w:t>
            </w:r>
          </w:p>
        </w:tc>
      </w:tr>
      <w:tr w:rsidR="00621FA4" w:rsidRPr="0058790C" w14:paraId="5626CB7F" w14:textId="77777777" w:rsidTr="00621FA4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5222A8E2" w14:textId="77777777" w:rsidR="00621FA4" w:rsidRPr="0058790C" w:rsidRDefault="00621FA4" w:rsidP="00621FA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16B5C3D7" w14:textId="77777777" w:rsidR="00621FA4" w:rsidRPr="0058790C" w:rsidRDefault="00621FA4" w:rsidP="00621FA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80 KB</w:t>
            </w:r>
          </w:p>
        </w:tc>
      </w:tr>
    </w:tbl>
    <w:p w14:paraId="58871013" w14:textId="655AED25" w:rsidR="00EA6D9B" w:rsidRPr="0058790C" w:rsidRDefault="00EA6D9B" w:rsidP="00EA6D9B">
      <w:pPr>
        <w:spacing w:after="0" w:line="240" w:lineRule="auto"/>
        <w:rPr>
          <w:rFonts w:eastAsia="Times New Roman" w:cs="Times New Roman"/>
          <w:lang w:eastAsia="en-IN" w:bidi="ta-IN"/>
        </w:rPr>
      </w:pPr>
    </w:p>
    <w:p w14:paraId="5080866A" w14:textId="77777777" w:rsidR="00EA6D9B" w:rsidRPr="0058790C" w:rsidRDefault="00EA6D9B" w:rsidP="002764CC">
      <w:pPr>
        <w:spacing w:line="240" w:lineRule="auto"/>
        <w:rPr>
          <w:rFonts w:eastAsia="Times New Roman" w:cs="Times New Roman"/>
          <w:b/>
          <w:bCs/>
          <w:lang w:eastAsia="en-IN" w:bidi="ta-IN"/>
        </w:rPr>
      </w:pPr>
      <w:r w:rsidRPr="0058790C">
        <w:rPr>
          <w:rFonts w:eastAsia="Times New Roman" w:cs="Times New Roman"/>
          <w:b/>
          <w:bCs/>
          <w:lang w:eastAsia="en-IN" w:bidi="ta-IN"/>
        </w:rPr>
        <w:t>d) Heap &amp; Safety Margin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6"/>
        <w:gridCol w:w="1196"/>
      </w:tblGrid>
      <w:tr w:rsidR="00787D39" w:rsidRPr="0058790C" w14:paraId="304106C2" w14:textId="77777777" w:rsidTr="00787D39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4D6AF950" w14:textId="77777777" w:rsidR="00787D39" w:rsidRPr="0058790C" w:rsidRDefault="00787D39" w:rsidP="00787D3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BEB62FB" w14:textId="77777777" w:rsidR="00787D39" w:rsidRPr="0058790C" w:rsidRDefault="00787D39" w:rsidP="00787D3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Size (KB)</w:t>
            </w:r>
          </w:p>
        </w:tc>
      </w:tr>
      <w:tr w:rsidR="00787D39" w:rsidRPr="0058790C" w14:paraId="28DA54F1" w14:textId="77777777" w:rsidTr="00787D39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49AD1692" w14:textId="77777777" w:rsidR="00787D39" w:rsidRPr="0058790C" w:rsidRDefault="00787D39" w:rsidP="00787D3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Heap allocation</w:t>
            </w:r>
          </w:p>
        </w:tc>
        <w:tc>
          <w:tcPr>
            <w:tcW w:w="0" w:type="auto"/>
            <w:vAlign w:val="center"/>
            <w:hideMark/>
          </w:tcPr>
          <w:p w14:paraId="1047AD91" w14:textId="77777777" w:rsidR="00787D39" w:rsidRPr="0058790C" w:rsidRDefault="00787D39" w:rsidP="00787D3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20 KB</w:t>
            </w:r>
          </w:p>
        </w:tc>
      </w:tr>
      <w:tr w:rsidR="00787D39" w:rsidRPr="0058790C" w14:paraId="0205BCAD" w14:textId="77777777" w:rsidTr="00787D39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5AF95D0B" w14:textId="77777777" w:rsidR="00787D39" w:rsidRPr="0058790C" w:rsidRDefault="00787D39" w:rsidP="00787D3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RAM safety margin (~10%)</w:t>
            </w:r>
          </w:p>
        </w:tc>
        <w:tc>
          <w:tcPr>
            <w:tcW w:w="0" w:type="auto"/>
            <w:vAlign w:val="center"/>
            <w:hideMark/>
          </w:tcPr>
          <w:p w14:paraId="2B735161" w14:textId="77777777" w:rsidR="00787D39" w:rsidRPr="0058790C" w:rsidRDefault="00787D39" w:rsidP="00787D3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20 KB</w:t>
            </w:r>
          </w:p>
        </w:tc>
      </w:tr>
    </w:tbl>
    <w:p w14:paraId="6736A7E9" w14:textId="59BA9109" w:rsidR="00EA6D9B" w:rsidRPr="0058790C" w:rsidRDefault="00EA6D9B" w:rsidP="00EA6D9B">
      <w:pPr>
        <w:spacing w:after="0" w:line="240" w:lineRule="auto"/>
        <w:rPr>
          <w:rFonts w:eastAsia="Times New Roman" w:cs="Times New Roman"/>
          <w:lang w:eastAsia="en-IN" w:bidi="ta-IN"/>
        </w:rPr>
      </w:pPr>
    </w:p>
    <w:p w14:paraId="36D48EF4" w14:textId="0BB5D50A" w:rsidR="00EA6D9B" w:rsidRPr="0058790C" w:rsidRDefault="00EA6D9B" w:rsidP="00346278">
      <w:pPr>
        <w:pStyle w:val="Heading3"/>
      </w:pPr>
      <w:r w:rsidRPr="0058790C">
        <w:t>Total RAM Estimation Summary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3"/>
        <w:gridCol w:w="1356"/>
      </w:tblGrid>
      <w:tr w:rsidR="008136C2" w:rsidRPr="0058790C" w14:paraId="7BD3DE2E" w14:textId="77777777" w:rsidTr="0058790C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137D0368" w14:textId="77777777" w:rsidR="008136C2" w:rsidRPr="0058790C" w:rsidRDefault="008136C2" w:rsidP="0058790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DF85B50" w14:textId="77777777" w:rsidR="008136C2" w:rsidRPr="0058790C" w:rsidRDefault="008136C2" w:rsidP="0058790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RAM (KB)</w:t>
            </w:r>
          </w:p>
        </w:tc>
      </w:tr>
      <w:tr w:rsidR="008136C2" w:rsidRPr="0058790C" w14:paraId="4AA0CC19" w14:textId="77777777" w:rsidTr="0058790C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09FF8DEA" w14:textId="77777777" w:rsidR="008136C2" w:rsidRPr="0058790C" w:rsidRDefault="008136C2" w:rsidP="005879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RTOS &amp; kernel</w:t>
            </w:r>
          </w:p>
        </w:tc>
        <w:tc>
          <w:tcPr>
            <w:tcW w:w="0" w:type="auto"/>
            <w:vAlign w:val="center"/>
            <w:hideMark/>
          </w:tcPr>
          <w:p w14:paraId="2BF3FF95" w14:textId="77777777" w:rsidR="008136C2" w:rsidRPr="0058790C" w:rsidRDefault="008136C2" w:rsidP="005879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26</w:t>
            </w:r>
          </w:p>
        </w:tc>
      </w:tr>
      <w:tr w:rsidR="008136C2" w:rsidRPr="0058790C" w14:paraId="749AB343" w14:textId="77777777" w:rsidTr="0058790C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15C2B42D" w14:textId="77777777" w:rsidR="008136C2" w:rsidRPr="0058790C" w:rsidRDefault="008136C2" w:rsidP="005879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Thread stacks</w:t>
            </w:r>
          </w:p>
        </w:tc>
        <w:tc>
          <w:tcPr>
            <w:tcW w:w="0" w:type="auto"/>
            <w:vAlign w:val="center"/>
            <w:hideMark/>
          </w:tcPr>
          <w:p w14:paraId="6986D4B2" w14:textId="77777777" w:rsidR="008136C2" w:rsidRPr="0058790C" w:rsidRDefault="008136C2" w:rsidP="005879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102</w:t>
            </w:r>
          </w:p>
        </w:tc>
      </w:tr>
      <w:tr w:rsidR="008136C2" w:rsidRPr="0058790C" w14:paraId="0FE9E63E" w14:textId="77777777" w:rsidTr="0058790C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6DDC022E" w14:textId="77777777" w:rsidR="008136C2" w:rsidRPr="0058790C" w:rsidRDefault="008136C2" w:rsidP="005879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Buffers &amp; DMA</w:t>
            </w:r>
          </w:p>
        </w:tc>
        <w:tc>
          <w:tcPr>
            <w:tcW w:w="0" w:type="auto"/>
            <w:vAlign w:val="center"/>
            <w:hideMark/>
          </w:tcPr>
          <w:p w14:paraId="2C4C8DD5" w14:textId="77777777" w:rsidR="008136C2" w:rsidRPr="0058790C" w:rsidRDefault="008136C2" w:rsidP="005879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80</w:t>
            </w:r>
          </w:p>
        </w:tc>
      </w:tr>
      <w:tr w:rsidR="008136C2" w:rsidRPr="0058790C" w14:paraId="7D1EB1CE" w14:textId="77777777" w:rsidTr="0058790C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1B32A567" w14:textId="77777777" w:rsidR="008136C2" w:rsidRPr="0058790C" w:rsidRDefault="008136C2" w:rsidP="005879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010021D6" w14:textId="77777777" w:rsidR="008136C2" w:rsidRPr="0058790C" w:rsidRDefault="008136C2" w:rsidP="005879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20</w:t>
            </w:r>
          </w:p>
        </w:tc>
      </w:tr>
      <w:tr w:rsidR="008136C2" w:rsidRPr="0058790C" w14:paraId="331FB63E" w14:textId="77777777" w:rsidTr="0058790C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1D982C57" w14:textId="77777777" w:rsidR="008136C2" w:rsidRPr="0058790C" w:rsidRDefault="008136C2" w:rsidP="005879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lastRenderedPageBreak/>
              <w:t>Safety margin</w:t>
            </w:r>
          </w:p>
        </w:tc>
        <w:tc>
          <w:tcPr>
            <w:tcW w:w="0" w:type="auto"/>
            <w:vAlign w:val="center"/>
            <w:hideMark/>
          </w:tcPr>
          <w:p w14:paraId="71E9D866" w14:textId="77777777" w:rsidR="008136C2" w:rsidRPr="0058790C" w:rsidRDefault="008136C2" w:rsidP="005879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20</w:t>
            </w:r>
          </w:p>
        </w:tc>
      </w:tr>
      <w:tr w:rsidR="008136C2" w:rsidRPr="0058790C" w14:paraId="215B8416" w14:textId="77777777" w:rsidTr="0058790C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629F45A8" w14:textId="77777777" w:rsidR="008136C2" w:rsidRPr="0058790C" w:rsidRDefault="008136C2" w:rsidP="0058790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Total Required</w:t>
            </w:r>
          </w:p>
        </w:tc>
        <w:tc>
          <w:tcPr>
            <w:tcW w:w="0" w:type="auto"/>
            <w:vAlign w:val="center"/>
            <w:hideMark/>
          </w:tcPr>
          <w:p w14:paraId="134035C5" w14:textId="77777777" w:rsidR="008136C2" w:rsidRPr="0058790C" w:rsidRDefault="008136C2" w:rsidP="0058790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248 KB</w:t>
            </w:r>
          </w:p>
        </w:tc>
      </w:tr>
    </w:tbl>
    <w:p w14:paraId="6D0054E7" w14:textId="77777777" w:rsidR="007C2E2D" w:rsidRPr="0058790C" w:rsidRDefault="00EA6D9B" w:rsidP="00FF6E82">
      <w:pPr>
        <w:spacing w:before="240" w:after="0" w:line="240" w:lineRule="auto"/>
        <w:rPr>
          <w:rFonts w:eastAsia="Times New Roman" w:cs="Times New Roman"/>
          <w:lang w:eastAsia="en-IN" w:bidi="ta-IN"/>
        </w:rPr>
      </w:pPr>
      <w:r w:rsidRPr="0058790C">
        <w:rPr>
          <w:rFonts w:eastAsia="Times New Roman" w:cs="Times New Roman"/>
          <w:b/>
          <w:bCs/>
          <w:lang w:eastAsia="en-IN" w:bidi="ta-IN"/>
        </w:rPr>
        <w:t>Conclusion (RAM):</w:t>
      </w:r>
      <w:r w:rsidR="007C2E2D" w:rsidRPr="0058790C">
        <w:rPr>
          <w:rFonts w:eastAsia="Times New Roman" w:cs="Times New Roman"/>
          <w:lang w:eastAsia="en-IN" w:bidi="ta-IN"/>
        </w:rPr>
        <w:t xml:space="preserve"> </w:t>
      </w:r>
    </w:p>
    <w:p w14:paraId="4EE6F856" w14:textId="4839D07E" w:rsidR="00EA6D9B" w:rsidRPr="0058790C" w:rsidRDefault="00EA6D9B" w:rsidP="007C2E2D">
      <w:pPr>
        <w:pStyle w:val="KSRChapterCntnt"/>
        <w:rPr>
          <w:rFonts w:eastAsia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 xml:space="preserve">The estimated RAM usage fits within the </w:t>
      </w:r>
      <w:r w:rsidRPr="0058790C">
        <w:rPr>
          <w:lang w:eastAsia="en-IN"/>
        </w:rPr>
        <w:t>256 KB internal SRAM</w:t>
      </w:r>
      <w:r w:rsidRPr="0058790C">
        <w:rPr>
          <w:rFonts w:eastAsia="Times New Roman"/>
          <w:lang w:eastAsia="en-IN" w:bidi="ta-IN"/>
        </w:rPr>
        <w:t xml:space="preserve"> with tight but acceptable margin. Stack sizes are intentionally conservative to avoid runtime overflow. No external RAM is required.</w:t>
      </w:r>
    </w:p>
    <w:p w14:paraId="495230FC" w14:textId="24D52D06" w:rsidR="00EA6D9B" w:rsidRPr="0058790C" w:rsidRDefault="00EA6D9B" w:rsidP="002764CC">
      <w:pPr>
        <w:pStyle w:val="Heading3"/>
      </w:pPr>
      <w:r w:rsidRPr="0058790C">
        <w:t>Memory Optimization Strategy</w:t>
      </w:r>
    </w:p>
    <w:p w14:paraId="712E1A1F" w14:textId="77777777" w:rsidR="00EA6D9B" w:rsidRPr="0058790C" w:rsidRDefault="00EA6D9B" w:rsidP="00346278">
      <w:pPr>
        <w:pStyle w:val="KSRChapterCntnt"/>
        <w:rPr>
          <w:rFonts w:eastAsia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>To maintain margin and reliability:</w:t>
      </w:r>
    </w:p>
    <w:p w14:paraId="10AD0AA8" w14:textId="77777777" w:rsidR="00EA6D9B" w:rsidRPr="0058790C" w:rsidRDefault="00EA6D9B" w:rsidP="00346278">
      <w:pPr>
        <w:pStyle w:val="KSRChapterCntnt"/>
        <w:numPr>
          <w:ilvl w:val="0"/>
          <w:numId w:val="41"/>
        </w:numPr>
        <w:rPr>
          <w:rFonts w:eastAsia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 xml:space="preserve">Display uses </w:t>
      </w:r>
      <w:r w:rsidRPr="0058790C">
        <w:rPr>
          <w:rFonts w:eastAsia="Times New Roman"/>
          <w:b/>
          <w:bCs/>
          <w:lang w:eastAsia="en-IN" w:bidi="ta-IN"/>
        </w:rPr>
        <w:t>line buffering</w:t>
      </w:r>
      <w:r w:rsidRPr="0058790C">
        <w:rPr>
          <w:rFonts w:eastAsia="Times New Roman"/>
          <w:lang w:eastAsia="en-IN" w:bidi="ta-IN"/>
        </w:rPr>
        <w:t>, not full-frame buffering</w:t>
      </w:r>
    </w:p>
    <w:p w14:paraId="597E7804" w14:textId="77777777" w:rsidR="00EA6D9B" w:rsidRPr="0058790C" w:rsidRDefault="00EA6D9B" w:rsidP="00346278">
      <w:pPr>
        <w:pStyle w:val="KSRChapterCntnt"/>
        <w:numPr>
          <w:ilvl w:val="0"/>
          <w:numId w:val="41"/>
        </w:numPr>
        <w:rPr>
          <w:rFonts w:eastAsia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>Wi-Fi buffers allocated only during active sessions</w:t>
      </w:r>
    </w:p>
    <w:p w14:paraId="63CF1901" w14:textId="77777777" w:rsidR="00EA6D9B" w:rsidRPr="0058790C" w:rsidRDefault="00EA6D9B" w:rsidP="00346278">
      <w:pPr>
        <w:pStyle w:val="KSRChapterCntnt"/>
        <w:numPr>
          <w:ilvl w:val="0"/>
          <w:numId w:val="41"/>
        </w:numPr>
        <w:rPr>
          <w:rFonts w:eastAsia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>Audio buffers released immediately after playback</w:t>
      </w:r>
    </w:p>
    <w:p w14:paraId="1AFF1641" w14:textId="77777777" w:rsidR="00EA6D9B" w:rsidRPr="0058790C" w:rsidRDefault="00EA6D9B" w:rsidP="00346278">
      <w:pPr>
        <w:pStyle w:val="KSRChapterCntnt"/>
        <w:numPr>
          <w:ilvl w:val="0"/>
          <w:numId w:val="41"/>
        </w:numPr>
        <w:rPr>
          <w:rFonts w:eastAsia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>Static allocation preferred over heap where possible</w:t>
      </w:r>
    </w:p>
    <w:p w14:paraId="3869612C" w14:textId="1A570B31" w:rsidR="00EA6D9B" w:rsidRPr="0058790C" w:rsidRDefault="00EA6D9B" w:rsidP="00FF6E82">
      <w:pPr>
        <w:pStyle w:val="KSRChapterCntnt"/>
        <w:numPr>
          <w:ilvl w:val="0"/>
          <w:numId w:val="41"/>
        </w:numPr>
        <w:rPr>
          <w:rFonts w:eastAsia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>Stack usage monitored using RTOS watermarking</w:t>
      </w:r>
    </w:p>
    <w:p w14:paraId="3DC1A874" w14:textId="6A89E56E" w:rsidR="00EA6D9B" w:rsidRPr="0058790C" w:rsidRDefault="00EA6D9B" w:rsidP="00EA6D9B">
      <w:pPr>
        <w:pStyle w:val="Heading3"/>
      </w:pPr>
      <w:r w:rsidRPr="0058790C">
        <w:t>Memory Sufficiency Conclusion</w:t>
      </w:r>
    </w:p>
    <w:p w14:paraId="49685151" w14:textId="77777777" w:rsidR="00EA6D9B" w:rsidRPr="0058790C" w:rsidRDefault="00EA6D9B" w:rsidP="00EA6D9B">
      <w:pPr>
        <w:pStyle w:val="KSRChapterCntnt"/>
        <w:rPr>
          <w:lang w:eastAsia="en-IN"/>
        </w:rPr>
      </w:pPr>
      <w:r w:rsidRPr="0058790C">
        <w:rPr>
          <w:lang w:eastAsia="en-IN"/>
        </w:rPr>
        <w:t xml:space="preserve">The selected MCU memory configuration is </w:t>
      </w:r>
      <w:r w:rsidRPr="0058790C">
        <w:rPr>
          <w:b/>
          <w:bCs/>
          <w:lang w:eastAsia="en-IN"/>
        </w:rPr>
        <w:t>right-sized</w:t>
      </w:r>
      <w:r w:rsidRPr="0058790C">
        <w:rPr>
          <w:lang w:eastAsia="en-IN"/>
        </w:rPr>
        <w:t xml:space="preserve"> for the Gen-1 wearable:</w:t>
      </w:r>
    </w:p>
    <w:p w14:paraId="42046ED6" w14:textId="77777777" w:rsidR="00EA6D9B" w:rsidRPr="0058790C" w:rsidRDefault="00EA6D9B" w:rsidP="00EA6D9B">
      <w:pPr>
        <w:pStyle w:val="KSRChapterCntnt"/>
        <w:numPr>
          <w:ilvl w:val="0"/>
          <w:numId w:val="40"/>
        </w:numPr>
        <w:rPr>
          <w:lang w:eastAsia="en-IN"/>
        </w:rPr>
      </w:pPr>
      <w:r w:rsidRPr="0058790C">
        <w:rPr>
          <w:lang w:eastAsia="en-IN"/>
        </w:rPr>
        <w:t>No excess memory causing leakage</w:t>
      </w:r>
    </w:p>
    <w:p w14:paraId="3F1CDC7D" w14:textId="77777777" w:rsidR="00EA6D9B" w:rsidRPr="0058790C" w:rsidRDefault="00EA6D9B" w:rsidP="00EA6D9B">
      <w:pPr>
        <w:pStyle w:val="KSRChapterCntnt"/>
        <w:numPr>
          <w:ilvl w:val="0"/>
          <w:numId w:val="40"/>
        </w:numPr>
        <w:rPr>
          <w:lang w:eastAsia="en-IN"/>
        </w:rPr>
      </w:pPr>
      <w:r w:rsidRPr="0058790C">
        <w:rPr>
          <w:lang w:eastAsia="en-IN"/>
        </w:rPr>
        <w:t>No external memory integration risk</w:t>
      </w:r>
    </w:p>
    <w:p w14:paraId="51436B98" w14:textId="77777777" w:rsidR="00EA6D9B" w:rsidRPr="0058790C" w:rsidRDefault="00EA6D9B" w:rsidP="00EA6D9B">
      <w:pPr>
        <w:pStyle w:val="KSRChapterCntnt"/>
        <w:numPr>
          <w:ilvl w:val="0"/>
          <w:numId w:val="40"/>
        </w:numPr>
        <w:rPr>
          <w:lang w:eastAsia="en-IN"/>
        </w:rPr>
      </w:pPr>
      <w:r w:rsidRPr="0058790C">
        <w:rPr>
          <w:lang w:eastAsia="en-IN"/>
        </w:rPr>
        <w:t>Sufficient margin for firmware refinement and feature tuning</w:t>
      </w:r>
    </w:p>
    <w:p w14:paraId="02FC1D3C" w14:textId="387F7FB4" w:rsidR="704ADC61" w:rsidRPr="0058790C" w:rsidRDefault="00EA6D9B" w:rsidP="00FF6E82">
      <w:pPr>
        <w:pStyle w:val="KSRChapterCntnt"/>
        <w:rPr>
          <w:rFonts w:eastAsia="Times New Roman"/>
          <w:lang w:eastAsia="en-IN" w:bidi="ta-IN"/>
        </w:rPr>
      </w:pPr>
      <w:r w:rsidRPr="0058790C">
        <w:rPr>
          <w:lang w:eastAsia="en-IN"/>
        </w:rPr>
        <w:t xml:space="preserve">This memory strategy aligns with the product goal of </w:t>
      </w:r>
      <w:r w:rsidRPr="0058790C">
        <w:rPr>
          <w:b/>
          <w:bCs/>
          <w:lang w:eastAsia="en-IN"/>
        </w:rPr>
        <w:t>low power, low complexity, and high reliability</w:t>
      </w:r>
      <w:r w:rsidRPr="0058790C">
        <w:rPr>
          <w:lang w:eastAsia="en-IN"/>
        </w:rPr>
        <w:t>.</w:t>
      </w:r>
    </w:p>
    <w:p w14:paraId="56AD69D2" w14:textId="0939FF0D" w:rsidR="00073DFE" w:rsidRPr="0058790C" w:rsidRDefault="00073DFE" w:rsidP="009E04FD">
      <w:pPr>
        <w:pStyle w:val="Heading2"/>
      </w:pPr>
      <w:r w:rsidRPr="0058790C">
        <w:t>IDE, OS &amp; Device Drivers</w:t>
      </w:r>
    </w:p>
    <w:p w14:paraId="55C177F4" w14:textId="77777777" w:rsidR="00073DFE" w:rsidRPr="0058790C" w:rsidRDefault="00073DFE" w:rsidP="00B50989">
      <w:pPr>
        <w:pStyle w:val="KSRChapterCntnt"/>
        <w:numPr>
          <w:ilvl w:val="0"/>
          <w:numId w:val="23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IDE: STM32CubeIDE</w:t>
      </w:r>
    </w:p>
    <w:p w14:paraId="7A239D3C" w14:textId="77777777" w:rsidR="00073DFE" w:rsidRPr="0058790C" w:rsidRDefault="00073DFE" w:rsidP="00B50989">
      <w:pPr>
        <w:pStyle w:val="KSRChapterCntnt"/>
        <w:numPr>
          <w:ilvl w:val="0"/>
          <w:numId w:val="23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RTOS: Zephyr</w:t>
      </w:r>
    </w:p>
    <w:p w14:paraId="4353FF95" w14:textId="77777777" w:rsidR="00073DFE" w:rsidRPr="0058790C" w:rsidRDefault="00073DFE" w:rsidP="00B50989">
      <w:pPr>
        <w:pStyle w:val="KSRChapterCntnt"/>
        <w:numPr>
          <w:ilvl w:val="0"/>
          <w:numId w:val="23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Device drivers: Native Zephyr drivers</w:t>
      </w:r>
    </w:p>
    <w:p w14:paraId="4FBE18B3" w14:textId="3F746A06" w:rsidR="00073DFE" w:rsidRPr="0058790C" w:rsidRDefault="00073DFE" w:rsidP="00B50989">
      <w:pPr>
        <w:pStyle w:val="KSRChapterCntnt"/>
        <w:numPr>
          <w:ilvl w:val="0"/>
          <w:numId w:val="23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CLI access via SSH using WolfSSH</w:t>
      </w:r>
    </w:p>
    <w:p w14:paraId="3ED61284" w14:textId="77777777" w:rsidR="006E2E18" w:rsidRPr="0058790C" w:rsidRDefault="006E2E18">
      <w:pPr>
        <w:rPr>
          <w:rFonts w:eastAsia="Times New Roman" w:cstheme="majorBidi"/>
          <w:b/>
          <w:bCs/>
          <w:caps/>
          <w:szCs w:val="26"/>
          <w:lang w:val="en-US" w:eastAsia="en-IN" w:bidi="ta-IN"/>
        </w:rPr>
      </w:pPr>
      <w:r w:rsidRPr="0058790C">
        <w:br w:type="page"/>
      </w:r>
    </w:p>
    <w:p w14:paraId="4AC65A87" w14:textId="733E79DD" w:rsidR="00073DFE" w:rsidRPr="0058790C" w:rsidRDefault="00073DFE" w:rsidP="009E04FD">
      <w:pPr>
        <w:pStyle w:val="Heading2"/>
      </w:pPr>
      <w:r w:rsidRPr="0058790C">
        <w:lastRenderedPageBreak/>
        <w:t>Boot Flow</w:t>
      </w:r>
    </w:p>
    <w:p w14:paraId="368BBC2B" w14:textId="77777777" w:rsidR="00073DFE" w:rsidRPr="0058790C" w:rsidRDefault="00073DFE" w:rsidP="00B50989">
      <w:pPr>
        <w:pStyle w:val="KSRChapterCntnt"/>
        <w:numPr>
          <w:ilvl w:val="0"/>
          <w:numId w:val="22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Power-on reset</w:t>
      </w:r>
    </w:p>
    <w:p w14:paraId="29BE9045" w14:textId="77777777" w:rsidR="00073DFE" w:rsidRPr="0058790C" w:rsidRDefault="00073DFE" w:rsidP="00B50989">
      <w:pPr>
        <w:pStyle w:val="KSRChapterCntnt"/>
        <w:numPr>
          <w:ilvl w:val="0"/>
          <w:numId w:val="22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Secure boot validation</w:t>
      </w:r>
    </w:p>
    <w:p w14:paraId="0EB167F5" w14:textId="77777777" w:rsidR="00073DFE" w:rsidRPr="0058790C" w:rsidRDefault="00073DFE" w:rsidP="00B50989">
      <w:pPr>
        <w:pStyle w:val="KSRChapterCntnt"/>
        <w:numPr>
          <w:ilvl w:val="0"/>
          <w:numId w:val="22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RTOS initialization</w:t>
      </w:r>
    </w:p>
    <w:p w14:paraId="46EDE105" w14:textId="77777777" w:rsidR="00073DFE" w:rsidRPr="0058790C" w:rsidRDefault="00073DFE" w:rsidP="00B50989">
      <w:pPr>
        <w:pStyle w:val="KSRChapterCntnt"/>
        <w:numPr>
          <w:ilvl w:val="0"/>
          <w:numId w:val="22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Peripheral bring-up</w:t>
      </w:r>
    </w:p>
    <w:p w14:paraId="214DAC9D" w14:textId="140F8CDB" w:rsidR="00073DFE" w:rsidRPr="0058790C" w:rsidRDefault="00073DFE" w:rsidP="00B50989">
      <w:pPr>
        <w:pStyle w:val="KSRChapterCntnt"/>
        <w:numPr>
          <w:ilvl w:val="0"/>
          <w:numId w:val="22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Application start</w:t>
      </w:r>
    </w:p>
    <w:p w14:paraId="3BE3BE3B" w14:textId="10A2C27D" w:rsidR="00073DFE" w:rsidRPr="0058790C" w:rsidRDefault="00073DFE" w:rsidP="009E04FD">
      <w:pPr>
        <w:pStyle w:val="Heading2"/>
      </w:pPr>
      <w:r w:rsidRPr="0058790C">
        <w:t>Key Peripheral Initialization Flow</w:t>
      </w:r>
    </w:p>
    <w:p w14:paraId="2B05A3F1" w14:textId="77777777" w:rsidR="00073DFE" w:rsidRPr="0058790C" w:rsidRDefault="00073DFE" w:rsidP="00B50989">
      <w:pPr>
        <w:pStyle w:val="KSRChapterCntnt"/>
        <w:numPr>
          <w:ilvl w:val="0"/>
          <w:numId w:val="21"/>
        </w:numPr>
        <w:ind w:left="1560"/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Clock configuration</w:t>
      </w:r>
    </w:p>
    <w:p w14:paraId="126F2B79" w14:textId="77777777" w:rsidR="00073DFE" w:rsidRPr="0058790C" w:rsidRDefault="00073DFE" w:rsidP="00B50989">
      <w:pPr>
        <w:pStyle w:val="KSRChapterCntnt"/>
        <w:numPr>
          <w:ilvl w:val="0"/>
          <w:numId w:val="21"/>
        </w:numPr>
        <w:ind w:left="1560"/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GPIO setup</w:t>
      </w:r>
    </w:p>
    <w:p w14:paraId="4DE3690B" w14:textId="77777777" w:rsidR="00073DFE" w:rsidRPr="0058790C" w:rsidRDefault="00073DFE" w:rsidP="00B50989">
      <w:pPr>
        <w:pStyle w:val="KSRChapterCntnt"/>
        <w:numPr>
          <w:ilvl w:val="0"/>
          <w:numId w:val="21"/>
        </w:numPr>
        <w:ind w:left="1560"/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PMIC configuration</w:t>
      </w:r>
    </w:p>
    <w:p w14:paraId="2841ABA8" w14:textId="77777777" w:rsidR="00073DFE" w:rsidRPr="0058790C" w:rsidRDefault="00073DFE" w:rsidP="00B50989">
      <w:pPr>
        <w:pStyle w:val="KSRChapterCntnt"/>
        <w:numPr>
          <w:ilvl w:val="0"/>
          <w:numId w:val="21"/>
        </w:numPr>
        <w:ind w:left="1560"/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 xml:space="preserve">IMU and touch </w:t>
      </w:r>
      <w:proofErr w:type="spellStart"/>
      <w:r w:rsidRPr="0058790C">
        <w:rPr>
          <w:rFonts w:eastAsia="Times New Roman"/>
          <w:szCs w:val="24"/>
          <w:lang w:eastAsia="en-IN" w:bidi="ta-IN"/>
        </w:rPr>
        <w:t>init</w:t>
      </w:r>
      <w:proofErr w:type="spellEnd"/>
    </w:p>
    <w:p w14:paraId="7A630BA4" w14:textId="77777777" w:rsidR="00073DFE" w:rsidRPr="0058790C" w:rsidRDefault="00073DFE" w:rsidP="00B50989">
      <w:pPr>
        <w:pStyle w:val="KSRChapterCntnt"/>
        <w:numPr>
          <w:ilvl w:val="0"/>
          <w:numId w:val="21"/>
        </w:numPr>
        <w:ind w:left="1560"/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 xml:space="preserve">Display </w:t>
      </w:r>
      <w:proofErr w:type="spellStart"/>
      <w:r w:rsidRPr="0058790C">
        <w:rPr>
          <w:rFonts w:eastAsia="Times New Roman"/>
          <w:szCs w:val="24"/>
          <w:lang w:eastAsia="en-IN" w:bidi="ta-IN"/>
        </w:rPr>
        <w:t>init</w:t>
      </w:r>
      <w:proofErr w:type="spellEnd"/>
    </w:p>
    <w:p w14:paraId="78BF263A" w14:textId="0B637552" w:rsidR="00073DFE" w:rsidRPr="0058790C" w:rsidRDefault="00073DFE" w:rsidP="00B50989">
      <w:pPr>
        <w:pStyle w:val="KSRChapterCntnt"/>
        <w:numPr>
          <w:ilvl w:val="0"/>
          <w:numId w:val="21"/>
        </w:numPr>
        <w:ind w:left="1560"/>
        <w:rPr>
          <w:rFonts w:eastAsia="Times New Roman"/>
          <w:lang w:eastAsia="en-IN" w:bidi="ta-IN"/>
        </w:rPr>
      </w:pPr>
      <w:r w:rsidRPr="0058790C">
        <w:rPr>
          <w:rFonts w:eastAsia="Times New Roman"/>
          <w:lang w:eastAsia="en-IN" w:bidi="ta-IN"/>
        </w:rPr>
        <w:t xml:space="preserve">Audio and haptic </w:t>
      </w:r>
      <w:proofErr w:type="spellStart"/>
      <w:r w:rsidRPr="0058790C">
        <w:rPr>
          <w:rFonts w:eastAsia="Times New Roman"/>
          <w:lang w:eastAsia="en-IN" w:bidi="ta-IN"/>
        </w:rPr>
        <w:t>init</w:t>
      </w:r>
      <w:proofErr w:type="spellEnd"/>
    </w:p>
    <w:p w14:paraId="582A89FC" w14:textId="6B607BCC" w:rsidR="00073DFE" w:rsidRPr="0058790C" w:rsidRDefault="00073DFE" w:rsidP="009E04FD">
      <w:pPr>
        <w:pStyle w:val="Heading2"/>
      </w:pPr>
      <w:r w:rsidRPr="0058790C">
        <w:t>List of Applications</w:t>
      </w:r>
    </w:p>
    <w:p w14:paraId="72FC7FC1" w14:textId="77777777" w:rsidR="00073DFE" w:rsidRPr="0058790C" w:rsidRDefault="00073DFE" w:rsidP="00B50989">
      <w:pPr>
        <w:pStyle w:val="KSRChapterCntnt"/>
        <w:numPr>
          <w:ilvl w:val="0"/>
          <w:numId w:val="20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Device information</w:t>
      </w:r>
    </w:p>
    <w:p w14:paraId="5BBE0EF1" w14:textId="77777777" w:rsidR="00073DFE" w:rsidRPr="0058790C" w:rsidRDefault="00073DFE" w:rsidP="00B50989">
      <w:pPr>
        <w:pStyle w:val="KSRChapterCntnt"/>
        <w:numPr>
          <w:ilvl w:val="0"/>
          <w:numId w:val="20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Language selection</w:t>
      </w:r>
    </w:p>
    <w:p w14:paraId="255008E5" w14:textId="77777777" w:rsidR="00073DFE" w:rsidRPr="0058790C" w:rsidRDefault="00073DFE" w:rsidP="00B50989">
      <w:pPr>
        <w:pStyle w:val="KSRChapterCntnt"/>
        <w:numPr>
          <w:ilvl w:val="0"/>
          <w:numId w:val="20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Display settings</w:t>
      </w:r>
    </w:p>
    <w:p w14:paraId="0A720EC3" w14:textId="77777777" w:rsidR="00073DFE" w:rsidRPr="0058790C" w:rsidRDefault="00073DFE" w:rsidP="00B50989">
      <w:pPr>
        <w:pStyle w:val="KSRChapterCntnt"/>
        <w:numPr>
          <w:ilvl w:val="0"/>
          <w:numId w:val="20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Audio &amp; haptic alerts</w:t>
      </w:r>
    </w:p>
    <w:p w14:paraId="54AD12F3" w14:textId="77777777" w:rsidR="00073DFE" w:rsidRPr="0058790C" w:rsidRDefault="00073DFE" w:rsidP="00B50989">
      <w:pPr>
        <w:pStyle w:val="KSRChapterCntnt"/>
        <w:numPr>
          <w:ilvl w:val="0"/>
          <w:numId w:val="20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Flight / navigation alerts</w:t>
      </w:r>
    </w:p>
    <w:p w14:paraId="0EBCD264" w14:textId="77777777" w:rsidR="00073DFE" w:rsidRPr="0058790C" w:rsidRDefault="00073DFE" w:rsidP="00B50989">
      <w:pPr>
        <w:pStyle w:val="KSRChapterCntnt"/>
        <w:numPr>
          <w:ilvl w:val="0"/>
          <w:numId w:val="20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Power and diagnostics</w:t>
      </w:r>
    </w:p>
    <w:p w14:paraId="1A02822F" w14:textId="77777777" w:rsidR="006E2E18" w:rsidRPr="0058790C" w:rsidRDefault="006E2E18">
      <w:pPr>
        <w:rPr>
          <w:rFonts w:eastAsia="Times New Roman" w:cstheme="majorBidi"/>
          <w:b/>
          <w:bCs/>
          <w:caps/>
          <w:szCs w:val="26"/>
          <w:lang w:val="en-US" w:eastAsia="en-IN" w:bidi="ta-IN"/>
        </w:rPr>
      </w:pPr>
      <w:r w:rsidRPr="0058790C">
        <w:br w:type="page"/>
      </w:r>
    </w:p>
    <w:p w14:paraId="56FEFCF0" w14:textId="359115EA" w:rsidR="00832284" w:rsidRPr="0058790C" w:rsidRDefault="00832284" w:rsidP="00E755EA">
      <w:pPr>
        <w:pStyle w:val="Heading2"/>
      </w:pPr>
      <w:r w:rsidRPr="0058790C">
        <w:lastRenderedPageBreak/>
        <w:t>ATAB Server API Integration</w:t>
      </w:r>
    </w:p>
    <w:p w14:paraId="0F3A70F6" w14:textId="6B31D434" w:rsidR="00832284" w:rsidRPr="0058790C" w:rsidRDefault="00832284" w:rsidP="00832284">
      <w:pPr>
        <w:pStyle w:val="Heading3"/>
      </w:pPr>
      <w:r w:rsidRPr="0058790C">
        <w:t>Purpose of ATAB Server Integration</w:t>
      </w:r>
    </w:p>
    <w:p w14:paraId="500C44D0" w14:textId="77777777" w:rsidR="00832284" w:rsidRPr="0058790C" w:rsidRDefault="00832284" w:rsidP="00832284">
      <w:pPr>
        <w:pStyle w:val="KSRChapterCntnt"/>
        <w:rPr>
          <w:rFonts w:eastAsia="Times New Roman"/>
          <w:szCs w:val="24"/>
          <w:lang w:val="en-IN" w:eastAsia="en-IN" w:bidi="ta-IN"/>
        </w:rPr>
      </w:pPr>
      <w:r w:rsidRPr="0058790C">
        <w:rPr>
          <w:rFonts w:eastAsia="Times New Roman"/>
          <w:szCs w:val="24"/>
          <w:lang w:val="en-IN" w:eastAsia="en-IN" w:bidi="ta-IN"/>
        </w:rPr>
        <w:t xml:space="preserve">ATAB Server APIs are used to support </w:t>
      </w:r>
      <w:r w:rsidRPr="0058790C">
        <w:rPr>
          <w:rFonts w:eastAsia="Times New Roman"/>
          <w:b/>
          <w:bCs/>
          <w:szCs w:val="24"/>
          <w:lang w:val="en-IN" w:eastAsia="en-IN" w:bidi="ta-IN"/>
        </w:rPr>
        <w:t>non-time-critical, non-safety-critical functions</w:t>
      </w:r>
      <w:r w:rsidRPr="0058790C">
        <w:rPr>
          <w:rFonts w:eastAsia="Times New Roman"/>
          <w:szCs w:val="24"/>
          <w:lang w:val="en-IN" w:eastAsia="en-IN" w:bidi="ta-IN"/>
        </w:rPr>
        <w:t xml:space="preserve"> such as:</w:t>
      </w:r>
    </w:p>
    <w:p w14:paraId="01B8C94A" w14:textId="77777777" w:rsidR="00832284" w:rsidRPr="0058790C" w:rsidRDefault="00832284" w:rsidP="00832284">
      <w:pPr>
        <w:pStyle w:val="KSRChapterCntnt"/>
        <w:numPr>
          <w:ilvl w:val="0"/>
          <w:numId w:val="42"/>
        </w:numPr>
        <w:rPr>
          <w:rFonts w:eastAsia="Times New Roman"/>
          <w:szCs w:val="24"/>
          <w:lang w:val="en-IN" w:eastAsia="en-IN" w:bidi="ta-IN"/>
        </w:rPr>
      </w:pPr>
      <w:r w:rsidRPr="0058790C">
        <w:rPr>
          <w:rFonts w:eastAsia="Times New Roman"/>
          <w:szCs w:val="24"/>
          <w:lang w:val="en-IN" w:eastAsia="en-IN" w:bidi="ta-IN"/>
        </w:rPr>
        <w:t>Device identification and provisioning</w:t>
      </w:r>
    </w:p>
    <w:p w14:paraId="290EDAAD" w14:textId="77777777" w:rsidR="00832284" w:rsidRPr="0058790C" w:rsidRDefault="00832284" w:rsidP="00832284">
      <w:pPr>
        <w:pStyle w:val="KSRChapterCntnt"/>
        <w:numPr>
          <w:ilvl w:val="0"/>
          <w:numId w:val="42"/>
        </w:numPr>
        <w:rPr>
          <w:rFonts w:eastAsia="Times New Roman"/>
          <w:szCs w:val="24"/>
          <w:lang w:val="en-IN" w:eastAsia="en-IN" w:bidi="ta-IN"/>
        </w:rPr>
      </w:pPr>
      <w:r w:rsidRPr="0058790C">
        <w:rPr>
          <w:rFonts w:eastAsia="Times New Roman"/>
          <w:szCs w:val="24"/>
          <w:lang w:val="en-IN" w:eastAsia="en-IN" w:bidi="ta-IN"/>
        </w:rPr>
        <w:t>Retrieval of user- or session-specific data</w:t>
      </w:r>
    </w:p>
    <w:p w14:paraId="39E7DA92" w14:textId="77777777" w:rsidR="00832284" w:rsidRPr="0058790C" w:rsidRDefault="00832284" w:rsidP="00832284">
      <w:pPr>
        <w:pStyle w:val="KSRChapterCntnt"/>
        <w:numPr>
          <w:ilvl w:val="0"/>
          <w:numId w:val="42"/>
        </w:numPr>
        <w:rPr>
          <w:rFonts w:eastAsia="Times New Roman"/>
          <w:szCs w:val="24"/>
          <w:lang w:val="en-IN" w:eastAsia="en-IN" w:bidi="ta-IN"/>
        </w:rPr>
      </w:pPr>
      <w:r w:rsidRPr="0058790C">
        <w:rPr>
          <w:rFonts w:eastAsia="Times New Roman"/>
          <w:szCs w:val="24"/>
          <w:lang w:val="en-IN" w:eastAsia="en-IN" w:bidi="ta-IN"/>
        </w:rPr>
        <w:t>Upload of device-generated events (status, alerts)</w:t>
      </w:r>
    </w:p>
    <w:p w14:paraId="0EB8D49B" w14:textId="77777777" w:rsidR="00832284" w:rsidRPr="0058790C" w:rsidRDefault="00832284" w:rsidP="00832284">
      <w:pPr>
        <w:pStyle w:val="KSRChapterCntnt"/>
        <w:numPr>
          <w:ilvl w:val="0"/>
          <w:numId w:val="42"/>
        </w:numPr>
        <w:rPr>
          <w:rFonts w:eastAsia="Times New Roman"/>
          <w:szCs w:val="24"/>
          <w:lang w:val="en-IN" w:eastAsia="en-IN" w:bidi="ta-IN"/>
        </w:rPr>
      </w:pPr>
      <w:r w:rsidRPr="0058790C">
        <w:rPr>
          <w:rFonts w:eastAsia="Times New Roman"/>
          <w:szCs w:val="24"/>
          <w:lang w:val="en-IN" w:eastAsia="en-IN" w:bidi="ta-IN"/>
        </w:rPr>
        <w:t>Configuration updates</w:t>
      </w:r>
    </w:p>
    <w:p w14:paraId="7BA9A1F5" w14:textId="21BDFEC4" w:rsidR="00832284" w:rsidRPr="0058790C" w:rsidRDefault="00832284" w:rsidP="00E755EA">
      <w:pPr>
        <w:pStyle w:val="KSRChapterCntnt"/>
        <w:rPr>
          <w:rFonts w:eastAsia="Times New Roman"/>
          <w:szCs w:val="24"/>
          <w:lang w:val="en-IN" w:eastAsia="en-IN" w:bidi="ta-IN"/>
        </w:rPr>
      </w:pPr>
      <w:r w:rsidRPr="0058790C">
        <w:rPr>
          <w:rFonts w:eastAsia="Times New Roman"/>
          <w:szCs w:val="24"/>
          <w:lang w:val="en-IN" w:eastAsia="en-IN" w:bidi="ta-IN"/>
        </w:rPr>
        <w:t xml:space="preserve">All core wearable functions (navigation cues, alerts, haptics, display, audio) </w:t>
      </w:r>
      <w:r w:rsidRPr="0058790C">
        <w:rPr>
          <w:rFonts w:eastAsia="Times New Roman"/>
          <w:b/>
          <w:bCs/>
          <w:szCs w:val="24"/>
          <w:lang w:val="en-IN" w:eastAsia="en-IN" w:bidi="ta-IN"/>
        </w:rPr>
        <w:t>do not depend</w:t>
      </w:r>
      <w:r w:rsidRPr="0058790C">
        <w:rPr>
          <w:rFonts w:eastAsia="Times New Roman"/>
          <w:szCs w:val="24"/>
          <w:lang w:val="en-IN" w:eastAsia="en-IN" w:bidi="ta-IN"/>
        </w:rPr>
        <w:t xml:space="preserve"> on continuous ATAB server availability.</w:t>
      </w:r>
    </w:p>
    <w:p w14:paraId="35B7224D" w14:textId="09AC5C50" w:rsidR="00832284" w:rsidRPr="0058790C" w:rsidRDefault="00832284" w:rsidP="00832284">
      <w:pPr>
        <w:pStyle w:val="Heading3"/>
      </w:pPr>
      <w:r w:rsidRPr="0058790C">
        <w:t>Communication Model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6"/>
        <w:gridCol w:w="2916"/>
      </w:tblGrid>
      <w:tr w:rsidR="00715D8C" w:rsidRPr="0058790C" w14:paraId="7B3738DD" w14:textId="77777777" w:rsidTr="00715D8C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31FCEA31" w14:textId="77777777" w:rsidR="00715D8C" w:rsidRPr="0058790C" w:rsidRDefault="00715D8C" w:rsidP="00715D8C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EB119CA" w14:textId="77777777" w:rsidR="00715D8C" w:rsidRPr="0058790C" w:rsidRDefault="00715D8C" w:rsidP="00715D8C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Description</w:t>
            </w:r>
          </w:p>
        </w:tc>
      </w:tr>
      <w:tr w:rsidR="00715D8C" w:rsidRPr="0058790C" w14:paraId="62843548" w14:textId="77777777" w:rsidTr="00715D8C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108D785D" w14:textId="77777777" w:rsidR="00715D8C" w:rsidRPr="0058790C" w:rsidRDefault="00715D8C" w:rsidP="00715D8C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Communication Type</w:t>
            </w:r>
          </w:p>
        </w:tc>
        <w:tc>
          <w:tcPr>
            <w:tcW w:w="0" w:type="auto"/>
            <w:vAlign w:val="center"/>
            <w:hideMark/>
          </w:tcPr>
          <w:p w14:paraId="1E4F47DA" w14:textId="77777777" w:rsidR="00715D8C" w:rsidRPr="0058790C" w:rsidRDefault="00715D8C" w:rsidP="00715D8C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Client-initiated</w:t>
            </w:r>
          </w:p>
        </w:tc>
      </w:tr>
      <w:tr w:rsidR="00715D8C" w:rsidRPr="0058790C" w14:paraId="6B48FB63" w14:textId="77777777" w:rsidTr="00715D8C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04FD091D" w14:textId="77777777" w:rsidR="00715D8C" w:rsidRPr="0058790C" w:rsidRDefault="00715D8C" w:rsidP="00715D8C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7A535DF8" w14:textId="77777777" w:rsidR="00715D8C" w:rsidRPr="0058790C" w:rsidRDefault="00715D8C" w:rsidP="00715D8C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IP-based (over Wi-Fi)</w:t>
            </w:r>
          </w:p>
        </w:tc>
      </w:tr>
      <w:tr w:rsidR="00715D8C" w:rsidRPr="0058790C" w14:paraId="56CC7BBE" w14:textId="77777777" w:rsidTr="00715D8C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69E0EE63" w14:textId="77777777" w:rsidR="00715D8C" w:rsidRPr="0058790C" w:rsidRDefault="00715D8C" w:rsidP="00715D8C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Session Type</w:t>
            </w:r>
          </w:p>
        </w:tc>
        <w:tc>
          <w:tcPr>
            <w:tcW w:w="0" w:type="auto"/>
            <w:vAlign w:val="center"/>
            <w:hideMark/>
          </w:tcPr>
          <w:p w14:paraId="75263BAE" w14:textId="77777777" w:rsidR="00715D8C" w:rsidRPr="0058790C" w:rsidRDefault="00715D8C" w:rsidP="00715D8C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Short-lived</w:t>
            </w:r>
          </w:p>
        </w:tc>
      </w:tr>
      <w:tr w:rsidR="00715D8C" w:rsidRPr="0058790C" w14:paraId="7A71898D" w14:textId="77777777" w:rsidTr="00715D8C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7DB419D6" w14:textId="77777777" w:rsidR="00715D8C" w:rsidRPr="0058790C" w:rsidRDefault="00715D8C" w:rsidP="00715D8C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Connectivity Mode</w:t>
            </w:r>
          </w:p>
        </w:tc>
        <w:tc>
          <w:tcPr>
            <w:tcW w:w="0" w:type="auto"/>
            <w:vAlign w:val="center"/>
            <w:hideMark/>
          </w:tcPr>
          <w:p w14:paraId="01502394" w14:textId="77777777" w:rsidR="00715D8C" w:rsidRPr="0058790C" w:rsidRDefault="00715D8C" w:rsidP="00715D8C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Event-triggered</w:t>
            </w:r>
          </w:p>
        </w:tc>
      </w:tr>
      <w:tr w:rsidR="00715D8C" w:rsidRPr="0058790C" w14:paraId="57BCE93A" w14:textId="77777777" w:rsidTr="00715D8C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70B6ED8B" w14:textId="77777777" w:rsidR="00715D8C" w:rsidRPr="0058790C" w:rsidRDefault="00715D8C" w:rsidP="00715D8C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Retry Strategy</w:t>
            </w:r>
          </w:p>
        </w:tc>
        <w:tc>
          <w:tcPr>
            <w:tcW w:w="0" w:type="auto"/>
            <w:vAlign w:val="center"/>
            <w:hideMark/>
          </w:tcPr>
          <w:p w14:paraId="34C3D486" w14:textId="77777777" w:rsidR="00715D8C" w:rsidRPr="0058790C" w:rsidRDefault="00715D8C" w:rsidP="00715D8C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Limited retries with timeout</w:t>
            </w:r>
          </w:p>
        </w:tc>
      </w:tr>
      <w:tr w:rsidR="00715D8C" w:rsidRPr="0058790C" w14:paraId="30FE070E" w14:textId="77777777" w:rsidTr="00715D8C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054C3A07" w14:textId="77777777" w:rsidR="00715D8C" w:rsidRPr="0058790C" w:rsidRDefault="00715D8C" w:rsidP="00715D8C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 xml:space="preserve">Offline </w:t>
            </w:r>
            <w:proofErr w:type="spellStart"/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ADDDB" w14:textId="77777777" w:rsidR="00715D8C" w:rsidRPr="0058790C" w:rsidRDefault="00715D8C" w:rsidP="00715D8C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Graceful degradation</w:t>
            </w:r>
          </w:p>
        </w:tc>
      </w:tr>
    </w:tbl>
    <w:p w14:paraId="52F112FA" w14:textId="492DBFCE" w:rsidR="00832284" w:rsidRPr="0058790C" w:rsidRDefault="00832284" w:rsidP="00832284">
      <w:pPr>
        <w:pStyle w:val="KSRChapterCntnt"/>
        <w:rPr>
          <w:rFonts w:eastAsia="Times New Roman"/>
          <w:szCs w:val="24"/>
          <w:lang w:val="en-IN" w:eastAsia="en-IN" w:bidi="ta-IN"/>
        </w:rPr>
      </w:pPr>
      <w:r w:rsidRPr="0058790C">
        <w:rPr>
          <w:rFonts w:eastAsia="Times New Roman"/>
          <w:szCs w:val="24"/>
          <w:lang w:val="en-IN" w:eastAsia="en-IN" w:bidi="ta-IN"/>
        </w:rPr>
        <w:t>The device initiates communication with ATAB Server only when:</w:t>
      </w:r>
    </w:p>
    <w:p w14:paraId="0571D4AB" w14:textId="77777777" w:rsidR="00832284" w:rsidRPr="0058790C" w:rsidRDefault="00832284" w:rsidP="00832284">
      <w:pPr>
        <w:pStyle w:val="KSRChapterCntnt"/>
        <w:numPr>
          <w:ilvl w:val="0"/>
          <w:numId w:val="43"/>
        </w:numPr>
        <w:rPr>
          <w:rFonts w:eastAsia="Times New Roman"/>
          <w:szCs w:val="24"/>
          <w:lang w:val="en-IN" w:eastAsia="en-IN" w:bidi="ta-IN"/>
        </w:rPr>
      </w:pPr>
      <w:r w:rsidRPr="0058790C">
        <w:rPr>
          <w:rFonts w:eastAsia="Times New Roman"/>
          <w:szCs w:val="24"/>
          <w:lang w:val="en-IN" w:eastAsia="en-IN" w:bidi="ta-IN"/>
        </w:rPr>
        <w:t>User action explicitly requires data</w:t>
      </w:r>
    </w:p>
    <w:p w14:paraId="7AF86169" w14:textId="77777777" w:rsidR="00832284" w:rsidRPr="0058790C" w:rsidRDefault="00832284" w:rsidP="00832284">
      <w:pPr>
        <w:pStyle w:val="KSRChapterCntnt"/>
        <w:numPr>
          <w:ilvl w:val="0"/>
          <w:numId w:val="43"/>
        </w:numPr>
        <w:rPr>
          <w:rFonts w:eastAsia="Times New Roman"/>
          <w:szCs w:val="24"/>
          <w:lang w:val="en-IN" w:eastAsia="en-IN" w:bidi="ta-IN"/>
        </w:rPr>
      </w:pPr>
      <w:r w:rsidRPr="0058790C">
        <w:rPr>
          <w:rFonts w:eastAsia="Times New Roman"/>
          <w:szCs w:val="24"/>
          <w:lang w:val="en-IN" w:eastAsia="en-IN" w:bidi="ta-IN"/>
        </w:rPr>
        <w:t>A scheduled sync window is reached</w:t>
      </w:r>
    </w:p>
    <w:p w14:paraId="01AC78C2" w14:textId="1EAFDDF3" w:rsidR="00832284" w:rsidRPr="0058790C" w:rsidRDefault="00832284" w:rsidP="00E755EA">
      <w:pPr>
        <w:pStyle w:val="KSRChapterCntnt"/>
        <w:numPr>
          <w:ilvl w:val="0"/>
          <w:numId w:val="43"/>
        </w:numPr>
        <w:rPr>
          <w:rFonts w:eastAsia="Times New Roman"/>
          <w:szCs w:val="24"/>
          <w:lang w:val="en-IN" w:eastAsia="en-IN" w:bidi="ta-IN"/>
        </w:rPr>
      </w:pPr>
      <w:r w:rsidRPr="0058790C">
        <w:rPr>
          <w:rFonts w:eastAsia="Times New Roman"/>
          <w:szCs w:val="24"/>
          <w:lang w:val="en-IN" w:eastAsia="en-IN" w:bidi="ta-IN"/>
        </w:rPr>
        <w:t>Configuration refresh is requested</w:t>
      </w:r>
    </w:p>
    <w:p w14:paraId="257F335C" w14:textId="77777777" w:rsidR="006E2E18" w:rsidRPr="0058790C" w:rsidRDefault="006E2E18">
      <w:pPr>
        <w:rPr>
          <w:rFonts w:eastAsiaTheme="majorEastAsia" w:cstheme="majorBidi"/>
          <w:b/>
          <w:bCs/>
          <w:szCs w:val="26"/>
          <w:lang w:val="en-US" w:eastAsia="en-IN" w:bidi="en-US"/>
        </w:rPr>
      </w:pPr>
      <w:r w:rsidRPr="0058790C">
        <w:br w:type="page"/>
      </w:r>
    </w:p>
    <w:p w14:paraId="50A16405" w14:textId="306A7E2B" w:rsidR="00832284" w:rsidRPr="0058790C" w:rsidRDefault="00832284" w:rsidP="00832284">
      <w:pPr>
        <w:pStyle w:val="Heading3"/>
      </w:pPr>
      <w:r w:rsidRPr="0058790C">
        <w:lastRenderedPageBreak/>
        <w:t>ATAB API Usage Context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028"/>
      </w:tblGrid>
      <w:tr w:rsidR="00D911CE" w:rsidRPr="0058790C" w14:paraId="4B8B02B9" w14:textId="77777777" w:rsidTr="00D911CE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5587B6ED" w14:textId="77777777" w:rsidR="00D911CE" w:rsidRPr="0058790C" w:rsidRDefault="00D911CE" w:rsidP="00D911CE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API Category</w:t>
            </w:r>
          </w:p>
        </w:tc>
        <w:tc>
          <w:tcPr>
            <w:tcW w:w="0" w:type="auto"/>
            <w:vAlign w:val="center"/>
            <w:hideMark/>
          </w:tcPr>
          <w:p w14:paraId="528175A4" w14:textId="77777777" w:rsidR="00D911CE" w:rsidRPr="0058790C" w:rsidRDefault="00D911CE" w:rsidP="00D911CE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Device Usage Context</w:t>
            </w:r>
          </w:p>
        </w:tc>
      </w:tr>
      <w:tr w:rsidR="00D911CE" w:rsidRPr="0058790C" w14:paraId="5E2162A3" w14:textId="77777777" w:rsidTr="00D911CE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2EF44D7F" w14:textId="77777777" w:rsidR="00D911CE" w:rsidRPr="0058790C" w:rsidRDefault="00D911CE" w:rsidP="00D911C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Device Registration</w:t>
            </w:r>
          </w:p>
        </w:tc>
        <w:tc>
          <w:tcPr>
            <w:tcW w:w="0" w:type="auto"/>
            <w:vAlign w:val="center"/>
            <w:hideMark/>
          </w:tcPr>
          <w:p w14:paraId="6D4DD641" w14:textId="77777777" w:rsidR="00D911CE" w:rsidRPr="0058790C" w:rsidRDefault="00D911CE" w:rsidP="00D911C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First boot / factory reset</w:t>
            </w:r>
          </w:p>
        </w:tc>
      </w:tr>
      <w:tr w:rsidR="00D911CE" w:rsidRPr="0058790C" w14:paraId="48F01471" w14:textId="77777777" w:rsidTr="00D911CE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41D1FE20" w14:textId="77777777" w:rsidR="00D911CE" w:rsidRPr="0058790C" w:rsidRDefault="00D911CE" w:rsidP="00D911C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Device Status API</w:t>
            </w:r>
          </w:p>
        </w:tc>
        <w:tc>
          <w:tcPr>
            <w:tcW w:w="0" w:type="auto"/>
            <w:vAlign w:val="center"/>
            <w:hideMark/>
          </w:tcPr>
          <w:p w14:paraId="300EF595" w14:textId="77777777" w:rsidR="00D911CE" w:rsidRPr="0058790C" w:rsidRDefault="00D911CE" w:rsidP="00D911C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On-demand health reporting</w:t>
            </w:r>
          </w:p>
        </w:tc>
      </w:tr>
      <w:tr w:rsidR="00D911CE" w:rsidRPr="0058790C" w14:paraId="2E70FEAA" w14:textId="77777777" w:rsidTr="00D911CE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3D4D1F8C" w14:textId="77777777" w:rsidR="00D911CE" w:rsidRPr="0058790C" w:rsidRDefault="00D911CE" w:rsidP="00D911C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Configuration API</w:t>
            </w:r>
          </w:p>
        </w:tc>
        <w:tc>
          <w:tcPr>
            <w:tcW w:w="0" w:type="auto"/>
            <w:vAlign w:val="center"/>
            <w:hideMark/>
          </w:tcPr>
          <w:p w14:paraId="52C0184C" w14:textId="77777777" w:rsidR="00D911CE" w:rsidRPr="0058790C" w:rsidRDefault="00D911CE" w:rsidP="00D911C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Language, preferences, alerts</w:t>
            </w:r>
          </w:p>
        </w:tc>
      </w:tr>
      <w:tr w:rsidR="00D911CE" w:rsidRPr="0058790C" w14:paraId="459767C9" w14:textId="77777777" w:rsidTr="00D911CE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3FE69E8B" w14:textId="77777777" w:rsidR="00D911CE" w:rsidRPr="0058790C" w:rsidRDefault="00D911CE" w:rsidP="00D911C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Event Upload API</w:t>
            </w:r>
          </w:p>
        </w:tc>
        <w:tc>
          <w:tcPr>
            <w:tcW w:w="0" w:type="auto"/>
            <w:vAlign w:val="center"/>
            <w:hideMark/>
          </w:tcPr>
          <w:p w14:paraId="0D5D0BB9" w14:textId="77777777" w:rsidR="00D911CE" w:rsidRPr="0058790C" w:rsidRDefault="00D911CE" w:rsidP="00D911C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Post-event synchronization</w:t>
            </w:r>
          </w:p>
        </w:tc>
      </w:tr>
      <w:tr w:rsidR="00D911CE" w:rsidRPr="0058790C" w14:paraId="47FFC379" w14:textId="77777777" w:rsidTr="00D911CE">
        <w:trPr>
          <w:trHeight w:val="510"/>
          <w:jc w:val="center"/>
        </w:trPr>
        <w:tc>
          <w:tcPr>
            <w:tcW w:w="0" w:type="auto"/>
            <w:vAlign w:val="center"/>
            <w:hideMark/>
          </w:tcPr>
          <w:p w14:paraId="5C7570F8" w14:textId="77777777" w:rsidR="00D911CE" w:rsidRPr="0058790C" w:rsidRDefault="00D911CE" w:rsidP="00D911C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Authentication APIs</w:t>
            </w:r>
          </w:p>
        </w:tc>
        <w:tc>
          <w:tcPr>
            <w:tcW w:w="0" w:type="auto"/>
            <w:vAlign w:val="center"/>
            <w:hideMark/>
          </w:tcPr>
          <w:p w14:paraId="207BC9F7" w14:textId="77777777" w:rsidR="00D911CE" w:rsidRPr="0058790C" w:rsidRDefault="00D911CE" w:rsidP="00D911C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Session establishment</w:t>
            </w:r>
          </w:p>
        </w:tc>
      </w:tr>
    </w:tbl>
    <w:p w14:paraId="7C7B4371" w14:textId="27B04770" w:rsidR="00832284" w:rsidRPr="0058790C" w:rsidRDefault="00832284" w:rsidP="00E755EA">
      <w:pPr>
        <w:pStyle w:val="KSRChapterCntnt"/>
        <w:rPr>
          <w:rFonts w:eastAsia="Times New Roman"/>
          <w:szCs w:val="24"/>
          <w:lang w:val="en-IN" w:eastAsia="en-IN" w:bidi="ta-IN"/>
        </w:rPr>
      </w:pPr>
      <w:r w:rsidRPr="0058790C">
        <w:rPr>
          <w:rFonts w:eastAsia="Times New Roman"/>
          <w:szCs w:val="24"/>
          <w:lang w:val="en-IN" w:eastAsia="en-IN" w:bidi="ta-IN"/>
        </w:rPr>
        <w:t>No ATAB API is invoked from ISR context or real-time tasks.</w:t>
      </w:r>
    </w:p>
    <w:p w14:paraId="1FD736F8" w14:textId="65D35F8F" w:rsidR="00832284" w:rsidRPr="0058790C" w:rsidRDefault="00832284" w:rsidP="00832284">
      <w:pPr>
        <w:pStyle w:val="Heading3"/>
      </w:pPr>
      <w:r w:rsidRPr="0058790C">
        <w:t>Software Layer Placement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69"/>
        <w:gridCol w:w="4089"/>
      </w:tblGrid>
      <w:tr w:rsidR="00DA40AF" w:rsidRPr="0058790C" w14:paraId="23049DC5" w14:textId="77777777" w:rsidTr="00DA40AF">
        <w:trPr>
          <w:trHeight w:val="510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639CF6" w14:textId="77777777" w:rsidR="00DA40AF" w:rsidRPr="0058790C" w:rsidRDefault="00DA40AF" w:rsidP="00DA40AF">
            <w:pPr>
              <w:jc w:val="center"/>
              <w:rPr>
                <w:b/>
                <w:bCs/>
                <w:color w:val="000000"/>
              </w:rPr>
            </w:pPr>
            <w:r w:rsidRPr="0058790C">
              <w:rPr>
                <w:b/>
                <w:bCs/>
                <w:color w:val="000000"/>
              </w:rPr>
              <w:t>Layer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89295D" w14:textId="77777777" w:rsidR="00DA40AF" w:rsidRPr="0058790C" w:rsidRDefault="00DA40AF" w:rsidP="00DA40AF">
            <w:pPr>
              <w:jc w:val="center"/>
              <w:rPr>
                <w:b/>
                <w:bCs/>
                <w:color w:val="000000"/>
              </w:rPr>
            </w:pPr>
            <w:r w:rsidRPr="0058790C">
              <w:rPr>
                <w:b/>
                <w:bCs/>
                <w:color w:val="000000"/>
              </w:rPr>
              <w:t>Responsibility</w:t>
            </w:r>
          </w:p>
        </w:tc>
      </w:tr>
      <w:tr w:rsidR="00DA40AF" w:rsidRPr="0058790C" w14:paraId="73F02389" w14:textId="77777777" w:rsidTr="00DA40AF">
        <w:trPr>
          <w:trHeight w:val="51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2555E7" w14:textId="77777777" w:rsidR="00DA40AF" w:rsidRPr="0058790C" w:rsidRDefault="00DA40AF" w:rsidP="00DA40AF">
            <w:pPr>
              <w:jc w:val="center"/>
              <w:rPr>
                <w:color w:val="000000"/>
              </w:rPr>
            </w:pPr>
            <w:r w:rsidRPr="0058790C">
              <w:rPr>
                <w:color w:val="000000"/>
              </w:rPr>
              <w:t>Application Layer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5D2F65" w14:textId="77777777" w:rsidR="00DA40AF" w:rsidRPr="0058790C" w:rsidRDefault="00DA40AF" w:rsidP="00DA40AF">
            <w:pPr>
              <w:jc w:val="center"/>
              <w:rPr>
                <w:color w:val="000000"/>
              </w:rPr>
            </w:pPr>
            <w:r w:rsidRPr="0058790C">
              <w:rPr>
                <w:color w:val="000000"/>
              </w:rPr>
              <w:t>API request formation, response parsing</w:t>
            </w:r>
          </w:p>
        </w:tc>
      </w:tr>
      <w:tr w:rsidR="00DA40AF" w:rsidRPr="0058790C" w14:paraId="02206BD5" w14:textId="77777777" w:rsidTr="00DA40AF">
        <w:trPr>
          <w:trHeight w:val="51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903A8D" w14:textId="77777777" w:rsidR="00DA40AF" w:rsidRPr="0058790C" w:rsidRDefault="00DA40AF" w:rsidP="00DA40AF">
            <w:pPr>
              <w:jc w:val="center"/>
              <w:rPr>
                <w:color w:val="000000"/>
              </w:rPr>
            </w:pPr>
            <w:r w:rsidRPr="0058790C">
              <w:rPr>
                <w:color w:val="000000"/>
              </w:rPr>
              <w:t>Middleware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230FC2" w14:textId="77777777" w:rsidR="00DA40AF" w:rsidRPr="0058790C" w:rsidRDefault="00DA40AF" w:rsidP="00DA40AF">
            <w:pPr>
              <w:jc w:val="center"/>
              <w:rPr>
                <w:color w:val="000000"/>
              </w:rPr>
            </w:pPr>
            <w:r w:rsidRPr="0058790C">
              <w:rPr>
                <w:color w:val="000000"/>
              </w:rPr>
              <w:t>JSON parsing, message validation</w:t>
            </w:r>
          </w:p>
        </w:tc>
      </w:tr>
      <w:tr w:rsidR="00DA40AF" w:rsidRPr="0058790C" w14:paraId="2DD1C90C" w14:textId="77777777" w:rsidTr="00DA40AF">
        <w:trPr>
          <w:trHeight w:val="51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D58280" w14:textId="77777777" w:rsidR="00DA40AF" w:rsidRPr="0058790C" w:rsidRDefault="00DA40AF" w:rsidP="00DA40AF">
            <w:pPr>
              <w:jc w:val="center"/>
              <w:rPr>
                <w:color w:val="000000"/>
              </w:rPr>
            </w:pPr>
            <w:r w:rsidRPr="0058790C">
              <w:rPr>
                <w:color w:val="000000"/>
              </w:rPr>
              <w:t>Network Stack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FC4438" w14:textId="77777777" w:rsidR="00DA40AF" w:rsidRPr="0058790C" w:rsidRDefault="00DA40AF" w:rsidP="00DA40AF">
            <w:pPr>
              <w:jc w:val="center"/>
              <w:rPr>
                <w:color w:val="000000"/>
              </w:rPr>
            </w:pPr>
            <w:r w:rsidRPr="0058790C">
              <w:rPr>
                <w:color w:val="000000"/>
              </w:rPr>
              <w:t>TCP/IP, TLS</w:t>
            </w:r>
          </w:p>
        </w:tc>
      </w:tr>
      <w:tr w:rsidR="00DA40AF" w:rsidRPr="0058790C" w14:paraId="7E90AF32" w14:textId="77777777" w:rsidTr="00DA40AF">
        <w:trPr>
          <w:trHeight w:val="51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1AADBE" w14:textId="77777777" w:rsidR="00DA40AF" w:rsidRPr="0058790C" w:rsidRDefault="00DA40AF" w:rsidP="00DA40AF">
            <w:pPr>
              <w:jc w:val="center"/>
              <w:rPr>
                <w:color w:val="000000"/>
              </w:rPr>
            </w:pPr>
            <w:r w:rsidRPr="0058790C">
              <w:rPr>
                <w:color w:val="000000"/>
              </w:rPr>
              <w:t>RTOS / HAL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8850CD" w14:textId="77777777" w:rsidR="00DA40AF" w:rsidRPr="0058790C" w:rsidRDefault="00DA40AF" w:rsidP="00DA40AF">
            <w:pPr>
              <w:jc w:val="center"/>
              <w:rPr>
                <w:color w:val="000000"/>
              </w:rPr>
            </w:pPr>
            <w:r w:rsidRPr="0058790C">
              <w:rPr>
                <w:color w:val="000000"/>
              </w:rPr>
              <w:t>Scheduling, memory, drivers</w:t>
            </w:r>
          </w:p>
        </w:tc>
      </w:tr>
    </w:tbl>
    <w:p w14:paraId="4F34209C" w14:textId="2960EFA3" w:rsidR="00832284" w:rsidRPr="0058790C" w:rsidRDefault="00832284" w:rsidP="00DA40AF">
      <w:pPr>
        <w:pStyle w:val="KSRChapterCntnt"/>
        <w:rPr>
          <w:lang w:val="en-IN" w:eastAsia="en-IN" w:bidi="ta-IN"/>
        </w:rPr>
      </w:pPr>
      <w:r w:rsidRPr="0058790C">
        <w:rPr>
          <w:lang w:val="en-IN" w:eastAsia="en-IN" w:bidi="ta-IN"/>
        </w:rPr>
        <w:t xml:space="preserve">ATAB APIs are never accessed </w:t>
      </w:r>
      <w:r w:rsidRPr="0058790C">
        <w:rPr>
          <w:lang w:bidi="ta-IN"/>
        </w:rPr>
        <w:t>directly</w:t>
      </w:r>
      <w:r w:rsidRPr="0058790C">
        <w:rPr>
          <w:lang w:val="en-IN" w:eastAsia="en-IN" w:bidi="ta-IN"/>
        </w:rPr>
        <w:t xml:space="preserve"> by device drivers.</w:t>
      </w:r>
    </w:p>
    <w:p w14:paraId="1DD3EC32" w14:textId="77777777" w:rsidR="00832284" w:rsidRPr="0058790C" w:rsidRDefault="00832284" w:rsidP="00832284">
      <w:pPr>
        <w:pStyle w:val="Heading3"/>
      </w:pPr>
      <w:r w:rsidRPr="0058790C">
        <w:t>3.X.5 Security Considerations</w:t>
      </w:r>
    </w:p>
    <w:p w14:paraId="661906BD" w14:textId="77777777" w:rsidR="00832284" w:rsidRPr="0058790C" w:rsidRDefault="00832284" w:rsidP="00832284">
      <w:pPr>
        <w:pStyle w:val="KSRChapterCntnt"/>
        <w:numPr>
          <w:ilvl w:val="0"/>
          <w:numId w:val="44"/>
        </w:numPr>
        <w:rPr>
          <w:rFonts w:eastAsia="Times New Roman"/>
          <w:szCs w:val="24"/>
          <w:lang w:val="en-IN" w:eastAsia="en-IN" w:bidi="ta-IN"/>
        </w:rPr>
      </w:pPr>
      <w:r w:rsidRPr="0058790C">
        <w:rPr>
          <w:rFonts w:eastAsia="Times New Roman"/>
          <w:szCs w:val="24"/>
          <w:lang w:val="en-IN" w:eastAsia="en-IN" w:bidi="ta-IN"/>
        </w:rPr>
        <w:t>Secure session establishment prior to API access</w:t>
      </w:r>
    </w:p>
    <w:p w14:paraId="692472EC" w14:textId="77777777" w:rsidR="00832284" w:rsidRPr="0058790C" w:rsidRDefault="00832284" w:rsidP="00832284">
      <w:pPr>
        <w:pStyle w:val="KSRChapterCntnt"/>
        <w:numPr>
          <w:ilvl w:val="0"/>
          <w:numId w:val="44"/>
        </w:numPr>
        <w:rPr>
          <w:rFonts w:eastAsia="Times New Roman"/>
          <w:szCs w:val="24"/>
          <w:lang w:val="en-IN" w:eastAsia="en-IN" w:bidi="ta-IN"/>
        </w:rPr>
      </w:pPr>
      <w:r w:rsidRPr="0058790C">
        <w:rPr>
          <w:rFonts w:eastAsia="Times New Roman"/>
          <w:szCs w:val="24"/>
          <w:lang w:val="en-IN" w:eastAsia="en-IN" w:bidi="ta-IN"/>
        </w:rPr>
        <w:t>Credentials stored in MCU secure storage</w:t>
      </w:r>
    </w:p>
    <w:p w14:paraId="3659C803" w14:textId="77777777" w:rsidR="00832284" w:rsidRPr="0058790C" w:rsidRDefault="00832284" w:rsidP="00832284">
      <w:pPr>
        <w:pStyle w:val="KSRChapterCntnt"/>
        <w:numPr>
          <w:ilvl w:val="0"/>
          <w:numId w:val="44"/>
        </w:numPr>
        <w:rPr>
          <w:rFonts w:eastAsia="Times New Roman"/>
          <w:szCs w:val="24"/>
          <w:lang w:val="en-IN" w:eastAsia="en-IN" w:bidi="ta-IN"/>
        </w:rPr>
      </w:pPr>
      <w:r w:rsidRPr="0058790C">
        <w:rPr>
          <w:rFonts w:eastAsia="Times New Roman"/>
          <w:szCs w:val="24"/>
          <w:lang w:val="en-IN" w:eastAsia="en-IN" w:bidi="ta-IN"/>
        </w:rPr>
        <w:t>API access restricted to authenticated sessions</w:t>
      </w:r>
    </w:p>
    <w:p w14:paraId="2D5AF3BB" w14:textId="77777777" w:rsidR="00832284" w:rsidRPr="0058790C" w:rsidRDefault="00832284" w:rsidP="00832284">
      <w:pPr>
        <w:pStyle w:val="KSRChapterCntnt"/>
        <w:numPr>
          <w:ilvl w:val="0"/>
          <w:numId w:val="44"/>
        </w:numPr>
        <w:rPr>
          <w:rFonts w:eastAsia="Times New Roman"/>
          <w:szCs w:val="24"/>
          <w:lang w:val="en-IN" w:eastAsia="en-IN" w:bidi="ta-IN"/>
        </w:rPr>
      </w:pPr>
      <w:r w:rsidRPr="0058790C">
        <w:rPr>
          <w:rFonts w:eastAsia="Times New Roman"/>
          <w:szCs w:val="24"/>
          <w:lang w:val="en-IN" w:eastAsia="en-IN" w:bidi="ta-IN"/>
        </w:rPr>
        <w:t>No sensitive data stored persistently unless required</w:t>
      </w:r>
    </w:p>
    <w:p w14:paraId="183DF37E" w14:textId="18D88B05" w:rsidR="00832284" w:rsidRPr="0058790C" w:rsidRDefault="00832284" w:rsidP="00DA40AF">
      <w:pPr>
        <w:pStyle w:val="KSRChapterCntnt"/>
        <w:rPr>
          <w:rFonts w:eastAsia="Times New Roman"/>
          <w:szCs w:val="24"/>
          <w:lang w:val="en-IN" w:eastAsia="en-IN" w:bidi="ta-IN"/>
        </w:rPr>
      </w:pPr>
      <w:r w:rsidRPr="0058790C">
        <w:rPr>
          <w:rFonts w:eastAsia="Times New Roman"/>
          <w:szCs w:val="24"/>
          <w:lang w:val="en-IN" w:eastAsia="en-IN" w:bidi="ta-IN"/>
        </w:rPr>
        <w:t>Security implementation aligns with MCU hardware cryptographic capabilities.</w:t>
      </w:r>
    </w:p>
    <w:p w14:paraId="1BB2F102" w14:textId="107CA187" w:rsidR="00832284" w:rsidRPr="0058790C" w:rsidRDefault="00832284" w:rsidP="00832284">
      <w:pPr>
        <w:pStyle w:val="Heading3"/>
      </w:pPr>
      <w:r w:rsidRPr="0058790C">
        <w:t xml:space="preserve">Failure Handling </w:t>
      </w:r>
      <w:r w:rsidRPr="0058790C">
        <w:rPr>
          <w:lang w:bidi="ta-IN"/>
        </w:rPr>
        <w:t>Strategy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9"/>
        <w:gridCol w:w="3062"/>
      </w:tblGrid>
      <w:tr w:rsidR="006E2E18" w:rsidRPr="0058790C" w14:paraId="1072BDCA" w14:textId="77777777" w:rsidTr="006E2E18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3C12F2DF" w14:textId="77777777" w:rsidR="006E2E18" w:rsidRPr="0058790C" w:rsidRDefault="006E2E18" w:rsidP="006E2E1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Failure Case</w:t>
            </w:r>
          </w:p>
        </w:tc>
        <w:tc>
          <w:tcPr>
            <w:tcW w:w="0" w:type="auto"/>
            <w:vAlign w:val="center"/>
            <w:hideMark/>
          </w:tcPr>
          <w:p w14:paraId="3DFC3B11" w14:textId="77777777" w:rsidR="006E2E18" w:rsidRPr="0058790C" w:rsidRDefault="006E2E18" w:rsidP="006E2E1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 xml:space="preserve">Device </w:t>
            </w:r>
            <w:proofErr w:type="spellStart"/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Behavior</w:t>
            </w:r>
            <w:proofErr w:type="spellEnd"/>
          </w:p>
        </w:tc>
      </w:tr>
      <w:tr w:rsidR="006E2E18" w:rsidRPr="0058790C" w14:paraId="22B965D3" w14:textId="77777777" w:rsidTr="006E2E18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1CE7B438" w14:textId="77777777" w:rsidR="006E2E18" w:rsidRPr="0058790C" w:rsidRDefault="006E2E18" w:rsidP="006E2E1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Server unreachable</w:t>
            </w:r>
          </w:p>
        </w:tc>
        <w:tc>
          <w:tcPr>
            <w:tcW w:w="0" w:type="auto"/>
            <w:vAlign w:val="center"/>
            <w:hideMark/>
          </w:tcPr>
          <w:p w14:paraId="7FF986E8" w14:textId="77777777" w:rsidR="006E2E18" w:rsidRPr="0058790C" w:rsidRDefault="006E2E18" w:rsidP="006E2E1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Local operation continues</w:t>
            </w:r>
          </w:p>
        </w:tc>
      </w:tr>
      <w:tr w:rsidR="006E2E18" w:rsidRPr="0058790C" w14:paraId="409D3989" w14:textId="77777777" w:rsidTr="006E2E18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3D8406BA" w14:textId="77777777" w:rsidR="006E2E18" w:rsidRPr="0058790C" w:rsidRDefault="006E2E18" w:rsidP="006E2E1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API timeout</w:t>
            </w:r>
          </w:p>
        </w:tc>
        <w:tc>
          <w:tcPr>
            <w:tcW w:w="0" w:type="auto"/>
            <w:vAlign w:val="center"/>
            <w:hideMark/>
          </w:tcPr>
          <w:p w14:paraId="0D02D475" w14:textId="77777777" w:rsidR="006E2E18" w:rsidRPr="0058790C" w:rsidRDefault="006E2E18" w:rsidP="006E2E1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Retry with backoff</w:t>
            </w:r>
          </w:p>
        </w:tc>
      </w:tr>
      <w:tr w:rsidR="006E2E18" w:rsidRPr="0058790C" w14:paraId="5779A210" w14:textId="77777777" w:rsidTr="006E2E18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6AB51CFA" w14:textId="77777777" w:rsidR="006E2E18" w:rsidRPr="0058790C" w:rsidRDefault="006E2E18" w:rsidP="006E2E1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lastRenderedPageBreak/>
              <w:t>Authentication failure</w:t>
            </w:r>
          </w:p>
        </w:tc>
        <w:tc>
          <w:tcPr>
            <w:tcW w:w="0" w:type="auto"/>
            <w:vAlign w:val="center"/>
            <w:hideMark/>
          </w:tcPr>
          <w:p w14:paraId="4125855A" w14:textId="77777777" w:rsidR="006E2E18" w:rsidRPr="0058790C" w:rsidRDefault="006E2E18" w:rsidP="006E2E1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User notification (if required)</w:t>
            </w:r>
          </w:p>
        </w:tc>
      </w:tr>
      <w:tr w:rsidR="006E2E18" w:rsidRPr="0058790C" w14:paraId="2798AA7A" w14:textId="77777777" w:rsidTr="006E2E18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14:paraId="704B2DE1" w14:textId="77777777" w:rsidR="006E2E18" w:rsidRPr="0058790C" w:rsidRDefault="006E2E18" w:rsidP="006E2E1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Invalid response</w:t>
            </w:r>
          </w:p>
        </w:tc>
        <w:tc>
          <w:tcPr>
            <w:tcW w:w="0" w:type="auto"/>
            <w:vAlign w:val="center"/>
            <w:hideMark/>
          </w:tcPr>
          <w:p w14:paraId="0F2C0A6D" w14:textId="77777777" w:rsidR="006E2E18" w:rsidRPr="0058790C" w:rsidRDefault="006E2E18" w:rsidP="006E2E1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Response discarded, logged</w:t>
            </w:r>
          </w:p>
        </w:tc>
      </w:tr>
    </w:tbl>
    <w:p w14:paraId="545ABD7D" w14:textId="27C0EBFA" w:rsidR="00832284" w:rsidRPr="0058790C" w:rsidRDefault="00832284" w:rsidP="006E2E18">
      <w:pPr>
        <w:pStyle w:val="KSRChapterCntnt"/>
        <w:rPr>
          <w:rFonts w:eastAsia="Times New Roman"/>
          <w:szCs w:val="24"/>
          <w:lang w:val="en-IN" w:eastAsia="en-IN" w:bidi="ta-IN"/>
        </w:rPr>
      </w:pPr>
      <w:r w:rsidRPr="0058790C">
        <w:rPr>
          <w:rFonts w:eastAsia="Times New Roman"/>
          <w:szCs w:val="24"/>
          <w:lang w:val="en-IN" w:eastAsia="en-IN" w:bidi="ta-IN"/>
        </w:rPr>
        <w:t xml:space="preserve">Failure of ATAB APIs </w:t>
      </w:r>
      <w:r w:rsidRPr="0058790C">
        <w:rPr>
          <w:rFonts w:eastAsia="Times New Roman"/>
          <w:b/>
          <w:bCs/>
          <w:szCs w:val="24"/>
          <w:lang w:val="en-IN" w:eastAsia="en-IN" w:bidi="ta-IN"/>
        </w:rPr>
        <w:t>does not block user-facing functions</w:t>
      </w:r>
      <w:r w:rsidRPr="0058790C">
        <w:rPr>
          <w:rFonts w:eastAsia="Times New Roman"/>
          <w:szCs w:val="24"/>
          <w:lang w:val="en-IN" w:eastAsia="en-IN" w:bidi="ta-IN"/>
        </w:rPr>
        <w:t>.</w:t>
      </w:r>
    </w:p>
    <w:p w14:paraId="279C8DE5" w14:textId="639217F7" w:rsidR="00073DFE" w:rsidRPr="0058790C" w:rsidRDefault="00073DFE" w:rsidP="009E04FD">
      <w:pPr>
        <w:pStyle w:val="Heading2"/>
      </w:pPr>
      <w:r w:rsidRPr="0058790C">
        <w:t>Command Line Interface</w:t>
      </w:r>
    </w:p>
    <w:p w14:paraId="3BFC5AF7" w14:textId="77777777" w:rsidR="00073DFE" w:rsidRPr="0058790C" w:rsidRDefault="00073DFE" w:rsidP="00B50989">
      <w:pPr>
        <w:pStyle w:val="KSRChapterCntnt"/>
        <w:numPr>
          <w:ilvl w:val="0"/>
          <w:numId w:val="19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Access via Wi-Fi</w:t>
      </w:r>
    </w:p>
    <w:p w14:paraId="5B3A883A" w14:textId="77777777" w:rsidR="00073DFE" w:rsidRPr="0058790C" w:rsidRDefault="00073DFE" w:rsidP="00B50989">
      <w:pPr>
        <w:pStyle w:val="KSRChapterCntnt"/>
        <w:numPr>
          <w:ilvl w:val="0"/>
          <w:numId w:val="19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SSH-based secure CLI</w:t>
      </w:r>
    </w:p>
    <w:p w14:paraId="73C78738" w14:textId="0C09AA7C" w:rsidR="00073DFE" w:rsidRPr="0058790C" w:rsidRDefault="00073DFE" w:rsidP="00B50989">
      <w:pPr>
        <w:pStyle w:val="KSRChapterCntnt"/>
        <w:numPr>
          <w:ilvl w:val="0"/>
          <w:numId w:val="19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Used for diagnostics, logs, and configuration</w:t>
      </w:r>
    </w:p>
    <w:p w14:paraId="7A313BD2" w14:textId="5BFBB0DB" w:rsidR="00692DC3" w:rsidRPr="0058790C" w:rsidRDefault="00692DC3" w:rsidP="00692DC3">
      <w:pPr>
        <w:pStyle w:val="Heading3"/>
        <w:rPr>
          <w:sz w:val="27"/>
        </w:rPr>
      </w:pPr>
      <w:r w:rsidRPr="0058790C">
        <w:t>ATAB Diagnostic Commands</w:t>
      </w:r>
    </w:p>
    <w:p w14:paraId="4DD0D00A" w14:textId="77777777" w:rsidR="00692DC3" w:rsidRPr="0058790C" w:rsidRDefault="00692DC3" w:rsidP="00692DC3">
      <w:pPr>
        <w:pStyle w:val="KSRChapterCntnt"/>
      </w:pPr>
      <w:r w:rsidRPr="0058790C">
        <w:t>ATAB integration is supported by CLI-level diagnostics for development and testing purposes.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7"/>
        <w:gridCol w:w="2916"/>
      </w:tblGrid>
      <w:tr w:rsidR="0007502D" w:rsidRPr="0058790C" w14:paraId="3B5D14C0" w14:textId="77777777" w:rsidTr="006E2E18">
        <w:trPr>
          <w:trHeight w:val="624"/>
          <w:jc w:val="center"/>
        </w:trPr>
        <w:tc>
          <w:tcPr>
            <w:tcW w:w="0" w:type="auto"/>
            <w:vAlign w:val="center"/>
            <w:hideMark/>
          </w:tcPr>
          <w:p w14:paraId="5BDF4A08" w14:textId="77777777" w:rsidR="0007502D" w:rsidRPr="0058790C" w:rsidRDefault="0007502D" w:rsidP="0007502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0280BE5" w14:textId="77777777" w:rsidR="0007502D" w:rsidRPr="0058790C" w:rsidRDefault="0007502D" w:rsidP="0007502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b/>
                <w:bCs/>
                <w:color w:val="000000"/>
                <w:szCs w:val="24"/>
                <w:lang w:eastAsia="en-IN" w:bidi="ta-IN"/>
              </w:rPr>
              <w:t>Description</w:t>
            </w:r>
          </w:p>
        </w:tc>
      </w:tr>
      <w:tr w:rsidR="0007502D" w:rsidRPr="0058790C" w14:paraId="23C4543F" w14:textId="77777777" w:rsidTr="006E2E18">
        <w:trPr>
          <w:trHeight w:val="624"/>
          <w:jc w:val="center"/>
        </w:trPr>
        <w:tc>
          <w:tcPr>
            <w:tcW w:w="0" w:type="auto"/>
            <w:vAlign w:val="center"/>
            <w:hideMark/>
          </w:tcPr>
          <w:p w14:paraId="7CF1EB4E" w14:textId="77777777" w:rsidR="0007502D" w:rsidRPr="0058790C" w:rsidRDefault="0007502D" w:rsidP="0007502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 w:bidi="ta-IN"/>
              </w:rPr>
            </w:pPr>
            <w:proofErr w:type="spellStart"/>
            <w:r w:rsidRPr="0058790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 w:bidi="ta-IN"/>
              </w:rPr>
              <w:t>atab_status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CFC34" w14:textId="77777777" w:rsidR="0007502D" w:rsidRPr="0058790C" w:rsidRDefault="0007502D" w:rsidP="0007502D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Check server connectivity</w:t>
            </w:r>
          </w:p>
        </w:tc>
      </w:tr>
      <w:tr w:rsidR="0007502D" w:rsidRPr="0058790C" w14:paraId="5881C75D" w14:textId="77777777" w:rsidTr="006E2E18">
        <w:trPr>
          <w:trHeight w:val="624"/>
          <w:jc w:val="center"/>
        </w:trPr>
        <w:tc>
          <w:tcPr>
            <w:tcW w:w="0" w:type="auto"/>
            <w:vAlign w:val="center"/>
            <w:hideMark/>
          </w:tcPr>
          <w:p w14:paraId="3DE0CA4E" w14:textId="77777777" w:rsidR="0007502D" w:rsidRPr="0058790C" w:rsidRDefault="0007502D" w:rsidP="0007502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 w:bidi="ta-IN"/>
              </w:rPr>
            </w:pPr>
            <w:proofErr w:type="spellStart"/>
            <w:r w:rsidRPr="0058790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 w:bidi="ta-IN"/>
              </w:rPr>
              <w:t>atab_auth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DEEDF" w14:textId="77777777" w:rsidR="0007502D" w:rsidRPr="0058790C" w:rsidRDefault="0007502D" w:rsidP="0007502D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Validate authentication</w:t>
            </w:r>
          </w:p>
        </w:tc>
      </w:tr>
      <w:tr w:rsidR="0007502D" w:rsidRPr="0058790C" w14:paraId="27B35781" w14:textId="77777777" w:rsidTr="006E2E18">
        <w:trPr>
          <w:trHeight w:val="624"/>
          <w:jc w:val="center"/>
        </w:trPr>
        <w:tc>
          <w:tcPr>
            <w:tcW w:w="0" w:type="auto"/>
            <w:vAlign w:val="center"/>
            <w:hideMark/>
          </w:tcPr>
          <w:p w14:paraId="05CA196C" w14:textId="77777777" w:rsidR="0007502D" w:rsidRPr="0058790C" w:rsidRDefault="0007502D" w:rsidP="0007502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 w:bidi="ta-IN"/>
              </w:rPr>
            </w:pPr>
            <w:proofErr w:type="spellStart"/>
            <w:r w:rsidRPr="0058790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 w:bidi="ta-IN"/>
              </w:rPr>
              <w:t>atab_sync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E0785" w14:textId="77777777" w:rsidR="0007502D" w:rsidRPr="0058790C" w:rsidRDefault="0007502D" w:rsidP="0007502D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Trigger manual sync</w:t>
            </w:r>
          </w:p>
        </w:tc>
      </w:tr>
      <w:tr w:rsidR="0007502D" w:rsidRPr="0058790C" w14:paraId="5EE74724" w14:textId="77777777" w:rsidTr="006E2E18">
        <w:trPr>
          <w:trHeight w:val="624"/>
          <w:jc w:val="center"/>
        </w:trPr>
        <w:tc>
          <w:tcPr>
            <w:tcW w:w="0" w:type="auto"/>
            <w:vAlign w:val="center"/>
            <w:hideMark/>
          </w:tcPr>
          <w:p w14:paraId="2630AFB4" w14:textId="77777777" w:rsidR="0007502D" w:rsidRPr="0058790C" w:rsidRDefault="0007502D" w:rsidP="0007502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 w:bidi="ta-IN"/>
              </w:rPr>
            </w:pPr>
            <w:proofErr w:type="spellStart"/>
            <w:r w:rsidRPr="0058790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 w:bidi="ta-IN"/>
              </w:rPr>
              <w:t>atab_log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15CF1" w14:textId="77777777" w:rsidR="0007502D" w:rsidRPr="0058790C" w:rsidRDefault="0007502D" w:rsidP="0007502D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IN" w:bidi="ta-IN"/>
              </w:rPr>
            </w:pPr>
            <w:r w:rsidRPr="0058790C">
              <w:rPr>
                <w:rFonts w:eastAsia="Times New Roman" w:cs="Times New Roman"/>
                <w:color w:val="000000"/>
                <w:szCs w:val="24"/>
                <w:lang w:eastAsia="en-IN" w:bidi="ta-IN"/>
              </w:rPr>
              <w:t>Display last API transaction</w:t>
            </w:r>
          </w:p>
        </w:tc>
      </w:tr>
    </w:tbl>
    <w:p w14:paraId="61BF2CE1" w14:textId="645543BE" w:rsidR="00692DC3" w:rsidRPr="0058790C" w:rsidRDefault="00692DC3" w:rsidP="006E2E18">
      <w:pPr>
        <w:pStyle w:val="KSRChapterCntnt"/>
        <w:spacing w:before="240"/>
        <w:ind w:firstLine="794"/>
      </w:pPr>
      <w:r w:rsidRPr="0058790C">
        <w:t xml:space="preserve">These commands are </w:t>
      </w:r>
      <w:r w:rsidRPr="0058790C">
        <w:rPr>
          <w:rStyle w:val="Strong"/>
        </w:rPr>
        <w:t>disabled or restricted</w:t>
      </w:r>
      <w:r w:rsidRPr="0058790C">
        <w:t xml:space="preserve"> in production builds.</w:t>
      </w:r>
    </w:p>
    <w:p w14:paraId="0C97B0AE" w14:textId="00CBC087" w:rsidR="00073DFE" w:rsidRPr="0058790C" w:rsidRDefault="00073DFE" w:rsidP="00E67DF7">
      <w:pPr>
        <w:pStyle w:val="Heading1"/>
      </w:pPr>
      <w:r w:rsidRPr="0058790C">
        <w:t>4. Mechanical Detailed Design</w:t>
      </w:r>
      <w:r w:rsidR="00CD0D89" w:rsidRPr="0058790C">
        <w:t xml:space="preserve"> </w:t>
      </w:r>
      <w:r w:rsidR="00CD0D89" w:rsidRPr="0058790C">
        <w:rPr>
          <w:i/>
          <w:iCs/>
        </w:rPr>
        <w:t>(Section 4)</w:t>
      </w:r>
    </w:p>
    <w:p w14:paraId="3261C41A" w14:textId="77777777" w:rsidR="00073DFE" w:rsidRPr="0058790C" w:rsidRDefault="00073DFE" w:rsidP="19CCBC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 w:bidi="ta-IN"/>
        </w:rPr>
      </w:pPr>
      <w:r w:rsidRPr="0058790C">
        <w:rPr>
          <w:rFonts w:eastAsia="Times New Roman" w:cs="Times New Roman"/>
          <w:b/>
          <w:bCs/>
          <w:sz w:val="27"/>
          <w:szCs w:val="27"/>
          <w:lang w:eastAsia="en-IN" w:bidi="ta-IN"/>
        </w:rPr>
        <w:t>4.1 Exploded View of Concept Design</w:t>
      </w:r>
    </w:p>
    <w:p w14:paraId="6BACD875" w14:textId="77777777" w:rsidR="00073DFE" w:rsidRPr="0058790C" w:rsidRDefault="00073DFE" w:rsidP="00984F92">
      <w:pPr>
        <w:pStyle w:val="KSRChapterCntnt"/>
        <w:numPr>
          <w:ilvl w:val="0"/>
          <w:numId w:val="37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Front glass + display</w:t>
      </w:r>
    </w:p>
    <w:p w14:paraId="60F8F77D" w14:textId="77777777" w:rsidR="00073DFE" w:rsidRPr="0058790C" w:rsidRDefault="00073DFE" w:rsidP="00984F92">
      <w:pPr>
        <w:pStyle w:val="KSRChapterCntnt"/>
        <w:numPr>
          <w:ilvl w:val="0"/>
          <w:numId w:val="37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Touch sensor</w:t>
      </w:r>
    </w:p>
    <w:p w14:paraId="4A3B6155" w14:textId="77777777" w:rsidR="00073DFE" w:rsidRPr="0058790C" w:rsidRDefault="00073DFE" w:rsidP="00984F92">
      <w:pPr>
        <w:pStyle w:val="KSRChapterCntnt"/>
        <w:numPr>
          <w:ilvl w:val="0"/>
          <w:numId w:val="37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Main PCB</w:t>
      </w:r>
    </w:p>
    <w:p w14:paraId="6311DB6F" w14:textId="77777777" w:rsidR="00073DFE" w:rsidRPr="0058790C" w:rsidRDefault="00073DFE" w:rsidP="00984F92">
      <w:pPr>
        <w:pStyle w:val="KSRChapterCntnt"/>
        <w:numPr>
          <w:ilvl w:val="0"/>
          <w:numId w:val="37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Battery</w:t>
      </w:r>
    </w:p>
    <w:p w14:paraId="3F1C1E32" w14:textId="77777777" w:rsidR="00073DFE" w:rsidRPr="0058790C" w:rsidRDefault="00073DFE" w:rsidP="00984F92">
      <w:pPr>
        <w:pStyle w:val="KSRChapterCntnt"/>
        <w:numPr>
          <w:ilvl w:val="0"/>
          <w:numId w:val="37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lastRenderedPageBreak/>
        <w:t>Haptic motor</w:t>
      </w:r>
    </w:p>
    <w:p w14:paraId="34BF3B15" w14:textId="77777777" w:rsidR="00073DFE" w:rsidRPr="0058790C" w:rsidRDefault="00073DFE" w:rsidP="00984F92">
      <w:pPr>
        <w:pStyle w:val="KSRChapterCntnt"/>
        <w:numPr>
          <w:ilvl w:val="0"/>
          <w:numId w:val="37"/>
        </w:numPr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Enclosure and strap</w:t>
      </w:r>
    </w:p>
    <w:p w14:paraId="274A6315" w14:textId="77777777" w:rsidR="00073DFE" w:rsidRPr="0058790C" w:rsidRDefault="00073DFE" w:rsidP="00984F92">
      <w:pPr>
        <w:pStyle w:val="KSRChapterCntnt"/>
        <w:rPr>
          <w:rFonts w:eastAsia="Times New Roman"/>
          <w:szCs w:val="24"/>
          <w:lang w:eastAsia="en-IN" w:bidi="ta-IN"/>
        </w:rPr>
      </w:pPr>
      <w:r w:rsidRPr="0058790C">
        <w:rPr>
          <w:rFonts w:eastAsia="Times New Roman"/>
          <w:szCs w:val="24"/>
          <w:lang w:eastAsia="en-IN" w:bidi="ta-IN"/>
        </w:rPr>
        <w:t>Assembly sequence ensures minimal rework and safe battery handling.</w:t>
      </w:r>
    </w:p>
    <w:p w14:paraId="006C7203" w14:textId="5A965415" w:rsidR="00163D2E" w:rsidRPr="0058790C" w:rsidRDefault="002464A3" w:rsidP="00D73B7F">
      <w:pPr>
        <w:pStyle w:val="KSRCTAbstractCntnt"/>
        <w:spacing w:after="0"/>
        <w:ind w:firstLine="0"/>
        <w:jc w:val="center"/>
        <w:rPr>
          <w:sz w:val="24"/>
          <w:szCs w:val="24"/>
        </w:rPr>
      </w:pPr>
      <w:r w:rsidRPr="0058790C">
        <w:rPr>
          <w:noProof/>
        </w:rPr>
        <w:drawing>
          <wp:inline distT="0" distB="0" distL="0" distR="0" wp14:anchorId="74ACEF00" wp14:editId="36B7EDEA">
            <wp:extent cx="3625850" cy="2454619"/>
            <wp:effectExtent l="0" t="0" r="0" b="3175"/>
            <wp:docPr id="133953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36" r="7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993" cy="2464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FCA36" w14:textId="1F18774F" w:rsidR="00D73B7F" w:rsidRPr="0058790C" w:rsidRDefault="00867CCA" w:rsidP="00D73B7F">
      <w:pPr>
        <w:pStyle w:val="KSRCTAbstractCntnt"/>
        <w:spacing w:after="0"/>
        <w:ind w:firstLine="0"/>
        <w:jc w:val="center"/>
        <w:rPr>
          <w:b/>
          <w:bCs/>
          <w:sz w:val="24"/>
          <w:szCs w:val="24"/>
        </w:rPr>
      </w:pPr>
      <w:r w:rsidRPr="0058790C">
        <w:rPr>
          <w:b/>
          <w:bCs/>
          <w:sz w:val="24"/>
          <w:szCs w:val="24"/>
        </w:rPr>
        <w:t>Fig 4.1 Exploded view</w:t>
      </w:r>
    </w:p>
    <w:p w14:paraId="5C7E4A84" w14:textId="7E160DFD" w:rsidR="002F6A75" w:rsidRPr="0058790C" w:rsidRDefault="00BA3F97" w:rsidP="002464A3">
      <w:pPr>
        <w:pStyle w:val="KSRCTAbstractCntnt"/>
        <w:spacing w:after="0" w:line="240" w:lineRule="auto"/>
        <w:ind w:firstLine="0"/>
        <w:jc w:val="center"/>
        <w:rPr>
          <w:b/>
          <w:bCs/>
          <w:sz w:val="24"/>
          <w:szCs w:val="24"/>
        </w:rPr>
      </w:pPr>
      <w:r w:rsidRPr="0058790C">
        <w:rPr>
          <w:noProof/>
        </w:rPr>
        <w:drawing>
          <wp:inline distT="0" distB="0" distL="0" distR="0" wp14:anchorId="2F23A68F" wp14:editId="4CD43787">
            <wp:extent cx="2986581" cy="2336881"/>
            <wp:effectExtent l="114300" t="114300" r="118745" b="139700"/>
            <wp:docPr id="20506671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581" cy="233688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F67CBF1" w14:textId="6622E11D" w:rsidR="00044F2F" w:rsidRPr="0058790C" w:rsidRDefault="00044F2F" w:rsidP="00044F2F">
      <w:pPr>
        <w:pStyle w:val="KSRCTAbstractCntnt"/>
        <w:pBdr>
          <w:bottom w:val="single" w:sz="6" w:space="1" w:color="auto"/>
        </w:pBdr>
        <w:spacing w:after="0"/>
        <w:ind w:firstLine="0"/>
        <w:jc w:val="center"/>
        <w:rPr>
          <w:b/>
          <w:bCs/>
          <w:sz w:val="24"/>
          <w:szCs w:val="24"/>
        </w:rPr>
      </w:pPr>
      <w:r w:rsidRPr="0058790C">
        <w:rPr>
          <w:b/>
          <w:bCs/>
          <w:sz w:val="24"/>
          <w:szCs w:val="24"/>
        </w:rPr>
        <w:t xml:space="preserve">Fig 4.2 Exploded view </w:t>
      </w:r>
      <w:r w:rsidR="00FA6612" w:rsidRPr="0058790C">
        <w:rPr>
          <w:b/>
          <w:bCs/>
          <w:sz w:val="24"/>
          <w:szCs w:val="24"/>
        </w:rPr>
        <w:t xml:space="preserve">in </w:t>
      </w:r>
      <w:r w:rsidR="00D2705B" w:rsidRPr="0058790C">
        <w:rPr>
          <w:b/>
          <w:bCs/>
          <w:sz w:val="24"/>
          <w:szCs w:val="24"/>
        </w:rPr>
        <w:t xml:space="preserve">Hand </w:t>
      </w:r>
      <w:r w:rsidR="00FA6612" w:rsidRPr="0058790C">
        <w:rPr>
          <w:b/>
          <w:bCs/>
          <w:sz w:val="24"/>
          <w:szCs w:val="24"/>
        </w:rPr>
        <w:t>Wrist</w:t>
      </w:r>
      <w:r w:rsidR="00A5192D" w:rsidRPr="0058790C">
        <w:rPr>
          <w:b/>
          <w:bCs/>
          <w:sz w:val="24"/>
          <w:szCs w:val="24"/>
        </w:rPr>
        <w:t xml:space="preserve"> </w:t>
      </w:r>
    </w:p>
    <w:p w14:paraId="2402D42F" w14:textId="7FE6076D" w:rsidR="002F6A75" w:rsidRPr="00867CCA" w:rsidRDefault="0088632E" w:rsidP="002464A3">
      <w:pPr>
        <w:pStyle w:val="KSRCTAbstractCntnt"/>
        <w:spacing w:before="240" w:after="0"/>
        <w:ind w:firstLine="0"/>
        <w:jc w:val="center"/>
        <w:rPr>
          <w:b/>
          <w:bCs/>
          <w:sz w:val="24"/>
          <w:szCs w:val="24"/>
        </w:rPr>
      </w:pPr>
      <w:r w:rsidRPr="0058790C">
        <w:rPr>
          <w:b/>
          <w:bCs/>
          <w:sz w:val="24"/>
          <w:szCs w:val="24"/>
        </w:rPr>
        <w:t>Git</w:t>
      </w:r>
      <w:r w:rsidR="002464A3" w:rsidRPr="0058790C">
        <w:rPr>
          <w:b/>
          <w:bCs/>
          <w:sz w:val="24"/>
          <w:szCs w:val="24"/>
        </w:rPr>
        <w:t>H</w:t>
      </w:r>
      <w:r w:rsidRPr="0058790C">
        <w:rPr>
          <w:b/>
          <w:bCs/>
          <w:sz w:val="24"/>
          <w:szCs w:val="24"/>
        </w:rPr>
        <w:t>ub Repository</w:t>
      </w:r>
      <w:r w:rsidR="002464A3" w:rsidRPr="0058790C">
        <w:rPr>
          <w:b/>
          <w:bCs/>
          <w:sz w:val="24"/>
          <w:szCs w:val="24"/>
        </w:rPr>
        <w:br/>
      </w:r>
      <w:r w:rsidR="002464A3" w:rsidRPr="0058790C">
        <w:rPr>
          <w:noProof/>
        </w:rPr>
        <w:drawing>
          <wp:inline distT="0" distB="0" distL="0" distR="0" wp14:anchorId="3C76977A" wp14:editId="0DFBFE89">
            <wp:extent cx="1428750" cy="1351258"/>
            <wp:effectExtent l="0" t="0" r="0" b="1905"/>
            <wp:docPr id="111658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866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37167" cy="135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6A75" w:rsidRPr="00867CCA" w:rsidSect="00C652F4">
      <w:headerReference w:type="default" r:id="rId18"/>
      <w:pgSz w:w="11906" w:h="16838"/>
      <w:pgMar w:top="1418" w:right="1134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48539" w14:textId="77777777" w:rsidR="0075316A" w:rsidRDefault="0075316A" w:rsidP="00785E23">
      <w:pPr>
        <w:spacing w:after="0" w:line="240" w:lineRule="auto"/>
      </w:pPr>
      <w:r>
        <w:separator/>
      </w:r>
    </w:p>
    <w:p w14:paraId="6C17BA90" w14:textId="77777777" w:rsidR="0075316A" w:rsidRDefault="0075316A"/>
    <w:p w14:paraId="655D24DD" w14:textId="77777777" w:rsidR="0075316A" w:rsidRDefault="0075316A"/>
  </w:endnote>
  <w:endnote w:type="continuationSeparator" w:id="0">
    <w:p w14:paraId="07D904CB" w14:textId="77777777" w:rsidR="0075316A" w:rsidRDefault="0075316A" w:rsidP="00785E23">
      <w:pPr>
        <w:spacing w:after="0" w:line="240" w:lineRule="auto"/>
      </w:pPr>
      <w:r>
        <w:continuationSeparator/>
      </w:r>
    </w:p>
    <w:p w14:paraId="2B99A19C" w14:textId="77777777" w:rsidR="0075316A" w:rsidRDefault="0075316A"/>
    <w:p w14:paraId="3FD9AA8C" w14:textId="77777777" w:rsidR="0075316A" w:rsidRDefault="007531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E2CA1" w14:textId="77777777" w:rsidR="0075316A" w:rsidRDefault="0075316A" w:rsidP="00785E23">
      <w:pPr>
        <w:spacing w:after="0" w:line="240" w:lineRule="auto"/>
      </w:pPr>
      <w:r>
        <w:separator/>
      </w:r>
    </w:p>
    <w:p w14:paraId="04430BFC" w14:textId="77777777" w:rsidR="0075316A" w:rsidRDefault="0075316A"/>
    <w:p w14:paraId="1B2F80D1" w14:textId="77777777" w:rsidR="0075316A" w:rsidRDefault="0075316A"/>
  </w:footnote>
  <w:footnote w:type="continuationSeparator" w:id="0">
    <w:p w14:paraId="6C5035D6" w14:textId="77777777" w:rsidR="0075316A" w:rsidRDefault="0075316A" w:rsidP="00785E23">
      <w:pPr>
        <w:spacing w:after="0" w:line="240" w:lineRule="auto"/>
      </w:pPr>
      <w:r>
        <w:continuationSeparator/>
      </w:r>
    </w:p>
    <w:p w14:paraId="5C2E56EA" w14:textId="77777777" w:rsidR="0075316A" w:rsidRDefault="0075316A"/>
    <w:p w14:paraId="78C938BA" w14:textId="77777777" w:rsidR="0075316A" w:rsidRDefault="007531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613242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AC6D977" w14:textId="77777777" w:rsidR="00033442" w:rsidRDefault="007E40B2">
        <w:pPr>
          <w:pStyle w:val="Head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797C">
          <w:rPr>
            <w:noProof/>
          </w:rPr>
          <w:t>ix</w:t>
        </w:r>
        <w:r>
          <w:rPr>
            <w:noProof/>
          </w:rPr>
          <w:fldChar w:fldCharType="end"/>
        </w:r>
      </w:p>
      <w:p w14:paraId="19918439" w14:textId="77777777" w:rsidR="007E40B2" w:rsidRDefault="00000000">
        <w:pPr>
          <w:pStyle w:val="Header"/>
          <w:jc w:val="right"/>
        </w:pPr>
      </w:p>
    </w:sdtContent>
  </w:sdt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swyF75kDoIgES" int2:id="8H4zL9ve">
      <int2:state int2:value="Rejected" int2:type="spell"/>
    </int2:textHash>
    <int2:textHash int2:hashCode="Bwgk6HmrnH86kM" int2:id="OXMrnklt">
      <int2:state int2:value="Rejected" int2:type="spell"/>
    </int2:textHash>
    <int2:textHash int2:hashCode="AT3jpCDZ86ptlQ" int2:id="ocSufuD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41C"/>
    <w:multiLevelType w:val="hybridMultilevel"/>
    <w:tmpl w:val="5CBAB328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5A06DF5"/>
    <w:multiLevelType w:val="hybridMultilevel"/>
    <w:tmpl w:val="3AC04A8C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0AC549B4"/>
    <w:multiLevelType w:val="hybridMultilevel"/>
    <w:tmpl w:val="6C0A5AF4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0CEF67E1"/>
    <w:multiLevelType w:val="hybridMultilevel"/>
    <w:tmpl w:val="CFFECDD8"/>
    <w:lvl w:ilvl="0" w:tplc="4009000F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132C37BC"/>
    <w:multiLevelType w:val="multilevel"/>
    <w:tmpl w:val="EF0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A2FD7"/>
    <w:multiLevelType w:val="multilevel"/>
    <w:tmpl w:val="342E2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3E7E51"/>
    <w:multiLevelType w:val="hybridMultilevel"/>
    <w:tmpl w:val="5B80B472"/>
    <w:lvl w:ilvl="0" w:tplc="28768A32">
      <w:start w:val="1"/>
      <w:numFmt w:val="decimal"/>
      <w:pStyle w:val="KSRCTRefCntnt"/>
      <w:lvlText w:val="%1."/>
      <w:lvlJc w:val="left"/>
      <w:pPr>
        <w:ind w:left="20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C20BA3"/>
    <w:multiLevelType w:val="hybridMultilevel"/>
    <w:tmpl w:val="5B24C624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20CE424E"/>
    <w:multiLevelType w:val="multilevel"/>
    <w:tmpl w:val="CCF6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0312C"/>
    <w:multiLevelType w:val="multilevel"/>
    <w:tmpl w:val="5666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7118B"/>
    <w:multiLevelType w:val="hybridMultilevel"/>
    <w:tmpl w:val="F1303E48"/>
    <w:lvl w:ilvl="0" w:tplc="E280EE70">
      <w:start w:val="1"/>
      <w:numFmt w:val="bullet"/>
      <w:pStyle w:val="KSRCTBulletins"/>
      <w:lvlText w:val=""/>
      <w:lvlJc w:val="left"/>
      <w:pPr>
        <w:ind w:left="185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8" w:hanging="360"/>
      </w:pPr>
      <w:rPr>
        <w:rFonts w:ascii="Wingdings" w:hAnsi="Wingdings" w:hint="default"/>
      </w:rPr>
    </w:lvl>
  </w:abstractNum>
  <w:abstractNum w:abstractNumId="11" w15:restartNumberingAfterBreak="0">
    <w:nsid w:val="37AA3072"/>
    <w:multiLevelType w:val="hybridMultilevel"/>
    <w:tmpl w:val="7E785A78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2" w15:restartNumberingAfterBreak="0">
    <w:nsid w:val="39B20E66"/>
    <w:multiLevelType w:val="hybridMultilevel"/>
    <w:tmpl w:val="3CC26CCC"/>
    <w:lvl w:ilvl="0" w:tplc="4009000F">
      <w:start w:val="1"/>
      <w:numFmt w:val="decimal"/>
      <w:lvlText w:val="%1."/>
      <w:lvlJc w:val="left"/>
      <w:pPr>
        <w:ind w:left="2232" w:hanging="360"/>
      </w:pPr>
    </w:lvl>
    <w:lvl w:ilvl="1" w:tplc="40090019" w:tentative="1">
      <w:start w:val="1"/>
      <w:numFmt w:val="lowerLetter"/>
      <w:lvlText w:val="%2."/>
      <w:lvlJc w:val="left"/>
      <w:pPr>
        <w:ind w:left="2952" w:hanging="360"/>
      </w:pPr>
    </w:lvl>
    <w:lvl w:ilvl="2" w:tplc="4009001B" w:tentative="1">
      <w:start w:val="1"/>
      <w:numFmt w:val="lowerRoman"/>
      <w:lvlText w:val="%3."/>
      <w:lvlJc w:val="right"/>
      <w:pPr>
        <w:ind w:left="3672" w:hanging="180"/>
      </w:pPr>
    </w:lvl>
    <w:lvl w:ilvl="3" w:tplc="4009000F" w:tentative="1">
      <w:start w:val="1"/>
      <w:numFmt w:val="decimal"/>
      <w:lvlText w:val="%4."/>
      <w:lvlJc w:val="left"/>
      <w:pPr>
        <w:ind w:left="4392" w:hanging="360"/>
      </w:pPr>
    </w:lvl>
    <w:lvl w:ilvl="4" w:tplc="40090019" w:tentative="1">
      <w:start w:val="1"/>
      <w:numFmt w:val="lowerLetter"/>
      <w:lvlText w:val="%5."/>
      <w:lvlJc w:val="left"/>
      <w:pPr>
        <w:ind w:left="5112" w:hanging="360"/>
      </w:pPr>
    </w:lvl>
    <w:lvl w:ilvl="5" w:tplc="4009001B" w:tentative="1">
      <w:start w:val="1"/>
      <w:numFmt w:val="lowerRoman"/>
      <w:lvlText w:val="%6."/>
      <w:lvlJc w:val="right"/>
      <w:pPr>
        <w:ind w:left="5832" w:hanging="180"/>
      </w:pPr>
    </w:lvl>
    <w:lvl w:ilvl="6" w:tplc="4009000F" w:tentative="1">
      <w:start w:val="1"/>
      <w:numFmt w:val="decimal"/>
      <w:lvlText w:val="%7."/>
      <w:lvlJc w:val="left"/>
      <w:pPr>
        <w:ind w:left="6552" w:hanging="360"/>
      </w:pPr>
    </w:lvl>
    <w:lvl w:ilvl="7" w:tplc="40090019" w:tentative="1">
      <w:start w:val="1"/>
      <w:numFmt w:val="lowerLetter"/>
      <w:lvlText w:val="%8."/>
      <w:lvlJc w:val="left"/>
      <w:pPr>
        <w:ind w:left="7272" w:hanging="360"/>
      </w:pPr>
    </w:lvl>
    <w:lvl w:ilvl="8" w:tplc="40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13" w15:restartNumberingAfterBreak="0">
    <w:nsid w:val="3EEA6550"/>
    <w:multiLevelType w:val="multilevel"/>
    <w:tmpl w:val="E2A0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061CE"/>
    <w:multiLevelType w:val="multilevel"/>
    <w:tmpl w:val="9E2EBC0E"/>
    <w:numStyleLink w:val="TOCChapterNumberings"/>
  </w:abstractNum>
  <w:abstractNum w:abstractNumId="15" w15:restartNumberingAfterBreak="0">
    <w:nsid w:val="43D73FD5"/>
    <w:multiLevelType w:val="hybridMultilevel"/>
    <w:tmpl w:val="380EC6E6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46630580"/>
    <w:multiLevelType w:val="hybridMultilevel"/>
    <w:tmpl w:val="39D62CD4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7" w15:restartNumberingAfterBreak="0">
    <w:nsid w:val="47B07657"/>
    <w:multiLevelType w:val="multilevel"/>
    <w:tmpl w:val="5A34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835454"/>
    <w:multiLevelType w:val="hybridMultilevel"/>
    <w:tmpl w:val="A3FA1DCC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9" w15:restartNumberingAfterBreak="0">
    <w:nsid w:val="4A9445C5"/>
    <w:multiLevelType w:val="multilevel"/>
    <w:tmpl w:val="8F3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B63ECE"/>
    <w:multiLevelType w:val="hybridMultilevel"/>
    <w:tmpl w:val="4F98E5B0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1" w15:restartNumberingAfterBreak="0">
    <w:nsid w:val="53CF6159"/>
    <w:multiLevelType w:val="multilevel"/>
    <w:tmpl w:val="9E2EBC0E"/>
    <w:styleLink w:val="TOCChapterNumberings"/>
    <w:lvl w:ilvl="0">
      <w:start w:val="1"/>
      <w:numFmt w:val="decimal"/>
      <w:pStyle w:val="TOC3"/>
      <w:lvlText w:val="%1"/>
      <w:lvlJc w:val="left"/>
      <w:pPr>
        <w:ind w:left="1224" w:hanging="360"/>
      </w:pPr>
      <w:rPr>
        <w:rFonts w:ascii="Times New Roman" w:hAnsi="Times New Roman" w:hint="default"/>
        <w:b/>
        <w:i w:val="0"/>
        <w:sz w:val="26"/>
      </w:rPr>
    </w:lvl>
    <w:lvl w:ilvl="1">
      <w:start w:val="1"/>
      <w:numFmt w:val="lowerLetter"/>
      <w:lvlText w:val="%2."/>
      <w:lvlJc w:val="left"/>
      <w:pPr>
        <w:ind w:left="2304" w:hanging="360"/>
      </w:pPr>
    </w:lvl>
    <w:lvl w:ilvl="2">
      <w:start w:val="1"/>
      <w:numFmt w:val="lowerRoman"/>
      <w:lvlText w:val="%3."/>
      <w:lvlJc w:val="right"/>
      <w:pPr>
        <w:ind w:left="3024" w:hanging="180"/>
      </w:pPr>
    </w:lvl>
    <w:lvl w:ilvl="3">
      <w:start w:val="1"/>
      <w:numFmt w:val="decimal"/>
      <w:lvlText w:val="%4."/>
      <w:lvlJc w:val="left"/>
      <w:pPr>
        <w:ind w:left="3744" w:hanging="360"/>
      </w:pPr>
    </w:lvl>
    <w:lvl w:ilvl="4">
      <w:start w:val="1"/>
      <w:numFmt w:val="lowerLetter"/>
      <w:lvlText w:val="%5."/>
      <w:lvlJc w:val="left"/>
      <w:pPr>
        <w:ind w:left="4464" w:hanging="360"/>
      </w:pPr>
    </w:lvl>
    <w:lvl w:ilvl="5">
      <w:start w:val="1"/>
      <w:numFmt w:val="lowerRoman"/>
      <w:lvlText w:val="%6."/>
      <w:lvlJc w:val="right"/>
      <w:pPr>
        <w:ind w:left="5184" w:hanging="180"/>
      </w:pPr>
    </w:lvl>
    <w:lvl w:ilvl="6">
      <w:start w:val="1"/>
      <w:numFmt w:val="decimal"/>
      <w:lvlText w:val="%7."/>
      <w:lvlJc w:val="left"/>
      <w:pPr>
        <w:ind w:left="5904" w:hanging="360"/>
      </w:pPr>
    </w:lvl>
    <w:lvl w:ilvl="7">
      <w:start w:val="1"/>
      <w:numFmt w:val="lowerLetter"/>
      <w:lvlText w:val="%8."/>
      <w:lvlJc w:val="left"/>
      <w:pPr>
        <w:ind w:left="6624" w:hanging="360"/>
      </w:pPr>
    </w:lvl>
    <w:lvl w:ilvl="8">
      <w:start w:val="1"/>
      <w:numFmt w:val="lowerRoman"/>
      <w:lvlText w:val="%9."/>
      <w:lvlJc w:val="right"/>
      <w:pPr>
        <w:ind w:left="7344" w:hanging="180"/>
      </w:pPr>
    </w:lvl>
  </w:abstractNum>
  <w:abstractNum w:abstractNumId="22" w15:restartNumberingAfterBreak="0">
    <w:nsid w:val="554A4C53"/>
    <w:multiLevelType w:val="hybridMultilevel"/>
    <w:tmpl w:val="9F2E585E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3" w15:restartNumberingAfterBreak="0">
    <w:nsid w:val="55E4472D"/>
    <w:multiLevelType w:val="hybridMultilevel"/>
    <w:tmpl w:val="84DC8090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4" w15:restartNumberingAfterBreak="0">
    <w:nsid w:val="566A5BB0"/>
    <w:multiLevelType w:val="multilevel"/>
    <w:tmpl w:val="7D2C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C7D77"/>
    <w:multiLevelType w:val="hybridMultilevel"/>
    <w:tmpl w:val="7DB40352"/>
    <w:lvl w:ilvl="0" w:tplc="FFA4D3BC">
      <w:start w:val="1"/>
      <w:numFmt w:val="decimal"/>
      <w:pStyle w:val="KSRCTNumbering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BCE36B3"/>
    <w:multiLevelType w:val="hybridMultilevel"/>
    <w:tmpl w:val="426EFDAA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7" w15:restartNumberingAfterBreak="0">
    <w:nsid w:val="611D6E94"/>
    <w:multiLevelType w:val="hybridMultilevel"/>
    <w:tmpl w:val="0A48C130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8" w15:restartNumberingAfterBreak="0">
    <w:nsid w:val="636F7710"/>
    <w:multiLevelType w:val="multilevel"/>
    <w:tmpl w:val="F9049236"/>
    <w:lvl w:ilvl="0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A827B6"/>
    <w:multiLevelType w:val="multilevel"/>
    <w:tmpl w:val="3A9852E0"/>
    <w:styleLink w:val="KSRCTNumberings"/>
    <w:lvl w:ilvl="0">
      <w:start w:val="1"/>
      <w:numFmt w:val="decimal"/>
      <w:suff w:val="nothing"/>
      <w:lvlText w:val="Chapter %1"/>
      <w:lvlJc w:val="left"/>
      <w:pPr>
        <w:ind w:left="5908" w:hanging="5908"/>
      </w:pPr>
      <w:rPr>
        <w:rFonts w:ascii="Times New Roman Bold" w:hAnsi="Times New Roman Bold" w:hint="default"/>
        <w:b/>
        <w:i w:val="0"/>
        <w:caps/>
        <w:strike w:val="0"/>
        <w:dstrike w:val="0"/>
        <w:vanish w:val="0"/>
        <w:color w:val="000000"/>
        <w:sz w:val="28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1138" w:hanging="1138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38" w:hanging="1138"/>
      </w:pPr>
      <w:rPr>
        <w:rFonts w:hint="default"/>
      </w:rPr>
    </w:lvl>
    <w:lvl w:ilvl="3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68AB24E2"/>
    <w:multiLevelType w:val="multilevel"/>
    <w:tmpl w:val="7458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425A1D"/>
    <w:multiLevelType w:val="multilevel"/>
    <w:tmpl w:val="97F8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03136B"/>
    <w:multiLevelType w:val="hybridMultilevel"/>
    <w:tmpl w:val="425C4280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3" w15:restartNumberingAfterBreak="0">
    <w:nsid w:val="71AD505E"/>
    <w:multiLevelType w:val="hybridMultilevel"/>
    <w:tmpl w:val="9F62DED4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4" w15:restartNumberingAfterBreak="0">
    <w:nsid w:val="73F72E03"/>
    <w:multiLevelType w:val="multilevel"/>
    <w:tmpl w:val="E20C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40EE7"/>
    <w:multiLevelType w:val="hybridMultilevel"/>
    <w:tmpl w:val="B994E86A"/>
    <w:lvl w:ilvl="0" w:tplc="4009000F">
      <w:start w:val="1"/>
      <w:numFmt w:val="decimal"/>
      <w:lvlText w:val="%1.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6" w15:restartNumberingAfterBreak="0">
    <w:nsid w:val="771405AE"/>
    <w:multiLevelType w:val="hybridMultilevel"/>
    <w:tmpl w:val="14685892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7" w15:restartNumberingAfterBreak="0">
    <w:nsid w:val="79835D68"/>
    <w:multiLevelType w:val="multilevel"/>
    <w:tmpl w:val="359A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39355B"/>
    <w:multiLevelType w:val="multilevel"/>
    <w:tmpl w:val="20829B6C"/>
    <w:lvl w:ilvl="0">
      <w:start w:val="1"/>
      <w:numFmt w:val="decimal"/>
      <w:pStyle w:val="TOCHeading"/>
      <w:suff w:val="nothing"/>
      <w:lvlText w:val="Chapter %1"/>
      <w:lvlJc w:val="left"/>
      <w:pPr>
        <w:ind w:left="1138" w:hanging="1138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2038" w:hanging="113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8" w:hanging="113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58" w:hanging="1138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138" w:hanging="113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38" w:hanging="113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1138" w:hanging="113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8" w:hanging="113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38" w:hanging="1138"/>
      </w:pPr>
      <w:rPr>
        <w:rFonts w:hint="default"/>
      </w:rPr>
    </w:lvl>
  </w:abstractNum>
  <w:abstractNum w:abstractNumId="39" w15:restartNumberingAfterBreak="0">
    <w:nsid w:val="7A8C0D80"/>
    <w:multiLevelType w:val="multilevel"/>
    <w:tmpl w:val="1D90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D4C1C"/>
    <w:multiLevelType w:val="multilevel"/>
    <w:tmpl w:val="22F0A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364A3A"/>
    <w:multiLevelType w:val="multilevel"/>
    <w:tmpl w:val="B86C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7D56F9"/>
    <w:multiLevelType w:val="multilevel"/>
    <w:tmpl w:val="D37C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310146">
    <w:abstractNumId w:val="6"/>
  </w:num>
  <w:num w:numId="2" w16cid:durableId="1861821096">
    <w:abstractNumId w:val="14"/>
  </w:num>
  <w:num w:numId="3" w16cid:durableId="1422023654">
    <w:abstractNumId w:val="38"/>
    <w:lvlOverride w:ilvl="0">
      <w:lvl w:ilvl="0">
        <w:start w:val="1"/>
        <w:numFmt w:val="decimal"/>
        <w:pStyle w:val="TOCHeading"/>
        <w:suff w:val="nothing"/>
        <w:lvlText w:val="Chapter %1"/>
        <w:lvlJc w:val="left"/>
        <w:pPr>
          <w:ind w:left="1138" w:hanging="1138"/>
        </w:pPr>
        <w:rPr>
          <w:rFonts w:ascii="Times New Roman" w:hAnsi="Times New Roman" w:hint="default"/>
          <w:b w:val="0"/>
          <w:i w:val="0"/>
          <w:caps w:val="0"/>
          <w:strike w:val="0"/>
          <w:dstrike w:val="0"/>
          <w:vanish w:val="0"/>
          <w:color w:val="000000"/>
          <w:sz w:val="28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2038" w:hanging="113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218" w:hanging="1138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858" w:hanging="1138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138" w:hanging="113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38" w:hanging="1138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7200"/>
          </w:tabs>
          <w:ind w:left="1138" w:hanging="1138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138" w:hanging="1138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138" w:hanging="1138"/>
        </w:pPr>
        <w:rPr>
          <w:rFonts w:hint="default"/>
        </w:rPr>
      </w:lvl>
    </w:lvlOverride>
  </w:num>
  <w:num w:numId="4" w16cid:durableId="1438402196">
    <w:abstractNumId w:val="21"/>
  </w:num>
  <w:num w:numId="5" w16cid:durableId="1186988250">
    <w:abstractNumId w:val="10"/>
  </w:num>
  <w:num w:numId="6" w16cid:durableId="1870606431">
    <w:abstractNumId w:val="29"/>
    <w:lvlOverride w:ilvl="0">
      <w:lvl w:ilvl="0">
        <w:start w:val="1"/>
        <w:numFmt w:val="decimal"/>
        <w:suff w:val="nothing"/>
        <w:lvlText w:val="Chapter %1"/>
        <w:lvlJc w:val="left"/>
        <w:pPr>
          <w:ind w:left="5908" w:hanging="5908"/>
        </w:pPr>
        <w:rPr>
          <w:rFonts w:ascii="Times New Roman Bold" w:hAnsi="Times New Roman Bold" w:hint="default"/>
          <w:b/>
          <w:i w:val="0"/>
          <w:caps/>
          <w:strike w:val="0"/>
          <w:dstrike w:val="0"/>
          <w:vanish w:val="0"/>
          <w:color w:val="FFFFFF" w:themeColor="background1"/>
          <w:sz w:val="2"/>
          <w:szCs w:val="2"/>
          <w:vertAlign w:val="baseline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1138" w:hanging="1138"/>
        </w:p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1138" w:hanging="1138"/>
        </w:pPr>
        <w:rPr>
          <w:rFonts w:hint="default"/>
        </w:rPr>
      </w:lvl>
    </w:lvlOverride>
    <w:lvlOverride w:ilvl="3">
      <w:lvl w:ilvl="3">
        <w:start w:val="1"/>
        <w:numFmt w:val="none"/>
        <w:lvlRestart w:val="0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none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none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7" w16cid:durableId="1780368446">
    <w:abstractNumId w:val="25"/>
  </w:num>
  <w:num w:numId="8" w16cid:durableId="1660041099">
    <w:abstractNumId w:val="41"/>
  </w:num>
  <w:num w:numId="9" w16cid:durableId="2117405254">
    <w:abstractNumId w:val="5"/>
  </w:num>
  <w:num w:numId="10" w16cid:durableId="1178883367">
    <w:abstractNumId w:val="19"/>
  </w:num>
  <w:num w:numId="11" w16cid:durableId="980427767">
    <w:abstractNumId w:val="4"/>
  </w:num>
  <w:num w:numId="12" w16cid:durableId="1432048072">
    <w:abstractNumId w:val="24"/>
  </w:num>
  <w:num w:numId="13" w16cid:durableId="1279097930">
    <w:abstractNumId w:val="40"/>
  </w:num>
  <w:num w:numId="14" w16cid:durableId="115879119">
    <w:abstractNumId w:val="39"/>
  </w:num>
  <w:num w:numId="15" w16cid:durableId="1916434130">
    <w:abstractNumId w:val="8"/>
  </w:num>
  <w:num w:numId="16" w16cid:durableId="1257709927">
    <w:abstractNumId w:val="9"/>
  </w:num>
  <w:num w:numId="17" w16cid:durableId="1264731015">
    <w:abstractNumId w:val="16"/>
  </w:num>
  <w:num w:numId="18" w16cid:durableId="877667255">
    <w:abstractNumId w:val="29"/>
  </w:num>
  <w:num w:numId="19" w16cid:durableId="1596749934">
    <w:abstractNumId w:val="27"/>
  </w:num>
  <w:num w:numId="20" w16cid:durableId="1327710729">
    <w:abstractNumId w:val="2"/>
  </w:num>
  <w:num w:numId="21" w16cid:durableId="658924878">
    <w:abstractNumId w:val="12"/>
  </w:num>
  <w:num w:numId="22" w16cid:durableId="1855073101">
    <w:abstractNumId w:val="35"/>
  </w:num>
  <w:num w:numId="23" w16cid:durableId="1058821424">
    <w:abstractNumId w:val="20"/>
  </w:num>
  <w:num w:numId="24" w16cid:durableId="1450658255">
    <w:abstractNumId w:val="26"/>
  </w:num>
  <w:num w:numId="25" w16cid:durableId="780300497">
    <w:abstractNumId w:val="23"/>
  </w:num>
  <w:num w:numId="26" w16cid:durableId="1580404834">
    <w:abstractNumId w:val="11"/>
  </w:num>
  <w:num w:numId="27" w16cid:durableId="1978873478">
    <w:abstractNumId w:val="3"/>
  </w:num>
  <w:num w:numId="28" w16cid:durableId="1621909749">
    <w:abstractNumId w:val="22"/>
  </w:num>
  <w:num w:numId="29" w16cid:durableId="1918007095">
    <w:abstractNumId w:val="18"/>
  </w:num>
  <w:num w:numId="30" w16cid:durableId="1271012399">
    <w:abstractNumId w:val="33"/>
  </w:num>
  <w:num w:numId="31" w16cid:durableId="949439098">
    <w:abstractNumId w:val="0"/>
  </w:num>
  <w:num w:numId="32" w16cid:durableId="2092773560">
    <w:abstractNumId w:val="15"/>
  </w:num>
  <w:num w:numId="33" w16cid:durableId="2019457543">
    <w:abstractNumId w:val="30"/>
  </w:num>
  <w:num w:numId="34" w16cid:durableId="1636640048">
    <w:abstractNumId w:val="13"/>
  </w:num>
  <w:num w:numId="35" w16cid:durableId="1843008823">
    <w:abstractNumId w:val="31"/>
  </w:num>
  <w:num w:numId="36" w16cid:durableId="1786004381">
    <w:abstractNumId w:val="7"/>
  </w:num>
  <w:num w:numId="37" w16cid:durableId="1812215404">
    <w:abstractNumId w:val="1"/>
  </w:num>
  <w:num w:numId="38" w16cid:durableId="1491482206">
    <w:abstractNumId w:val="17"/>
  </w:num>
  <w:num w:numId="39" w16cid:durableId="525215798">
    <w:abstractNumId w:val="34"/>
  </w:num>
  <w:num w:numId="40" w16cid:durableId="1811047970">
    <w:abstractNumId w:val="36"/>
  </w:num>
  <w:num w:numId="41" w16cid:durableId="115367357">
    <w:abstractNumId w:val="32"/>
  </w:num>
  <w:num w:numId="42" w16cid:durableId="1376153423">
    <w:abstractNumId w:val="37"/>
  </w:num>
  <w:num w:numId="43" w16cid:durableId="2018725963">
    <w:abstractNumId w:val="42"/>
  </w:num>
  <w:num w:numId="44" w16cid:durableId="1697853307">
    <w:abstractNumId w:val="2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6" w:nlCheck="1" w:checkStyle="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IN" w:vendorID="64" w:dllVersion="0" w:nlCheck="1" w:checkStyle="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e5b71742-8ca8-4042-8697-faf30d3e70d6"/>
  </w:docVars>
  <w:rsids>
    <w:rsidRoot w:val="00590990"/>
    <w:rsid w:val="0000013C"/>
    <w:rsid w:val="00000C51"/>
    <w:rsid w:val="0000343A"/>
    <w:rsid w:val="0000522C"/>
    <w:rsid w:val="000121BF"/>
    <w:rsid w:val="00012F9E"/>
    <w:rsid w:val="00014B2D"/>
    <w:rsid w:val="000171C1"/>
    <w:rsid w:val="00020EF6"/>
    <w:rsid w:val="00022762"/>
    <w:rsid w:val="00022DFD"/>
    <w:rsid w:val="00023E43"/>
    <w:rsid w:val="0003201E"/>
    <w:rsid w:val="00032729"/>
    <w:rsid w:val="00033442"/>
    <w:rsid w:val="00033DDE"/>
    <w:rsid w:val="00035CB3"/>
    <w:rsid w:val="000427BE"/>
    <w:rsid w:val="00042B08"/>
    <w:rsid w:val="000437DC"/>
    <w:rsid w:val="00044F2F"/>
    <w:rsid w:val="000517C9"/>
    <w:rsid w:val="00052747"/>
    <w:rsid w:val="0005421B"/>
    <w:rsid w:val="00054D4E"/>
    <w:rsid w:val="00056164"/>
    <w:rsid w:val="00057A39"/>
    <w:rsid w:val="00061D36"/>
    <w:rsid w:val="00062B3A"/>
    <w:rsid w:val="0006680C"/>
    <w:rsid w:val="00073DFE"/>
    <w:rsid w:val="00073E88"/>
    <w:rsid w:val="00073E8D"/>
    <w:rsid w:val="000740CF"/>
    <w:rsid w:val="000749AD"/>
    <w:rsid w:val="0007502D"/>
    <w:rsid w:val="00075469"/>
    <w:rsid w:val="00077D73"/>
    <w:rsid w:val="00080D64"/>
    <w:rsid w:val="000816FE"/>
    <w:rsid w:val="0008218E"/>
    <w:rsid w:val="000842BB"/>
    <w:rsid w:val="0008440E"/>
    <w:rsid w:val="00085AD6"/>
    <w:rsid w:val="000871D4"/>
    <w:rsid w:val="00087554"/>
    <w:rsid w:val="0009129F"/>
    <w:rsid w:val="00094645"/>
    <w:rsid w:val="000A425C"/>
    <w:rsid w:val="000B3983"/>
    <w:rsid w:val="000B5FFE"/>
    <w:rsid w:val="000B6EFA"/>
    <w:rsid w:val="000C3ED3"/>
    <w:rsid w:val="000C6906"/>
    <w:rsid w:val="000C7BB5"/>
    <w:rsid w:val="000D0797"/>
    <w:rsid w:val="000D3809"/>
    <w:rsid w:val="000D443B"/>
    <w:rsid w:val="000D571C"/>
    <w:rsid w:val="000D67B6"/>
    <w:rsid w:val="000D7877"/>
    <w:rsid w:val="000E30B8"/>
    <w:rsid w:val="000E5B09"/>
    <w:rsid w:val="000E6667"/>
    <w:rsid w:val="000E74B6"/>
    <w:rsid w:val="000E7641"/>
    <w:rsid w:val="000F66C4"/>
    <w:rsid w:val="00102170"/>
    <w:rsid w:val="00102C9E"/>
    <w:rsid w:val="0010476C"/>
    <w:rsid w:val="001049F8"/>
    <w:rsid w:val="001079E9"/>
    <w:rsid w:val="00107FEC"/>
    <w:rsid w:val="00111EC0"/>
    <w:rsid w:val="001121AF"/>
    <w:rsid w:val="00112BE2"/>
    <w:rsid w:val="00116270"/>
    <w:rsid w:val="00120095"/>
    <w:rsid w:val="0012422F"/>
    <w:rsid w:val="001262EA"/>
    <w:rsid w:val="001275B8"/>
    <w:rsid w:val="0013475D"/>
    <w:rsid w:val="00135124"/>
    <w:rsid w:val="00135947"/>
    <w:rsid w:val="00136D74"/>
    <w:rsid w:val="00140F7C"/>
    <w:rsid w:val="00141851"/>
    <w:rsid w:val="001458CF"/>
    <w:rsid w:val="0014613B"/>
    <w:rsid w:val="001477D8"/>
    <w:rsid w:val="00150159"/>
    <w:rsid w:val="00155CF9"/>
    <w:rsid w:val="00156041"/>
    <w:rsid w:val="001560E2"/>
    <w:rsid w:val="00156469"/>
    <w:rsid w:val="0015743C"/>
    <w:rsid w:val="001606A2"/>
    <w:rsid w:val="00160D75"/>
    <w:rsid w:val="0016309D"/>
    <w:rsid w:val="00163C82"/>
    <w:rsid w:val="00163D2E"/>
    <w:rsid w:val="00164ADE"/>
    <w:rsid w:val="0016594B"/>
    <w:rsid w:val="00167019"/>
    <w:rsid w:val="00170AC3"/>
    <w:rsid w:val="00171331"/>
    <w:rsid w:val="00171B85"/>
    <w:rsid w:val="00172CD8"/>
    <w:rsid w:val="0017317B"/>
    <w:rsid w:val="0017350B"/>
    <w:rsid w:val="00175EF0"/>
    <w:rsid w:val="00180241"/>
    <w:rsid w:val="0018147D"/>
    <w:rsid w:val="00183EA7"/>
    <w:rsid w:val="0018465A"/>
    <w:rsid w:val="00185952"/>
    <w:rsid w:val="001874A4"/>
    <w:rsid w:val="001875B9"/>
    <w:rsid w:val="00192BA9"/>
    <w:rsid w:val="00195A8D"/>
    <w:rsid w:val="001964AE"/>
    <w:rsid w:val="001A0CAF"/>
    <w:rsid w:val="001A15F2"/>
    <w:rsid w:val="001A296A"/>
    <w:rsid w:val="001A31A5"/>
    <w:rsid w:val="001A7140"/>
    <w:rsid w:val="001B010C"/>
    <w:rsid w:val="001B3BEC"/>
    <w:rsid w:val="001B4E77"/>
    <w:rsid w:val="001B53CD"/>
    <w:rsid w:val="001B57EA"/>
    <w:rsid w:val="001B7391"/>
    <w:rsid w:val="001C2AC9"/>
    <w:rsid w:val="001C6E22"/>
    <w:rsid w:val="001C7999"/>
    <w:rsid w:val="001D17C1"/>
    <w:rsid w:val="001D1E26"/>
    <w:rsid w:val="001D2762"/>
    <w:rsid w:val="001D29C0"/>
    <w:rsid w:val="001D3B26"/>
    <w:rsid w:val="001D6043"/>
    <w:rsid w:val="001D7789"/>
    <w:rsid w:val="001E2FCB"/>
    <w:rsid w:val="001E40F2"/>
    <w:rsid w:val="001E43FD"/>
    <w:rsid w:val="001E4BCC"/>
    <w:rsid w:val="001E534D"/>
    <w:rsid w:val="001E577F"/>
    <w:rsid w:val="001E5ED7"/>
    <w:rsid w:val="001E641B"/>
    <w:rsid w:val="001E7051"/>
    <w:rsid w:val="001F0144"/>
    <w:rsid w:val="001F2AA0"/>
    <w:rsid w:val="001F30D3"/>
    <w:rsid w:val="001F47B8"/>
    <w:rsid w:val="001F7733"/>
    <w:rsid w:val="001F7D20"/>
    <w:rsid w:val="00201B48"/>
    <w:rsid w:val="0020283A"/>
    <w:rsid w:val="002028B0"/>
    <w:rsid w:val="002029D7"/>
    <w:rsid w:val="00204DCF"/>
    <w:rsid w:val="002051AA"/>
    <w:rsid w:val="0020670D"/>
    <w:rsid w:val="00206820"/>
    <w:rsid w:val="00211643"/>
    <w:rsid w:val="00212F44"/>
    <w:rsid w:val="00213F64"/>
    <w:rsid w:val="00221363"/>
    <w:rsid w:val="00225193"/>
    <w:rsid w:val="00225CA4"/>
    <w:rsid w:val="00226647"/>
    <w:rsid w:val="00226A72"/>
    <w:rsid w:val="00227512"/>
    <w:rsid w:val="00230ADB"/>
    <w:rsid w:val="0023202C"/>
    <w:rsid w:val="002324F7"/>
    <w:rsid w:val="00234B3A"/>
    <w:rsid w:val="002363EA"/>
    <w:rsid w:val="00237177"/>
    <w:rsid w:val="0024289D"/>
    <w:rsid w:val="00244E6D"/>
    <w:rsid w:val="002464A3"/>
    <w:rsid w:val="002474F4"/>
    <w:rsid w:val="00247AE9"/>
    <w:rsid w:val="00250DC6"/>
    <w:rsid w:val="00250E80"/>
    <w:rsid w:val="002538D8"/>
    <w:rsid w:val="002552EC"/>
    <w:rsid w:val="0025655A"/>
    <w:rsid w:val="00257D9D"/>
    <w:rsid w:val="00261BD5"/>
    <w:rsid w:val="0026392F"/>
    <w:rsid w:val="00263D59"/>
    <w:rsid w:val="00264CC5"/>
    <w:rsid w:val="00267A82"/>
    <w:rsid w:val="00272240"/>
    <w:rsid w:val="00273C07"/>
    <w:rsid w:val="0027475F"/>
    <w:rsid w:val="00275500"/>
    <w:rsid w:val="002764CC"/>
    <w:rsid w:val="0027701D"/>
    <w:rsid w:val="00277658"/>
    <w:rsid w:val="0027797D"/>
    <w:rsid w:val="00277EB5"/>
    <w:rsid w:val="00281B2E"/>
    <w:rsid w:val="00281C57"/>
    <w:rsid w:val="0028329A"/>
    <w:rsid w:val="0028539C"/>
    <w:rsid w:val="0028585C"/>
    <w:rsid w:val="00287523"/>
    <w:rsid w:val="00287FBF"/>
    <w:rsid w:val="00291C37"/>
    <w:rsid w:val="002A084B"/>
    <w:rsid w:val="002A25E6"/>
    <w:rsid w:val="002A35C8"/>
    <w:rsid w:val="002A432F"/>
    <w:rsid w:val="002A5F8D"/>
    <w:rsid w:val="002A69B2"/>
    <w:rsid w:val="002A729F"/>
    <w:rsid w:val="002B0858"/>
    <w:rsid w:val="002B1AA5"/>
    <w:rsid w:val="002B21BD"/>
    <w:rsid w:val="002B2232"/>
    <w:rsid w:val="002B49C2"/>
    <w:rsid w:val="002B533D"/>
    <w:rsid w:val="002B56BB"/>
    <w:rsid w:val="002B747A"/>
    <w:rsid w:val="002C1BD6"/>
    <w:rsid w:val="002C48BD"/>
    <w:rsid w:val="002D0569"/>
    <w:rsid w:val="002D090D"/>
    <w:rsid w:val="002D1EFF"/>
    <w:rsid w:val="002D3817"/>
    <w:rsid w:val="002D6B2F"/>
    <w:rsid w:val="002D7250"/>
    <w:rsid w:val="002D7780"/>
    <w:rsid w:val="002E2CC3"/>
    <w:rsid w:val="002E36E4"/>
    <w:rsid w:val="002E5530"/>
    <w:rsid w:val="002F3427"/>
    <w:rsid w:val="002F4A28"/>
    <w:rsid w:val="002F5624"/>
    <w:rsid w:val="002F6289"/>
    <w:rsid w:val="002F6A75"/>
    <w:rsid w:val="002F75B1"/>
    <w:rsid w:val="00300458"/>
    <w:rsid w:val="00301253"/>
    <w:rsid w:val="00301401"/>
    <w:rsid w:val="00303EC1"/>
    <w:rsid w:val="00305F84"/>
    <w:rsid w:val="003064BF"/>
    <w:rsid w:val="00310CF1"/>
    <w:rsid w:val="00311591"/>
    <w:rsid w:val="003126D1"/>
    <w:rsid w:val="00314BD9"/>
    <w:rsid w:val="0031570C"/>
    <w:rsid w:val="0031797C"/>
    <w:rsid w:val="00320B26"/>
    <w:rsid w:val="0032418B"/>
    <w:rsid w:val="003256FF"/>
    <w:rsid w:val="0032677D"/>
    <w:rsid w:val="00326EDA"/>
    <w:rsid w:val="00327789"/>
    <w:rsid w:val="00331E8C"/>
    <w:rsid w:val="00332534"/>
    <w:rsid w:val="00332889"/>
    <w:rsid w:val="00333236"/>
    <w:rsid w:val="003334C8"/>
    <w:rsid w:val="00336111"/>
    <w:rsid w:val="0033623D"/>
    <w:rsid w:val="003418B9"/>
    <w:rsid w:val="00341BDD"/>
    <w:rsid w:val="0034278B"/>
    <w:rsid w:val="0034535B"/>
    <w:rsid w:val="003454F7"/>
    <w:rsid w:val="003457AD"/>
    <w:rsid w:val="00346278"/>
    <w:rsid w:val="00346447"/>
    <w:rsid w:val="00347BAD"/>
    <w:rsid w:val="00347BB3"/>
    <w:rsid w:val="003523A6"/>
    <w:rsid w:val="00353CA3"/>
    <w:rsid w:val="00355908"/>
    <w:rsid w:val="00355959"/>
    <w:rsid w:val="00356E21"/>
    <w:rsid w:val="003608D5"/>
    <w:rsid w:val="00365A2A"/>
    <w:rsid w:val="003709CF"/>
    <w:rsid w:val="003759B3"/>
    <w:rsid w:val="0037647A"/>
    <w:rsid w:val="0037745D"/>
    <w:rsid w:val="00380DAE"/>
    <w:rsid w:val="00381B0D"/>
    <w:rsid w:val="003829E6"/>
    <w:rsid w:val="00383C3E"/>
    <w:rsid w:val="00385302"/>
    <w:rsid w:val="00386CDB"/>
    <w:rsid w:val="00390578"/>
    <w:rsid w:val="00391495"/>
    <w:rsid w:val="00392AE8"/>
    <w:rsid w:val="00392BDA"/>
    <w:rsid w:val="0039396C"/>
    <w:rsid w:val="0039522D"/>
    <w:rsid w:val="003955E3"/>
    <w:rsid w:val="003A0957"/>
    <w:rsid w:val="003A10ED"/>
    <w:rsid w:val="003A1265"/>
    <w:rsid w:val="003A1B9A"/>
    <w:rsid w:val="003A6DDD"/>
    <w:rsid w:val="003A6ED4"/>
    <w:rsid w:val="003B3B2A"/>
    <w:rsid w:val="003B3C33"/>
    <w:rsid w:val="003B3D7B"/>
    <w:rsid w:val="003B517A"/>
    <w:rsid w:val="003B535B"/>
    <w:rsid w:val="003B6F17"/>
    <w:rsid w:val="003B6F42"/>
    <w:rsid w:val="003C0DC7"/>
    <w:rsid w:val="003C1003"/>
    <w:rsid w:val="003C1A87"/>
    <w:rsid w:val="003C37ED"/>
    <w:rsid w:val="003C499E"/>
    <w:rsid w:val="003D1B5C"/>
    <w:rsid w:val="003D50FB"/>
    <w:rsid w:val="003D6B92"/>
    <w:rsid w:val="003D7777"/>
    <w:rsid w:val="003E12B6"/>
    <w:rsid w:val="003E680C"/>
    <w:rsid w:val="003E782B"/>
    <w:rsid w:val="003F038F"/>
    <w:rsid w:val="003F3BEE"/>
    <w:rsid w:val="003F5031"/>
    <w:rsid w:val="003F530E"/>
    <w:rsid w:val="003F53C9"/>
    <w:rsid w:val="003F6D07"/>
    <w:rsid w:val="00401D90"/>
    <w:rsid w:val="0040272C"/>
    <w:rsid w:val="00403DD7"/>
    <w:rsid w:val="00404455"/>
    <w:rsid w:val="00404CB2"/>
    <w:rsid w:val="004065E6"/>
    <w:rsid w:val="00406F97"/>
    <w:rsid w:val="00410A9E"/>
    <w:rsid w:val="004132C5"/>
    <w:rsid w:val="00413AFB"/>
    <w:rsid w:val="00414385"/>
    <w:rsid w:val="0041539B"/>
    <w:rsid w:val="00415D2C"/>
    <w:rsid w:val="00416A82"/>
    <w:rsid w:val="00417798"/>
    <w:rsid w:val="00422908"/>
    <w:rsid w:val="004240C9"/>
    <w:rsid w:val="00426025"/>
    <w:rsid w:val="004262B0"/>
    <w:rsid w:val="0043081C"/>
    <w:rsid w:val="004312F3"/>
    <w:rsid w:val="00434F35"/>
    <w:rsid w:val="00434F61"/>
    <w:rsid w:val="00440C10"/>
    <w:rsid w:val="00440FFB"/>
    <w:rsid w:val="004429E8"/>
    <w:rsid w:val="0044498D"/>
    <w:rsid w:val="00446001"/>
    <w:rsid w:val="00450765"/>
    <w:rsid w:val="00451285"/>
    <w:rsid w:val="00453879"/>
    <w:rsid w:val="00454961"/>
    <w:rsid w:val="00456D6F"/>
    <w:rsid w:val="00456E9E"/>
    <w:rsid w:val="0046190C"/>
    <w:rsid w:val="004645D6"/>
    <w:rsid w:val="004651DC"/>
    <w:rsid w:val="004661CE"/>
    <w:rsid w:val="004668F5"/>
    <w:rsid w:val="0047254B"/>
    <w:rsid w:val="00473B57"/>
    <w:rsid w:val="004744F9"/>
    <w:rsid w:val="0047453C"/>
    <w:rsid w:val="004763D9"/>
    <w:rsid w:val="0048157F"/>
    <w:rsid w:val="0049015C"/>
    <w:rsid w:val="00490CE1"/>
    <w:rsid w:val="004A264F"/>
    <w:rsid w:val="004A2BA9"/>
    <w:rsid w:val="004A5E56"/>
    <w:rsid w:val="004A5F10"/>
    <w:rsid w:val="004B26DB"/>
    <w:rsid w:val="004B325F"/>
    <w:rsid w:val="004B339D"/>
    <w:rsid w:val="004B3A7C"/>
    <w:rsid w:val="004B402E"/>
    <w:rsid w:val="004B6355"/>
    <w:rsid w:val="004C0560"/>
    <w:rsid w:val="004C1235"/>
    <w:rsid w:val="004C1937"/>
    <w:rsid w:val="004C1A04"/>
    <w:rsid w:val="004C269C"/>
    <w:rsid w:val="004C6674"/>
    <w:rsid w:val="004D0987"/>
    <w:rsid w:val="004D28F0"/>
    <w:rsid w:val="004D43C2"/>
    <w:rsid w:val="004D7F8B"/>
    <w:rsid w:val="004E0156"/>
    <w:rsid w:val="004E0159"/>
    <w:rsid w:val="004E05A2"/>
    <w:rsid w:val="004E0DFB"/>
    <w:rsid w:val="004E2D59"/>
    <w:rsid w:val="004E4558"/>
    <w:rsid w:val="004F1703"/>
    <w:rsid w:val="004F2DA8"/>
    <w:rsid w:val="004F3D8E"/>
    <w:rsid w:val="00503750"/>
    <w:rsid w:val="0050514A"/>
    <w:rsid w:val="0050614E"/>
    <w:rsid w:val="00511506"/>
    <w:rsid w:val="00514081"/>
    <w:rsid w:val="00514994"/>
    <w:rsid w:val="00514B79"/>
    <w:rsid w:val="00515CAB"/>
    <w:rsid w:val="00516697"/>
    <w:rsid w:val="00516CAC"/>
    <w:rsid w:val="0051762E"/>
    <w:rsid w:val="0052281C"/>
    <w:rsid w:val="0052391F"/>
    <w:rsid w:val="00525EAD"/>
    <w:rsid w:val="00527F98"/>
    <w:rsid w:val="005306EB"/>
    <w:rsid w:val="005409A9"/>
    <w:rsid w:val="00541A8D"/>
    <w:rsid w:val="00541B40"/>
    <w:rsid w:val="00542BB5"/>
    <w:rsid w:val="00544C41"/>
    <w:rsid w:val="00547BC5"/>
    <w:rsid w:val="00550994"/>
    <w:rsid w:val="005523AE"/>
    <w:rsid w:val="00555245"/>
    <w:rsid w:val="00556F6F"/>
    <w:rsid w:val="00557171"/>
    <w:rsid w:val="00557CB0"/>
    <w:rsid w:val="005610E7"/>
    <w:rsid w:val="0056341E"/>
    <w:rsid w:val="00567D23"/>
    <w:rsid w:val="00567D7B"/>
    <w:rsid w:val="0057048D"/>
    <w:rsid w:val="00571C0C"/>
    <w:rsid w:val="00574307"/>
    <w:rsid w:val="005745F3"/>
    <w:rsid w:val="00574646"/>
    <w:rsid w:val="005761CF"/>
    <w:rsid w:val="00576787"/>
    <w:rsid w:val="00577BF4"/>
    <w:rsid w:val="00583CE6"/>
    <w:rsid w:val="00584F3A"/>
    <w:rsid w:val="00584F9E"/>
    <w:rsid w:val="005856FC"/>
    <w:rsid w:val="00585C73"/>
    <w:rsid w:val="00585D02"/>
    <w:rsid w:val="0058790C"/>
    <w:rsid w:val="00590028"/>
    <w:rsid w:val="00590247"/>
    <w:rsid w:val="00590990"/>
    <w:rsid w:val="00591086"/>
    <w:rsid w:val="00592D96"/>
    <w:rsid w:val="005943B3"/>
    <w:rsid w:val="00596C60"/>
    <w:rsid w:val="005A0C8E"/>
    <w:rsid w:val="005A1B89"/>
    <w:rsid w:val="005A53B5"/>
    <w:rsid w:val="005A7493"/>
    <w:rsid w:val="005A7E08"/>
    <w:rsid w:val="005B25F5"/>
    <w:rsid w:val="005B41EE"/>
    <w:rsid w:val="005B7326"/>
    <w:rsid w:val="005C0559"/>
    <w:rsid w:val="005C124B"/>
    <w:rsid w:val="005C2430"/>
    <w:rsid w:val="005C27C2"/>
    <w:rsid w:val="005C3D43"/>
    <w:rsid w:val="005C3D90"/>
    <w:rsid w:val="005C536B"/>
    <w:rsid w:val="005C701C"/>
    <w:rsid w:val="005D3E6D"/>
    <w:rsid w:val="005D467E"/>
    <w:rsid w:val="005D5AD2"/>
    <w:rsid w:val="005E0083"/>
    <w:rsid w:val="005E32AA"/>
    <w:rsid w:val="005E5F82"/>
    <w:rsid w:val="005E7C72"/>
    <w:rsid w:val="005F0E5A"/>
    <w:rsid w:val="005F5BC9"/>
    <w:rsid w:val="005F686E"/>
    <w:rsid w:val="006012A3"/>
    <w:rsid w:val="00603502"/>
    <w:rsid w:val="006057D5"/>
    <w:rsid w:val="006065D9"/>
    <w:rsid w:val="00607534"/>
    <w:rsid w:val="006075DD"/>
    <w:rsid w:val="00610A20"/>
    <w:rsid w:val="00611DCD"/>
    <w:rsid w:val="00612017"/>
    <w:rsid w:val="00614174"/>
    <w:rsid w:val="00615255"/>
    <w:rsid w:val="00621FA4"/>
    <w:rsid w:val="0062242C"/>
    <w:rsid w:val="00622BA3"/>
    <w:rsid w:val="006270A0"/>
    <w:rsid w:val="00627A8B"/>
    <w:rsid w:val="00637C3E"/>
    <w:rsid w:val="006424EC"/>
    <w:rsid w:val="00642DEE"/>
    <w:rsid w:val="0064403C"/>
    <w:rsid w:val="0064730E"/>
    <w:rsid w:val="006525A3"/>
    <w:rsid w:val="006558B3"/>
    <w:rsid w:val="00656D96"/>
    <w:rsid w:val="00657558"/>
    <w:rsid w:val="006617F5"/>
    <w:rsid w:val="006620BF"/>
    <w:rsid w:val="006634E0"/>
    <w:rsid w:val="00666715"/>
    <w:rsid w:val="0067028F"/>
    <w:rsid w:val="00670FA7"/>
    <w:rsid w:val="006710B0"/>
    <w:rsid w:val="006719CA"/>
    <w:rsid w:val="00674FD2"/>
    <w:rsid w:val="006754B3"/>
    <w:rsid w:val="00675CC6"/>
    <w:rsid w:val="00676B4F"/>
    <w:rsid w:val="0068177E"/>
    <w:rsid w:val="006850A7"/>
    <w:rsid w:val="00686581"/>
    <w:rsid w:val="00691EDA"/>
    <w:rsid w:val="006927FB"/>
    <w:rsid w:val="00692DC3"/>
    <w:rsid w:val="0069414D"/>
    <w:rsid w:val="006949E8"/>
    <w:rsid w:val="00694CA4"/>
    <w:rsid w:val="0069591D"/>
    <w:rsid w:val="00697649"/>
    <w:rsid w:val="006A05DD"/>
    <w:rsid w:val="006A287C"/>
    <w:rsid w:val="006B26B1"/>
    <w:rsid w:val="006B7D0F"/>
    <w:rsid w:val="006C63A0"/>
    <w:rsid w:val="006C7F4A"/>
    <w:rsid w:val="006D72D6"/>
    <w:rsid w:val="006E2E18"/>
    <w:rsid w:val="006E743E"/>
    <w:rsid w:val="006E7E99"/>
    <w:rsid w:val="006F02C2"/>
    <w:rsid w:val="006F31C0"/>
    <w:rsid w:val="006F505B"/>
    <w:rsid w:val="006F55B6"/>
    <w:rsid w:val="006F73D0"/>
    <w:rsid w:val="00705164"/>
    <w:rsid w:val="007061ED"/>
    <w:rsid w:val="0070781B"/>
    <w:rsid w:val="00712D71"/>
    <w:rsid w:val="007134E7"/>
    <w:rsid w:val="00715715"/>
    <w:rsid w:val="0071588D"/>
    <w:rsid w:val="00715D8C"/>
    <w:rsid w:val="007211C7"/>
    <w:rsid w:val="00721309"/>
    <w:rsid w:val="007214BF"/>
    <w:rsid w:val="00721C8D"/>
    <w:rsid w:val="007246C8"/>
    <w:rsid w:val="007261CE"/>
    <w:rsid w:val="00726FBB"/>
    <w:rsid w:val="00727B74"/>
    <w:rsid w:val="00730805"/>
    <w:rsid w:val="00731787"/>
    <w:rsid w:val="00734251"/>
    <w:rsid w:val="00740EFB"/>
    <w:rsid w:val="007452C4"/>
    <w:rsid w:val="00745726"/>
    <w:rsid w:val="00746AD0"/>
    <w:rsid w:val="0075028A"/>
    <w:rsid w:val="0075044C"/>
    <w:rsid w:val="0075095A"/>
    <w:rsid w:val="00750FA4"/>
    <w:rsid w:val="00751A71"/>
    <w:rsid w:val="0075316A"/>
    <w:rsid w:val="0076070C"/>
    <w:rsid w:val="00761672"/>
    <w:rsid w:val="00761B15"/>
    <w:rsid w:val="007623E8"/>
    <w:rsid w:val="00762434"/>
    <w:rsid w:val="007667F8"/>
    <w:rsid w:val="00766D16"/>
    <w:rsid w:val="0077274A"/>
    <w:rsid w:val="00773CCF"/>
    <w:rsid w:val="00776824"/>
    <w:rsid w:val="00776BFB"/>
    <w:rsid w:val="00780683"/>
    <w:rsid w:val="00781901"/>
    <w:rsid w:val="00784157"/>
    <w:rsid w:val="00785E23"/>
    <w:rsid w:val="00786A5D"/>
    <w:rsid w:val="00787D39"/>
    <w:rsid w:val="00791225"/>
    <w:rsid w:val="00792FC7"/>
    <w:rsid w:val="00796A30"/>
    <w:rsid w:val="007A0E22"/>
    <w:rsid w:val="007A29D4"/>
    <w:rsid w:val="007A2CA0"/>
    <w:rsid w:val="007A3A0C"/>
    <w:rsid w:val="007A3B71"/>
    <w:rsid w:val="007A78FE"/>
    <w:rsid w:val="007B1B53"/>
    <w:rsid w:val="007B20D8"/>
    <w:rsid w:val="007B2419"/>
    <w:rsid w:val="007B299B"/>
    <w:rsid w:val="007B7207"/>
    <w:rsid w:val="007B7940"/>
    <w:rsid w:val="007C13C8"/>
    <w:rsid w:val="007C1BBD"/>
    <w:rsid w:val="007C2CC3"/>
    <w:rsid w:val="007C2E2D"/>
    <w:rsid w:val="007C313B"/>
    <w:rsid w:val="007C658E"/>
    <w:rsid w:val="007C7455"/>
    <w:rsid w:val="007D19CE"/>
    <w:rsid w:val="007D1F7B"/>
    <w:rsid w:val="007D4829"/>
    <w:rsid w:val="007E0353"/>
    <w:rsid w:val="007E28C2"/>
    <w:rsid w:val="007E374C"/>
    <w:rsid w:val="007E40B2"/>
    <w:rsid w:val="007E4AEA"/>
    <w:rsid w:val="007E506B"/>
    <w:rsid w:val="007E705A"/>
    <w:rsid w:val="007E7298"/>
    <w:rsid w:val="007F0A81"/>
    <w:rsid w:val="007F0B02"/>
    <w:rsid w:val="007F27A1"/>
    <w:rsid w:val="007F511E"/>
    <w:rsid w:val="0080020D"/>
    <w:rsid w:val="00800830"/>
    <w:rsid w:val="00802028"/>
    <w:rsid w:val="0080274E"/>
    <w:rsid w:val="00802CCA"/>
    <w:rsid w:val="008068D8"/>
    <w:rsid w:val="00810C87"/>
    <w:rsid w:val="008136C2"/>
    <w:rsid w:val="008142F5"/>
    <w:rsid w:val="0081497E"/>
    <w:rsid w:val="00815C3B"/>
    <w:rsid w:val="00816B50"/>
    <w:rsid w:val="00822E4E"/>
    <w:rsid w:val="00823385"/>
    <w:rsid w:val="008239A4"/>
    <w:rsid w:val="00823CE5"/>
    <w:rsid w:val="00824029"/>
    <w:rsid w:val="00824C97"/>
    <w:rsid w:val="008256B0"/>
    <w:rsid w:val="00827BAA"/>
    <w:rsid w:val="008303CA"/>
    <w:rsid w:val="00832284"/>
    <w:rsid w:val="00833825"/>
    <w:rsid w:val="0083382F"/>
    <w:rsid w:val="00833C92"/>
    <w:rsid w:val="0083569F"/>
    <w:rsid w:val="00837935"/>
    <w:rsid w:val="00841274"/>
    <w:rsid w:val="00841B4B"/>
    <w:rsid w:val="008435FC"/>
    <w:rsid w:val="00843E59"/>
    <w:rsid w:val="008440E0"/>
    <w:rsid w:val="00844C8C"/>
    <w:rsid w:val="00844FD4"/>
    <w:rsid w:val="008458EF"/>
    <w:rsid w:val="00845DD8"/>
    <w:rsid w:val="00854CAB"/>
    <w:rsid w:val="00856243"/>
    <w:rsid w:val="00857B0D"/>
    <w:rsid w:val="0086238F"/>
    <w:rsid w:val="00864E26"/>
    <w:rsid w:val="00867CCA"/>
    <w:rsid w:val="00870293"/>
    <w:rsid w:val="00870C33"/>
    <w:rsid w:val="0087100F"/>
    <w:rsid w:val="00871D88"/>
    <w:rsid w:val="00872638"/>
    <w:rsid w:val="00874710"/>
    <w:rsid w:val="0087578F"/>
    <w:rsid w:val="0088445A"/>
    <w:rsid w:val="0088632E"/>
    <w:rsid w:val="008867CA"/>
    <w:rsid w:val="00893CDB"/>
    <w:rsid w:val="00893F97"/>
    <w:rsid w:val="00894332"/>
    <w:rsid w:val="00895678"/>
    <w:rsid w:val="00897521"/>
    <w:rsid w:val="008A0401"/>
    <w:rsid w:val="008A3CD3"/>
    <w:rsid w:val="008A668D"/>
    <w:rsid w:val="008A7097"/>
    <w:rsid w:val="008A7A6F"/>
    <w:rsid w:val="008B11BD"/>
    <w:rsid w:val="008B12F3"/>
    <w:rsid w:val="008B1B7B"/>
    <w:rsid w:val="008B24A2"/>
    <w:rsid w:val="008B3967"/>
    <w:rsid w:val="008C28BA"/>
    <w:rsid w:val="008C2A21"/>
    <w:rsid w:val="008C4A93"/>
    <w:rsid w:val="008C55CF"/>
    <w:rsid w:val="008C671B"/>
    <w:rsid w:val="008D2711"/>
    <w:rsid w:val="008D5063"/>
    <w:rsid w:val="008D601F"/>
    <w:rsid w:val="008D74E0"/>
    <w:rsid w:val="008E02A8"/>
    <w:rsid w:val="008E07C3"/>
    <w:rsid w:val="008E0F0F"/>
    <w:rsid w:val="008E1C77"/>
    <w:rsid w:val="008E3425"/>
    <w:rsid w:val="008E5C59"/>
    <w:rsid w:val="008F0998"/>
    <w:rsid w:val="008F1B42"/>
    <w:rsid w:val="008F2A1C"/>
    <w:rsid w:val="008F4421"/>
    <w:rsid w:val="008F592C"/>
    <w:rsid w:val="008F5D97"/>
    <w:rsid w:val="008F6340"/>
    <w:rsid w:val="008F7C47"/>
    <w:rsid w:val="008F7EF0"/>
    <w:rsid w:val="00900B90"/>
    <w:rsid w:val="00901FEC"/>
    <w:rsid w:val="00903946"/>
    <w:rsid w:val="00904DDC"/>
    <w:rsid w:val="00905FDD"/>
    <w:rsid w:val="00907728"/>
    <w:rsid w:val="009123D3"/>
    <w:rsid w:val="00913AB3"/>
    <w:rsid w:val="00916EE4"/>
    <w:rsid w:val="00917133"/>
    <w:rsid w:val="009205D6"/>
    <w:rsid w:val="009208B2"/>
    <w:rsid w:val="0092158B"/>
    <w:rsid w:val="0092325E"/>
    <w:rsid w:val="0092474E"/>
    <w:rsid w:val="009271D4"/>
    <w:rsid w:val="00930632"/>
    <w:rsid w:val="00930D7C"/>
    <w:rsid w:val="00931532"/>
    <w:rsid w:val="00932BE2"/>
    <w:rsid w:val="00934D69"/>
    <w:rsid w:val="00934F99"/>
    <w:rsid w:val="009352A3"/>
    <w:rsid w:val="00936672"/>
    <w:rsid w:val="00944626"/>
    <w:rsid w:val="00945E37"/>
    <w:rsid w:val="0094769A"/>
    <w:rsid w:val="009502D2"/>
    <w:rsid w:val="009504F1"/>
    <w:rsid w:val="00960254"/>
    <w:rsid w:val="00960A2A"/>
    <w:rsid w:val="00960D1D"/>
    <w:rsid w:val="00962B66"/>
    <w:rsid w:val="009647A6"/>
    <w:rsid w:val="00966D30"/>
    <w:rsid w:val="00970259"/>
    <w:rsid w:val="009722F3"/>
    <w:rsid w:val="00973063"/>
    <w:rsid w:val="009755FB"/>
    <w:rsid w:val="009757EB"/>
    <w:rsid w:val="00975866"/>
    <w:rsid w:val="00977B5F"/>
    <w:rsid w:val="00981331"/>
    <w:rsid w:val="009821E2"/>
    <w:rsid w:val="00983E56"/>
    <w:rsid w:val="00984F92"/>
    <w:rsid w:val="009876E5"/>
    <w:rsid w:val="00991A9B"/>
    <w:rsid w:val="00994814"/>
    <w:rsid w:val="009952A1"/>
    <w:rsid w:val="009A7101"/>
    <w:rsid w:val="009B339C"/>
    <w:rsid w:val="009B40D0"/>
    <w:rsid w:val="009B42DE"/>
    <w:rsid w:val="009B4E3C"/>
    <w:rsid w:val="009B541A"/>
    <w:rsid w:val="009B563F"/>
    <w:rsid w:val="009C0550"/>
    <w:rsid w:val="009C147A"/>
    <w:rsid w:val="009C1ED9"/>
    <w:rsid w:val="009C2249"/>
    <w:rsid w:val="009C384E"/>
    <w:rsid w:val="009C399C"/>
    <w:rsid w:val="009C5EC9"/>
    <w:rsid w:val="009C60A4"/>
    <w:rsid w:val="009C63DC"/>
    <w:rsid w:val="009C6443"/>
    <w:rsid w:val="009D525C"/>
    <w:rsid w:val="009D544A"/>
    <w:rsid w:val="009D6C50"/>
    <w:rsid w:val="009D7EF5"/>
    <w:rsid w:val="009E04FD"/>
    <w:rsid w:val="009E1572"/>
    <w:rsid w:val="009E1B70"/>
    <w:rsid w:val="009E2081"/>
    <w:rsid w:val="009E27B5"/>
    <w:rsid w:val="009E2E78"/>
    <w:rsid w:val="009E4E7C"/>
    <w:rsid w:val="009E4F27"/>
    <w:rsid w:val="009E547F"/>
    <w:rsid w:val="009F1DE5"/>
    <w:rsid w:val="009F2ABB"/>
    <w:rsid w:val="009F330A"/>
    <w:rsid w:val="009F3468"/>
    <w:rsid w:val="009F36B6"/>
    <w:rsid w:val="009F465D"/>
    <w:rsid w:val="009F533D"/>
    <w:rsid w:val="009F5862"/>
    <w:rsid w:val="00A00891"/>
    <w:rsid w:val="00A016AC"/>
    <w:rsid w:val="00A030B9"/>
    <w:rsid w:val="00A052BE"/>
    <w:rsid w:val="00A05883"/>
    <w:rsid w:val="00A0659A"/>
    <w:rsid w:val="00A07735"/>
    <w:rsid w:val="00A07BD2"/>
    <w:rsid w:val="00A10925"/>
    <w:rsid w:val="00A14E06"/>
    <w:rsid w:val="00A165F4"/>
    <w:rsid w:val="00A23179"/>
    <w:rsid w:val="00A24C06"/>
    <w:rsid w:val="00A27B18"/>
    <w:rsid w:val="00A27FFD"/>
    <w:rsid w:val="00A310F8"/>
    <w:rsid w:val="00A35347"/>
    <w:rsid w:val="00A35593"/>
    <w:rsid w:val="00A364F4"/>
    <w:rsid w:val="00A36EF7"/>
    <w:rsid w:val="00A377C7"/>
    <w:rsid w:val="00A4106E"/>
    <w:rsid w:val="00A429A1"/>
    <w:rsid w:val="00A42AA3"/>
    <w:rsid w:val="00A4342E"/>
    <w:rsid w:val="00A4693F"/>
    <w:rsid w:val="00A472AF"/>
    <w:rsid w:val="00A50CCD"/>
    <w:rsid w:val="00A51512"/>
    <w:rsid w:val="00A5192D"/>
    <w:rsid w:val="00A520E5"/>
    <w:rsid w:val="00A5307D"/>
    <w:rsid w:val="00A5419B"/>
    <w:rsid w:val="00A61410"/>
    <w:rsid w:val="00A61F92"/>
    <w:rsid w:val="00A62954"/>
    <w:rsid w:val="00A63221"/>
    <w:rsid w:val="00A632ED"/>
    <w:rsid w:val="00A65B99"/>
    <w:rsid w:val="00A71075"/>
    <w:rsid w:val="00A73767"/>
    <w:rsid w:val="00A73D6C"/>
    <w:rsid w:val="00A77F97"/>
    <w:rsid w:val="00A8168F"/>
    <w:rsid w:val="00A83A20"/>
    <w:rsid w:val="00A83C1C"/>
    <w:rsid w:val="00A84170"/>
    <w:rsid w:val="00A869AA"/>
    <w:rsid w:val="00A8729A"/>
    <w:rsid w:val="00A9009A"/>
    <w:rsid w:val="00A9344C"/>
    <w:rsid w:val="00A96C22"/>
    <w:rsid w:val="00AA0A69"/>
    <w:rsid w:val="00AA1E82"/>
    <w:rsid w:val="00AA2EB3"/>
    <w:rsid w:val="00AA3CFA"/>
    <w:rsid w:val="00AA5BFC"/>
    <w:rsid w:val="00AA6451"/>
    <w:rsid w:val="00AA7DAB"/>
    <w:rsid w:val="00AB1F67"/>
    <w:rsid w:val="00AB23D5"/>
    <w:rsid w:val="00AB2BF9"/>
    <w:rsid w:val="00AB2E72"/>
    <w:rsid w:val="00AC132D"/>
    <w:rsid w:val="00AC2E69"/>
    <w:rsid w:val="00AC51F1"/>
    <w:rsid w:val="00AD0029"/>
    <w:rsid w:val="00AD2B57"/>
    <w:rsid w:val="00AD359D"/>
    <w:rsid w:val="00AD3926"/>
    <w:rsid w:val="00AD3AE4"/>
    <w:rsid w:val="00AD414A"/>
    <w:rsid w:val="00AD7204"/>
    <w:rsid w:val="00AD729D"/>
    <w:rsid w:val="00AE12F8"/>
    <w:rsid w:val="00AE354F"/>
    <w:rsid w:val="00AE3A10"/>
    <w:rsid w:val="00AE477C"/>
    <w:rsid w:val="00AE66F7"/>
    <w:rsid w:val="00AE71FE"/>
    <w:rsid w:val="00AF014F"/>
    <w:rsid w:val="00AF3BFA"/>
    <w:rsid w:val="00AF56D2"/>
    <w:rsid w:val="00AF626C"/>
    <w:rsid w:val="00B0086B"/>
    <w:rsid w:val="00B0140E"/>
    <w:rsid w:val="00B01DF4"/>
    <w:rsid w:val="00B026D4"/>
    <w:rsid w:val="00B04E0C"/>
    <w:rsid w:val="00B04E31"/>
    <w:rsid w:val="00B06959"/>
    <w:rsid w:val="00B10DD6"/>
    <w:rsid w:val="00B11C58"/>
    <w:rsid w:val="00B15566"/>
    <w:rsid w:val="00B155FE"/>
    <w:rsid w:val="00B21361"/>
    <w:rsid w:val="00B21C8F"/>
    <w:rsid w:val="00B23592"/>
    <w:rsid w:val="00B247DA"/>
    <w:rsid w:val="00B247F4"/>
    <w:rsid w:val="00B249D6"/>
    <w:rsid w:val="00B25F6E"/>
    <w:rsid w:val="00B276CD"/>
    <w:rsid w:val="00B3017A"/>
    <w:rsid w:val="00B304BB"/>
    <w:rsid w:val="00B327AD"/>
    <w:rsid w:val="00B33C3F"/>
    <w:rsid w:val="00B36270"/>
    <w:rsid w:val="00B3690D"/>
    <w:rsid w:val="00B40406"/>
    <w:rsid w:val="00B41D50"/>
    <w:rsid w:val="00B42120"/>
    <w:rsid w:val="00B42C99"/>
    <w:rsid w:val="00B42D69"/>
    <w:rsid w:val="00B43B39"/>
    <w:rsid w:val="00B44155"/>
    <w:rsid w:val="00B44816"/>
    <w:rsid w:val="00B46B97"/>
    <w:rsid w:val="00B50989"/>
    <w:rsid w:val="00B542C1"/>
    <w:rsid w:val="00B54DFF"/>
    <w:rsid w:val="00B6049E"/>
    <w:rsid w:val="00B61D1A"/>
    <w:rsid w:val="00B61D5D"/>
    <w:rsid w:val="00B64DFC"/>
    <w:rsid w:val="00B65436"/>
    <w:rsid w:val="00B663F1"/>
    <w:rsid w:val="00B72495"/>
    <w:rsid w:val="00B725B3"/>
    <w:rsid w:val="00B7264F"/>
    <w:rsid w:val="00B74C50"/>
    <w:rsid w:val="00B75613"/>
    <w:rsid w:val="00B76CF5"/>
    <w:rsid w:val="00B82A19"/>
    <w:rsid w:val="00B83E94"/>
    <w:rsid w:val="00B84151"/>
    <w:rsid w:val="00B84434"/>
    <w:rsid w:val="00B84E52"/>
    <w:rsid w:val="00B85301"/>
    <w:rsid w:val="00B8677C"/>
    <w:rsid w:val="00B87A4D"/>
    <w:rsid w:val="00B92C44"/>
    <w:rsid w:val="00B94844"/>
    <w:rsid w:val="00B948CC"/>
    <w:rsid w:val="00B964BD"/>
    <w:rsid w:val="00B97ADD"/>
    <w:rsid w:val="00BA079F"/>
    <w:rsid w:val="00BA30F7"/>
    <w:rsid w:val="00BA3F97"/>
    <w:rsid w:val="00BA6459"/>
    <w:rsid w:val="00BA714C"/>
    <w:rsid w:val="00BA7B00"/>
    <w:rsid w:val="00BB2DBA"/>
    <w:rsid w:val="00BB381E"/>
    <w:rsid w:val="00BB392F"/>
    <w:rsid w:val="00BB5550"/>
    <w:rsid w:val="00BB56F0"/>
    <w:rsid w:val="00BB7C9F"/>
    <w:rsid w:val="00BC022C"/>
    <w:rsid w:val="00BC18CE"/>
    <w:rsid w:val="00BC2146"/>
    <w:rsid w:val="00BC2FC2"/>
    <w:rsid w:val="00BC35A3"/>
    <w:rsid w:val="00BC4178"/>
    <w:rsid w:val="00BD0C06"/>
    <w:rsid w:val="00BD1998"/>
    <w:rsid w:val="00BD23E5"/>
    <w:rsid w:val="00BD406B"/>
    <w:rsid w:val="00BD6050"/>
    <w:rsid w:val="00BE13D7"/>
    <w:rsid w:val="00BE45BF"/>
    <w:rsid w:val="00BE4FE2"/>
    <w:rsid w:val="00BE56A1"/>
    <w:rsid w:val="00BF36AA"/>
    <w:rsid w:val="00BF5883"/>
    <w:rsid w:val="00BF74D9"/>
    <w:rsid w:val="00BF7883"/>
    <w:rsid w:val="00BF798B"/>
    <w:rsid w:val="00C04888"/>
    <w:rsid w:val="00C06E29"/>
    <w:rsid w:val="00C124F9"/>
    <w:rsid w:val="00C12A36"/>
    <w:rsid w:val="00C16D93"/>
    <w:rsid w:val="00C16E6B"/>
    <w:rsid w:val="00C22EBC"/>
    <w:rsid w:val="00C24550"/>
    <w:rsid w:val="00C2677D"/>
    <w:rsid w:val="00C271BC"/>
    <w:rsid w:val="00C30976"/>
    <w:rsid w:val="00C32902"/>
    <w:rsid w:val="00C354AD"/>
    <w:rsid w:val="00C3678E"/>
    <w:rsid w:val="00C43CE6"/>
    <w:rsid w:val="00C47E10"/>
    <w:rsid w:val="00C47F94"/>
    <w:rsid w:val="00C5288E"/>
    <w:rsid w:val="00C532D7"/>
    <w:rsid w:val="00C55A09"/>
    <w:rsid w:val="00C564B0"/>
    <w:rsid w:val="00C60D11"/>
    <w:rsid w:val="00C625E2"/>
    <w:rsid w:val="00C649EB"/>
    <w:rsid w:val="00C652F4"/>
    <w:rsid w:val="00C66D04"/>
    <w:rsid w:val="00C67E12"/>
    <w:rsid w:val="00C706A0"/>
    <w:rsid w:val="00C70765"/>
    <w:rsid w:val="00C7081A"/>
    <w:rsid w:val="00C729E2"/>
    <w:rsid w:val="00C72E29"/>
    <w:rsid w:val="00C75F2F"/>
    <w:rsid w:val="00C76A15"/>
    <w:rsid w:val="00C7746E"/>
    <w:rsid w:val="00C80C5A"/>
    <w:rsid w:val="00C80FD9"/>
    <w:rsid w:val="00C853F7"/>
    <w:rsid w:val="00C867F2"/>
    <w:rsid w:val="00C8687E"/>
    <w:rsid w:val="00C87654"/>
    <w:rsid w:val="00C904AB"/>
    <w:rsid w:val="00C92976"/>
    <w:rsid w:val="00C95A5C"/>
    <w:rsid w:val="00CA0132"/>
    <w:rsid w:val="00CA0C83"/>
    <w:rsid w:val="00CA17C3"/>
    <w:rsid w:val="00CA1AD7"/>
    <w:rsid w:val="00CA2C8D"/>
    <w:rsid w:val="00CA39CA"/>
    <w:rsid w:val="00CA6C9B"/>
    <w:rsid w:val="00CB2BAF"/>
    <w:rsid w:val="00CB5378"/>
    <w:rsid w:val="00CC0104"/>
    <w:rsid w:val="00CC223E"/>
    <w:rsid w:val="00CC35F3"/>
    <w:rsid w:val="00CC4A77"/>
    <w:rsid w:val="00CC4C26"/>
    <w:rsid w:val="00CC7CD3"/>
    <w:rsid w:val="00CD070C"/>
    <w:rsid w:val="00CD0D89"/>
    <w:rsid w:val="00CD1073"/>
    <w:rsid w:val="00CD1EEE"/>
    <w:rsid w:val="00CD413E"/>
    <w:rsid w:val="00CD4743"/>
    <w:rsid w:val="00CD5555"/>
    <w:rsid w:val="00CD6DD7"/>
    <w:rsid w:val="00CD7BC7"/>
    <w:rsid w:val="00CE4050"/>
    <w:rsid w:val="00CE74BB"/>
    <w:rsid w:val="00CF010B"/>
    <w:rsid w:val="00CF0A61"/>
    <w:rsid w:val="00CF4F95"/>
    <w:rsid w:val="00D01F1E"/>
    <w:rsid w:val="00D0611E"/>
    <w:rsid w:val="00D06200"/>
    <w:rsid w:val="00D064DF"/>
    <w:rsid w:val="00D067C8"/>
    <w:rsid w:val="00D068A9"/>
    <w:rsid w:val="00D175B7"/>
    <w:rsid w:val="00D22D18"/>
    <w:rsid w:val="00D24F08"/>
    <w:rsid w:val="00D24FBD"/>
    <w:rsid w:val="00D255FA"/>
    <w:rsid w:val="00D26135"/>
    <w:rsid w:val="00D2655C"/>
    <w:rsid w:val="00D2705B"/>
    <w:rsid w:val="00D36CFE"/>
    <w:rsid w:val="00D36F61"/>
    <w:rsid w:val="00D3722B"/>
    <w:rsid w:val="00D37936"/>
    <w:rsid w:val="00D401EB"/>
    <w:rsid w:val="00D42252"/>
    <w:rsid w:val="00D42AA1"/>
    <w:rsid w:val="00D42DBD"/>
    <w:rsid w:val="00D431D8"/>
    <w:rsid w:val="00D43F22"/>
    <w:rsid w:val="00D4431E"/>
    <w:rsid w:val="00D453EF"/>
    <w:rsid w:val="00D458EA"/>
    <w:rsid w:val="00D466D9"/>
    <w:rsid w:val="00D478A0"/>
    <w:rsid w:val="00D51280"/>
    <w:rsid w:val="00D51A4C"/>
    <w:rsid w:val="00D5335B"/>
    <w:rsid w:val="00D53452"/>
    <w:rsid w:val="00D57354"/>
    <w:rsid w:val="00D57A14"/>
    <w:rsid w:val="00D63853"/>
    <w:rsid w:val="00D712A9"/>
    <w:rsid w:val="00D73B7F"/>
    <w:rsid w:val="00D748E7"/>
    <w:rsid w:val="00D77520"/>
    <w:rsid w:val="00D80D6E"/>
    <w:rsid w:val="00D81A56"/>
    <w:rsid w:val="00D824C3"/>
    <w:rsid w:val="00D841CF"/>
    <w:rsid w:val="00D911CE"/>
    <w:rsid w:val="00D91B3B"/>
    <w:rsid w:val="00D9276A"/>
    <w:rsid w:val="00D92C50"/>
    <w:rsid w:val="00D92C53"/>
    <w:rsid w:val="00D93E4A"/>
    <w:rsid w:val="00DA0068"/>
    <w:rsid w:val="00DA04D8"/>
    <w:rsid w:val="00DA09A9"/>
    <w:rsid w:val="00DA0C65"/>
    <w:rsid w:val="00DA40AF"/>
    <w:rsid w:val="00DA6381"/>
    <w:rsid w:val="00DA7521"/>
    <w:rsid w:val="00DB1CC3"/>
    <w:rsid w:val="00DB1D25"/>
    <w:rsid w:val="00DB37C8"/>
    <w:rsid w:val="00DB38D6"/>
    <w:rsid w:val="00DB4A32"/>
    <w:rsid w:val="00DB5014"/>
    <w:rsid w:val="00DB6F95"/>
    <w:rsid w:val="00DB7094"/>
    <w:rsid w:val="00DB7BDF"/>
    <w:rsid w:val="00DC107C"/>
    <w:rsid w:val="00DC2040"/>
    <w:rsid w:val="00DC2E40"/>
    <w:rsid w:val="00DC4664"/>
    <w:rsid w:val="00DC5D0C"/>
    <w:rsid w:val="00DD3644"/>
    <w:rsid w:val="00DD6640"/>
    <w:rsid w:val="00DD66E5"/>
    <w:rsid w:val="00DD7840"/>
    <w:rsid w:val="00DE2479"/>
    <w:rsid w:val="00DE3A35"/>
    <w:rsid w:val="00DE5A42"/>
    <w:rsid w:val="00DE6BA6"/>
    <w:rsid w:val="00DE6F1B"/>
    <w:rsid w:val="00DF0764"/>
    <w:rsid w:val="00DF3CA8"/>
    <w:rsid w:val="00DF5D42"/>
    <w:rsid w:val="00DF6090"/>
    <w:rsid w:val="00DF76D1"/>
    <w:rsid w:val="00E02DFA"/>
    <w:rsid w:val="00E03E13"/>
    <w:rsid w:val="00E047AD"/>
    <w:rsid w:val="00E05BB1"/>
    <w:rsid w:val="00E130B1"/>
    <w:rsid w:val="00E13F42"/>
    <w:rsid w:val="00E13FE6"/>
    <w:rsid w:val="00E209E7"/>
    <w:rsid w:val="00E2180E"/>
    <w:rsid w:val="00E253C8"/>
    <w:rsid w:val="00E3127B"/>
    <w:rsid w:val="00E37F54"/>
    <w:rsid w:val="00E40CBF"/>
    <w:rsid w:val="00E439A8"/>
    <w:rsid w:val="00E44FF4"/>
    <w:rsid w:val="00E459B3"/>
    <w:rsid w:val="00E477FF"/>
    <w:rsid w:val="00E52C0A"/>
    <w:rsid w:val="00E53167"/>
    <w:rsid w:val="00E5659F"/>
    <w:rsid w:val="00E61658"/>
    <w:rsid w:val="00E61C88"/>
    <w:rsid w:val="00E663BC"/>
    <w:rsid w:val="00E66EFC"/>
    <w:rsid w:val="00E67DF7"/>
    <w:rsid w:val="00E71612"/>
    <w:rsid w:val="00E73B49"/>
    <w:rsid w:val="00E755EA"/>
    <w:rsid w:val="00E7582D"/>
    <w:rsid w:val="00E76BF5"/>
    <w:rsid w:val="00E810E9"/>
    <w:rsid w:val="00E82E8B"/>
    <w:rsid w:val="00E91A90"/>
    <w:rsid w:val="00E96260"/>
    <w:rsid w:val="00E96CE8"/>
    <w:rsid w:val="00EA2293"/>
    <w:rsid w:val="00EA3CBB"/>
    <w:rsid w:val="00EA4BBF"/>
    <w:rsid w:val="00EA5122"/>
    <w:rsid w:val="00EA5FAB"/>
    <w:rsid w:val="00EA615C"/>
    <w:rsid w:val="00EA6D9B"/>
    <w:rsid w:val="00EA7DE5"/>
    <w:rsid w:val="00EB15A3"/>
    <w:rsid w:val="00EB3B58"/>
    <w:rsid w:val="00EB63BB"/>
    <w:rsid w:val="00EB6DCB"/>
    <w:rsid w:val="00EB6F3C"/>
    <w:rsid w:val="00EC143A"/>
    <w:rsid w:val="00EC22FE"/>
    <w:rsid w:val="00EC6670"/>
    <w:rsid w:val="00EC6A0B"/>
    <w:rsid w:val="00ED0DB6"/>
    <w:rsid w:val="00ED2D3A"/>
    <w:rsid w:val="00ED3C91"/>
    <w:rsid w:val="00ED4296"/>
    <w:rsid w:val="00ED63CF"/>
    <w:rsid w:val="00ED70B7"/>
    <w:rsid w:val="00EE1268"/>
    <w:rsid w:val="00EE292B"/>
    <w:rsid w:val="00EE31DA"/>
    <w:rsid w:val="00EE4F4C"/>
    <w:rsid w:val="00EE5256"/>
    <w:rsid w:val="00EE5C36"/>
    <w:rsid w:val="00EE7057"/>
    <w:rsid w:val="00EF180F"/>
    <w:rsid w:val="00EF1A2A"/>
    <w:rsid w:val="00EF1E50"/>
    <w:rsid w:val="00EF1F3F"/>
    <w:rsid w:val="00EF208B"/>
    <w:rsid w:val="00EF45F7"/>
    <w:rsid w:val="00EF5328"/>
    <w:rsid w:val="00EF61E8"/>
    <w:rsid w:val="00EF718E"/>
    <w:rsid w:val="00EF7BEA"/>
    <w:rsid w:val="00F010A5"/>
    <w:rsid w:val="00F01A3E"/>
    <w:rsid w:val="00F0334C"/>
    <w:rsid w:val="00F071A7"/>
    <w:rsid w:val="00F071DB"/>
    <w:rsid w:val="00F07E11"/>
    <w:rsid w:val="00F12FAE"/>
    <w:rsid w:val="00F13BE4"/>
    <w:rsid w:val="00F15FAF"/>
    <w:rsid w:val="00F17A6E"/>
    <w:rsid w:val="00F23DDE"/>
    <w:rsid w:val="00F23E8B"/>
    <w:rsid w:val="00F24FE1"/>
    <w:rsid w:val="00F26DE7"/>
    <w:rsid w:val="00F35552"/>
    <w:rsid w:val="00F4149F"/>
    <w:rsid w:val="00F41616"/>
    <w:rsid w:val="00F421F9"/>
    <w:rsid w:val="00F44642"/>
    <w:rsid w:val="00F45128"/>
    <w:rsid w:val="00F510F5"/>
    <w:rsid w:val="00F52F31"/>
    <w:rsid w:val="00F53D8C"/>
    <w:rsid w:val="00F55139"/>
    <w:rsid w:val="00F552A8"/>
    <w:rsid w:val="00F56F62"/>
    <w:rsid w:val="00F5708A"/>
    <w:rsid w:val="00F624AD"/>
    <w:rsid w:val="00F63306"/>
    <w:rsid w:val="00F6330E"/>
    <w:rsid w:val="00F6770D"/>
    <w:rsid w:val="00F71697"/>
    <w:rsid w:val="00F738EB"/>
    <w:rsid w:val="00F74D9C"/>
    <w:rsid w:val="00F75D6F"/>
    <w:rsid w:val="00F76158"/>
    <w:rsid w:val="00F76549"/>
    <w:rsid w:val="00F7696D"/>
    <w:rsid w:val="00F769A5"/>
    <w:rsid w:val="00F952DF"/>
    <w:rsid w:val="00F963A7"/>
    <w:rsid w:val="00F9707B"/>
    <w:rsid w:val="00FA0FF8"/>
    <w:rsid w:val="00FA1002"/>
    <w:rsid w:val="00FA1199"/>
    <w:rsid w:val="00FA1A25"/>
    <w:rsid w:val="00FA21E4"/>
    <w:rsid w:val="00FA42B3"/>
    <w:rsid w:val="00FA53D8"/>
    <w:rsid w:val="00FA6612"/>
    <w:rsid w:val="00FA6C70"/>
    <w:rsid w:val="00FA70A9"/>
    <w:rsid w:val="00FA7CD9"/>
    <w:rsid w:val="00FB05E9"/>
    <w:rsid w:val="00FB5708"/>
    <w:rsid w:val="00FB6A85"/>
    <w:rsid w:val="00FB7C4C"/>
    <w:rsid w:val="00FC11BA"/>
    <w:rsid w:val="00FC178B"/>
    <w:rsid w:val="00FC3DDF"/>
    <w:rsid w:val="00FC5D4C"/>
    <w:rsid w:val="00FC5E2C"/>
    <w:rsid w:val="00FD009E"/>
    <w:rsid w:val="00FD147D"/>
    <w:rsid w:val="00FD1600"/>
    <w:rsid w:val="00FD4F27"/>
    <w:rsid w:val="00FD5908"/>
    <w:rsid w:val="00FD640E"/>
    <w:rsid w:val="00FD7416"/>
    <w:rsid w:val="00FD795A"/>
    <w:rsid w:val="00FE0434"/>
    <w:rsid w:val="00FE16AC"/>
    <w:rsid w:val="00FE4247"/>
    <w:rsid w:val="00FE6342"/>
    <w:rsid w:val="00FF17A0"/>
    <w:rsid w:val="00FF1F6A"/>
    <w:rsid w:val="00FF206C"/>
    <w:rsid w:val="00FF6E82"/>
    <w:rsid w:val="00FF7488"/>
    <w:rsid w:val="026F808D"/>
    <w:rsid w:val="03CA027A"/>
    <w:rsid w:val="03FE6A73"/>
    <w:rsid w:val="04429B07"/>
    <w:rsid w:val="04C3B81F"/>
    <w:rsid w:val="0604CDE7"/>
    <w:rsid w:val="07C5318A"/>
    <w:rsid w:val="086B3DBE"/>
    <w:rsid w:val="0B798414"/>
    <w:rsid w:val="0C661B59"/>
    <w:rsid w:val="0CFC8F08"/>
    <w:rsid w:val="0DF9D5EC"/>
    <w:rsid w:val="0EBF1388"/>
    <w:rsid w:val="0F44D270"/>
    <w:rsid w:val="0F7847BD"/>
    <w:rsid w:val="0FC05E1A"/>
    <w:rsid w:val="10089016"/>
    <w:rsid w:val="102127C9"/>
    <w:rsid w:val="111F0039"/>
    <w:rsid w:val="11E0AD1C"/>
    <w:rsid w:val="1301E67A"/>
    <w:rsid w:val="141AC31C"/>
    <w:rsid w:val="141C871C"/>
    <w:rsid w:val="15763A42"/>
    <w:rsid w:val="1620C95A"/>
    <w:rsid w:val="162D5B82"/>
    <w:rsid w:val="1643A599"/>
    <w:rsid w:val="193B600A"/>
    <w:rsid w:val="19CCBC6F"/>
    <w:rsid w:val="19FF65EC"/>
    <w:rsid w:val="1A5FBBED"/>
    <w:rsid w:val="1A7237FE"/>
    <w:rsid w:val="1AADBAC7"/>
    <w:rsid w:val="1AE5C8FF"/>
    <w:rsid w:val="1C286FD1"/>
    <w:rsid w:val="1C36C632"/>
    <w:rsid w:val="1CAD1881"/>
    <w:rsid w:val="1CE47C45"/>
    <w:rsid w:val="1DA4FC9D"/>
    <w:rsid w:val="1EC5805A"/>
    <w:rsid w:val="1FBAB1EF"/>
    <w:rsid w:val="20E2AFCA"/>
    <w:rsid w:val="213F4C55"/>
    <w:rsid w:val="21975540"/>
    <w:rsid w:val="21B7F882"/>
    <w:rsid w:val="224F659F"/>
    <w:rsid w:val="22EF4AF6"/>
    <w:rsid w:val="22F8620E"/>
    <w:rsid w:val="235DEE24"/>
    <w:rsid w:val="244EC3E5"/>
    <w:rsid w:val="24C7FFA5"/>
    <w:rsid w:val="24DEE576"/>
    <w:rsid w:val="25AA1590"/>
    <w:rsid w:val="27131AAD"/>
    <w:rsid w:val="27C88FBD"/>
    <w:rsid w:val="27D42155"/>
    <w:rsid w:val="27E5F5CD"/>
    <w:rsid w:val="290974CE"/>
    <w:rsid w:val="2909BDE3"/>
    <w:rsid w:val="2959F859"/>
    <w:rsid w:val="2ACDAEB2"/>
    <w:rsid w:val="2AE561D1"/>
    <w:rsid w:val="2B59A983"/>
    <w:rsid w:val="2B94DA92"/>
    <w:rsid w:val="2C9F10C5"/>
    <w:rsid w:val="2D123285"/>
    <w:rsid w:val="2EA79374"/>
    <w:rsid w:val="30883B6D"/>
    <w:rsid w:val="31712A3C"/>
    <w:rsid w:val="31976169"/>
    <w:rsid w:val="3278101A"/>
    <w:rsid w:val="33AC984B"/>
    <w:rsid w:val="344096A1"/>
    <w:rsid w:val="35A51380"/>
    <w:rsid w:val="35BF7F76"/>
    <w:rsid w:val="36519ACF"/>
    <w:rsid w:val="3B1307CB"/>
    <w:rsid w:val="3D47AA2E"/>
    <w:rsid w:val="3E121358"/>
    <w:rsid w:val="3F0EB230"/>
    <w:rsid w:val="40133900"/>
    <w:rsid w:val="40F1DD00"/>
    <w:rsid w:val="41CDAA3E"/>
    <w:rsid w:val="41E6209B"/>
    <w:rsid w:val="42CDF62D"/>
    <w:rsid w:val="476FCFA3"/>
    <w:rsid w:val="4A4336FC"/>
    <w:rsid w:val="4A5445F0"/>
    <w:rsid w:val="4B0C5773"/>
    <w:rsid w:val="4B856964"/>
    <w:rsid w:val="4C32AF5E"/>
    <w:rsid w:val="4EA5B5EC"/>
    <w:rsid w:val="4FD456D6"/>
    <w:rsid w:val="50A3EE3E"/>
    <w:rsid w:val="50CBE052"/>
    <w:rsid w:val="5223CB59"/>
    <w:rsid w:val="522721A7"/>
    <w:rsid w:val="5244E9E9"/>
    <w:rsid w:val="534544DC"/>
    <w:rsid w:val="53657B2C"/>
    <w:rsid w:val="53B81CEA"/>
    <w:rsid w:val="5471F29F"/>
    <w:rsid w:val="55688691"/>
    <w:rsid w:val="566C7817"/>
    <w:rsid w:val="567483C8"/>
    <w:rsid w:val="57117156"/>
    <w:rsid w:val="5748DE67"/>
    <w:rsid w:val="586F294F"/>
    <w:rsid w:val="59A13957"/>
    <w:rsid w:val="59BF14E0"/>
    <w:rsid w:val="59C98C28"/>
    <w:rsid w:val="59D81592"/>
    <w:rsid w:val="5A9E3903"/>
    <w:rsid w:val="5CB242B2"/>
    <w:rsid w:val="5EB2BA98"/>
    <w:rsid w:val="612CF73A"/>
    <w:rsid w:val="61CE9ACD"/>
    <w:rsid w:val="61DA21E7"/>
    <w:rsid w:val="6252C531"/>
    <w:rsid w:val="62B84934"/>
    <w:rsid w:val="63B80204"/>
    <w:rsid w:val="63C4F8FA"/>
    <w:rsid w:val="63E30C50"/>
    <w:rsid w:val="6457FDB6"/>
    <w:rsid w:val="6478E6EA"/>
    <w:rsid w:val="64A5CE23"/>
    <w:rsid w:val="64E46B88"/>
    <w:rsid w:val="65CC5F92"/>
    <w:rsid w:val="67D8FABA"/>
    <w:rsid w:val="68AC5E8B"/>
    <w:rsid w:val="69512584"/>
    <w:rsid w:val="696A28E3"/>
    <w:rsid w:val="6C91884A"/>
    <w:rsid w:val="6CF3E4DD"/>
    <w:rsid w:val="6D3460AB"/>
    <w:rsid w:val="6E31435F"/>
    <w:rsid w:val="6EB386EF"/>
    <w:rsid w:val="6F8BA382"/>
    <w:rsid w:val="704ADC61"/>
    <w:rsid w:val="70D63A98"/>
    <w:rsid w:val="71D47A57"/>
    <w:rsid w:val="743C7AAD"/>
    <w:rsid w:val="7497ADA6"/>
    <w:rsid w:val="74A54355"/>
    <w:rsid w:val="74FE5B27"/>
    <w:rsid w:val="75445AC0"/>
    <w:rsid w:val="76BB7381"/>
    <w:rsid w:val="7730C6F4"/>
    <w:rsid w:val="7892FDCB"/>
    <w:rsid w:val="79C4BFCF"/>
    <w:rsid w:val="79EBA132"/>
    <w:rsid w:val="79F2A1AA"/>
    <w:rsid w:val="7C593A8F"/>
    <w:rsid w:val="7CB84E7C"/>
    <w:rsid w:val="7CFE1BD8"/>
    <w:rsid w:val="7E9AE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8EE00"/>
  <w15:chartTrackingRefBased/>
  <w15:docId w15:val="{2874F5E5-D219-4091-802B-31A7AAAB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14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67DF7"/>
    <w:pPr>
      <w:keepNext/>
      <w:keepLines/>
      <w:spacing w:before="600" w:after="0" w:line="480" w:lineRule="auto"/>
      <w:ind w:left="5904" w:hanging="5904"/>
      <w:outlineLvl w:val="0"/>
    </w:pPr>
    <w:rPr>
      <w:rFonts w:eastAsia="Times New Roman" w:cstheme="majorBidi"/>
      <w:b/>
      <w:bCs/>
      <w:caps/>
      <w:sz w:val="28"/>
      <w:szCs w:val="28"/>
      <w:lang w:val="en-US" w:eastAsia="en-IN" w:bidi="ta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04FD"/>
    <w:pPr>
      <w:keepNext/>
      <w:keepLines/>
      <w:numPr>
        <w:ilvl w:val="1"/>
        <w:numId w:val="6"/>
      </w:numPr>
      <w:spacing w:before="240" w:after="240" w:line="360" w:lineRule="auto"/>
      <w:ind w:left="680" w:hanging="680"/>
      <w:outlineLvl w:val="1"/>
    </w:pPr>
    <w:rPr>
      <w:rFonts w:eastAsia="Times New Roman" w:cstheme="majorBidi"/>
      <w:b/>
      <w:bCs/>
      <w:caps/>
      <w:szCs w:val="26"/>
      <w:lang w:val="en-US" w:eastAsia="en-IN" w:bidi="ta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32284"/>
    <w:pPr>
      <w:keepNext/>
      <w:keepLines/>
      <w:numPr>
        <w:ilvl w:val="2"/>
        <w:numId w:val="6"/>
      </w:numPr>
      <w:spacing w:before="120" w:after="240" w:line="360" w:lineRule="auto"/>
      <w:ind w:left="851" w:hanging="851"/>
      <w:outlineLvl w:val="2"/>
    </w:pPr>
    <w:rPr>
      <w:rFonts w:eastAsiaTheme="majorEastAsia" w:cstheme="majorBidi"/>
      <w:b/>
      <w:bCs/>
      <w:szCs w:val="26"/>
      <w:lang w:val="en-US" w:eastAsia="en-IN" w:bidi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2B3A"/>
    <w:pPr>
      <w:keepNext/>
      <w:keepLines/>
      <w:spacing w:before="120" w:after="240" w:line="360" w:lineRule="auto"/>
      <w:outlineLvl w:val="3"/>
    </w:pPr>
    <w:rPr>
      <w:rFonts w:eastAsiaTheme="majorEastAsia" w:cstheme="majorBidi"/>
      <w:b/>
      <w:bCs/>
      <w:iCs/>
      <w:szCs w:val="26"/>
      <w:lang w:val="en-US" w:bidi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2418B"/>
    <w:pPr>
      <w:keepNext/>
      <w:keepLines/>
      <w:numPr>
        <w:ilvl w:val="4"/>
        <w:numId w:val="3"/>
      </w:numPr>
      <w:spacing w:before="360" w:after="200" w:line="360" w:lineRule="auto"/>
      <w:outlineLvl w:val="4"/>
    </w:pPr>
    <w:rPr>
      <w:rFonts w:eastAsiaTheme="majorEastAsia" w:cstheme="majorBidi"/>
      <w:b/>
      <w:szCs w:val="26"/>
      <w:lang w:val="en-US" w:bidi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C0560"/>
    <w:pPr>
      <w:keepNext/>
      <w:keepLines/>
      <w:numPr>
        <w:ilvl w:val="5"/>
        <w:numId w:val="3"/>
      </w:numPr>
      <w:spacing w:before="360" w:after="200" w:line="360" w:lineRule="auto"/>
      <w:outlineLvl w:val="5"/>
    </w:pPr>
    <w:rPr>
      <w:rFonts w:eastAsiaTheme="majorEastAsia" w:cstheme="majorBidi"/>
      <w:b/>
      <w:iCs/>
      <w:sz w:val="26"/>
      <w:szCs w:val="26"/>
      <w:lang w:val="en-US" w:bidi="en-US"/>
    </w:rPr>
  </w:style>
  <w:style w:type="paragraph" w:styleId="Heading7">
    <w:name w:val="heading 7"/>
    <w:basedOn w:val="Normal"/>
    <w:next w:val="Normal"/>
    <w:link w:val="Heading7Char"/>
    <w:unhideWhenUsed/>
    <w:qFormat/>
    <w:rsid w:val="004C0560"/>
    <w:pPr>
      <w:keepNext/>
      <w:keepLines/>
      <w:tabs>
        <w:tab w:val="num" w:pos="7200"/>
      </w:tabs>
      <w:spacing w:before="360" w:after="200" w:line="360" w:lineRule="auto"/>
      <w:ind w:left="1138" w:hanging="1138"/>
      <w:outlineLvl w:val="6"/>
    </w:pPr>
    <w:rPr>
      <w:rFonts w:eastAsiaTheme="majorEastAsia" w:cstheme="majorBidi"/>
      <w:b/>
      <w:iCs/>
      <w:sz w:val="26"/>
      <w:szCs w:val="26"/>
      <w:lang w:val="en-US" w:bidi="en-US"/>
    </w:rPr>
  </w:style>
  <w:style w:type="paragraph" w:styleId="Heading8">
    <w:name w:val="heading 8"/>
    <w:basedOn w:val="Normal"/>
    <w:next w:val="Normal"/>
    <w:link w:val="Heading8Char"/>
    <w:unhideWhenUsed/>
    <w:qFormat/>
    <w:rsid w:val="004C0560"/>
    <w:pPr>
      <w:keepNext/>
      <w:keepLines/>
      <w:spacing w:before="360" w:after="200" w:line="360" w:lineRule="auto"/>
      <w:ind w:left="1138" w:hanging="1138"/>
      <w:outlineLvl w:val="7"/>
    </w:pPr>
    <w:rPr>
      <w:rFonts w:eastAsiaTheme="majorEastAsia" w:cstheme="majorBidi"/>
      <w:b/>
      <w:sz w:val="26"/>
      <w:szCs w:val="20"/>
      <w:lang w:val="en-US" w:bidi="en-US"/>
    </w:rPr>
  </w:style>
  <w:style w:type="paragraph" w:styleId="Heading9">
    <w:name w:val="heading 9"/>
    <w:basedOn w:val="Normal"/>
    <w:next w:val="Normal"/>
    <w:link w:val="Heading9Char"/>
    <w:qFormat/>
    <w:rsid w:val="004C0560"/>
    <w:pPr>
      <w:keepNext/>
      <w:keepLines/>
      <w:spacing w:before="360" w:after="200" w:line="360" w:lineRule="auto"/>
      <w:ind w:left="1138" w:hanging="1138"/>
      <w:outlineLvl w:val="8"/>
    </w:pPr>
    <w:rPr>
      <w:rFonts w:eastAsiaTheme="majorEastAsia" w:cstheme="majorBidi"/>
      <w:b/>
      <w:iCs/>
      <w:sz w:val="26"/>
      <w:szCs w:val="20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DF7"/>
    <w:rPr>
      <w:rFonts w:ascii="Times New Roman" w:eastAsia="Times New Roman" w:hAnsi="Times New Roman" w:cstheme="majorBidi"/>
      <w:b/>
      <w:bCs/>
      <w:caps/>
      <w:sz w:val="28"/>
      <w:szCs w:val="28"/>
      <w:lang w:val="en-US" w:eastAsia="en-IN" w:bidi="ta-IN"/>
    </w:rPr>
  </w:style>
  <w:style w:type="paragraph" w:customStyle="1" w:styleId="Heading1ChptrHead">
    <w:name w:val="Heading 1_Chptr Head"/>
    <w:basedOn w:val="Normal"/>
    <w:qFormat/>
    <w:rsid w:val="00062B3A"/>
    <w:pPr>
      <w:widowControl w:val="0"/>
      <w:overflowPunct w:val="0"/>
      <w:autoSpaceDE w:val="0"/>
      <w:autoSpaceDN w:val="0"/>
      <w:adjustRightInd w:val="0"/>
      <w:spacing w:after="480" w:line="360" w:lineRule="auto"/>
      <w:ind w:left="1800" w:right="720" w:hanging="1080"/>
      <w:contextualSpacing/>
      <w:jc w:val="center"/>
    </w:pPr>
    <w:rPr>
      <w:rFonts w:eastAsiaTheme="minorEastAsia" w:cs="Times New Roman"/>
      <w:b/>
      <w:bCs/>
      <w:caps/>
      <w:sz w:val="28"/>
      <w:szCs w:val="32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9E04FD"/>
    <w:rPr>
      <w:rFonts w:ascii="Times New Roman" w:eastAsia="Times New Roman" w:hAnsi="Times New Roman" w:cstheme="majorBidi"/>
      <w:b/>
      <w:bCs/>
      <w:caps/>
      <w:sz w:val="24"/>
      <w:szCs w:val="26"/>
      <w:lang w:val="en-US"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832284"/>
    <w:rPr>
      <w:rFonts w:ascii="Times New Roman" w:eastAsiaTheme="majorEastAsia" w:hAnsi="Times New Roman" w:cstheme="majorBidi"/>
      <w:b/>
      <w:bCs/>
      <w:sz w:val="24"/>
      <w:szCs w:val="26"/>
      <w:lang w:val="en-US" w:eastAsia="en-IN"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062B3A"/>
    <w:rPr>
      <w:rFonts w:ascii="Times New Roman" w:eastAsiaTheme="majorEastAsia" w:hAnsi="Times New Roman" w:cstheme="majorBidi"/>
      <w:b/>
      <w:bCs/>
      <w:iCs/>
      <w:sz w:val="24"/>
      <w:szCs w:val="26"/>
      <w:lang w:val="en-US" w:bidi="en-US"/>
    </w:rPr>
  </w:style>
  <w:style w:type="character" w:customStyle="1" w:styleId="Heading5Char">
    <w:name w:val="Heading 5 Char"/>
    <w:basedOn w:val="DefaultParagraphFont"/>
    <w:link w:val="Heading5"/>
    <w:uiPriority w:val="9"/>
    <w:rsid w:val="0032418B"/>
    <w:rPr>
      <w:rFonts w:ascii="Times New Roman" w:eastAsiaTheme="majorEastAsia" w:hAnsi="Times New Roman" w:cstheme="majorBidi"/>
      <w:b/>
      <w:sz w:val="24"/>
      <w:szCs w:val="26"/>
      <w:lang w:val="en-US" w:bidi="en-US"/>
    </w:rPr>
  </w:style>
  <w:style w:type="character" w:customStyle="1" w:styleId="Heading6Char">
    <w:name w:val="Heading 6 Char"/>
    <w:basedOn w:val="DefaultParagraphFont"/>
    <w:link w:val="Heading6"/>
    <w:uiPriority w:val="9"/>
    <w:rsid w:val="004C0560"/>
    <w:rPr>
      <w:rFonts w:ascii="Times New Roman" w:eastAsiaTheme="majorEastAsia" w:hAnsi="Times New Roman" w:cstheme="majorBidi"/>
      <w:b/>
      <w:iCs/>
      <w:sz w:val="26"/>
      <w:szCs w:val="26"/>
      <w:lang w:val="en-US" w:bidi="en-US"/>
    </w:rPr>
  </w:style>
  <w:style w:type="character" w:customStyle="1" w:styleId="Heading7Char">
    <w:name w:val="Heading 7 Char"/>
    <w:basedOn w:val="DefaultParagraphFont"/>
    <w:link w:val="Heading7"/>
    <w:rsid w:val="004C0560"/>
    <w:rPr>
      <w:rFonts w:ascii="Times New Roman" w:eastAsiaTheme="majorEastAsia" w:hAnsi="Times New Roman" w:cstheme="majorBidi"/>
      <w:b/>
      <w:iCs/>
      <w:sz w:val="26"/>
      <w:szCs w:val="26"/>
      <w:lang w:val="en-US" w:bidi="en-US"/>
    </w:rPr>
  </w:style>
  <w:style w:type="character" w:customStyle="1" w:styleId="Heading8Char">
    <w:name w:val="Heading 8 Char"/>
    <w:basedOn w:val="DefaultParagraphFont"/>
    <w:link w:val="Heading8"/>
    <w:rsid w:val="004C0560"/>
    <w:rPr>
      <w:rFonts w:ascii="Times New Roman" w:eastAsiaTheme="majorEastAsia" w:hAnsi="Times New Roman" w:cstheme="majorBidi"/>
      <w:b/>
      <w:sz w:val="26"/>
      <w:szCs w:val="20"/>
      <w:lang w:val="en-US" w:bidi="en-US"/>
    </w:rPr>
  </w:style>
  <w:style w:type="character" w:customStyle="1" w:styleId="Heading9Char">
    <w:name w:val="Heading 9 Char"/>
    <w:basedOn w:val="DefaultParagraphFont"/>
    <w:link w:val="Heading9"/>
    <w:rsid w:val="004C0560"/>
    <w:rPr>
      <w:rFonts w:ascii="Times New Roman" w:eastAsiaTheme="majorEastAsia" w:hAnsi="Times New Roman" w:cstheme="majorBidi"/>
      <w:b/>
      <w:iCs/>
      <w:sz w:val="26"/>
      <w:szCs w:val="20"/>
      <w:lang w:val="en-US" w:bidi="en-US"/>
    </w:rPr>
  </w:style>
  <w:style w:type="paragraph" w:customStyle="1" w:styleId="KSRCTAbbrevatnCntnt">
    <w:name w:val="KSRCT_Abbrevatn_Cntnt"/>
    <w:basedOn w:val="Normal"/>
    <w:link w:val="KSRCTAbbrevatnCntntChar"/>
    <w:qFormat/>
    <w:rsid w:val="00257D9D"/>
    <w:pPr>
      <w:spacing w:after="200" w:line="276" w:lineRule="auto"/>
    </w:pPr>
    <w:rPr>
      <w:rFonts w:eastAsiaTheme="minorEastAsia" w:cs="Times New Roman"/>
      <w:bCs/>
      <w:sz w:val="26"/>
      <w:szCs w:val="26"/>
      <w:lang w:val="en-US" w:bidi="en-US"/>
    </w:rPr>
  </w:style>
  <w:style w:type="character" w:customStyle="1" w:styleId="KSRCTAbbrevatnCntntChar">
    <w:name w:val="KSRCT_Abbrevatn_Cntnt Char"/>
    <w:basedOn w:val="DefaultParagraphFont"/>
    <w:link w:val="KSRCTAbbrevatnCntnt"/>
    <w:rsid w:val="00257D9D"/>
    <w:rPr>
      <w:rFonts w:ascii="Times New Roman" w:eastAsiaTheme="minorEastAsia" w:hAnsi="Times New Roman" w:cs="Times New Roman"/>
      <w:bCs/>
      <w:sz w:val="26"/>
      <w:szCs w:val="26"/>
      <w:lang w:val="en-US" w:bidi="en-US"/>
    </w:rPr>
  </w:style>
  <w:style w:type="paragraph" w:customStyle="1" w:styleId="KSRCTAbstractCntnt">
    <w:name w:val="KSRCT_Abstract_Cntnt"/>
    <w:basedOn w:val="Normal"/>
    <w:link w:val="KSRCTAbstractCntntChar"/>
    <w:qFormat/>
    <w:rsid w:val="009B339C"/>
    <w:pPr>
      <w:spacing w:after="240" w:line="360" w:lineRule="auto"/>
      <w:ind w:firstLine="794"/>
      <w:jc w:val="both"/>
    </w:pPr>
    <w:rPr>
      <w:rFonts w:eastAsiaTheme="minorEastAsia" w:cs="Times New Roman"/>
      <w:sz w:val="26"/>
      <w:szCs w:val="28"/>
      <w:lang w:val="en-GB" w:bidi="en-US"/>
    </w:rPr>
  </w:style>
  <w:style w:type="character" w:customStyle="1" w:styleId="KSRCTAbstractCntntChar">
    <w:name w:val="KSRCT_Abstract_Cntnt Char"/>
    <w:basedOn w:val="DefaultParagraphFont"/>
    <w:link w:val="KSRCTAbstractCntnt"/>
    <w:rsid w:val="009B339C"/>
    <w:rPr>
      <w:rFonts w:ascii="Times New Roman" w:eastAsiaTheme="minorEastAsia" w:hAnsi="Times New Roman" w:cs="Times New Roman"/>
      <w:sz w:val="26"/>
      <w:szCs w:val="28"/>
      <w:lang w:val="en-GB" w:bidi="en-US"/>
    </w:rPr>
  </w:style>
  <w:style w:type="paragraph" w:customStyle="1" w:styleId="KSRCTProjectHead">
    <w:name w:val="KSRCT_Project_Head"/>
    <w:basedOn w:val="Normal"/>
    <w:link w:val="KSRCTProjectHeadChar"/>
    <w:qFormat/>
    <w:rsid w:val="006E7E99"/>
    <w:pPr>
      <w:spacing w:after="0" w:line="240" w:lineRule="auto"/>
      <w:jc w:val="center"/>
    </w:pPr>
    <w:rPr>
      <w:rFonts w:eastAsiaTheme="minorEastAsia"/>
      <w:b/>
      <w:caps/>
      <w:sz w:val="36"/>
      <w:szCs w:val="26"/>
      <w:lang w:val="en-US" w:bidi="en-US"/>
    </w:rPr>
  </w:style>
  <w:style w:type="character" w:customStyle="1" w:styleId="KSRCTProjectHeadChar">
    <w:name w:val="KSRCT_Project_Head Char"/>
    <w:basedOn w:val="DefaultParagraphFont"/>
    <w:link w:val="KSRCTProjectHead"/>
    <w:rsid w:val="006E7E99"/>
    <w:rPr>
      <w:rFonts w:ascii="Times New Roman" w:eastAsiaTheme="minorEastAsia" w:hAnsi="Times New Roman"/>
      <w:b/>
      <w:caps/>
      <w:sz w:val="36"/>
      <w:szCs w:val="26"/>
      <w:lang w:val="en-US" w:bidi="en-US"/>
    </w:rPr>
  </w:style>
  <w:style w:type="paragraph" w:customStyle="1" w:styleId="KSRCTAbstractHead">
    <w:name w:val="KSRCT_Abstract_Head"/>
    <w:basedOn w:val="KSRCTProjectHead"/>
    <w:qFormat/>
    <w:rsid w:val="006754B3"/>
    <w:pPr>
      <w:spacing w:before="120" w:after="240" w:line="480" w:lineRule="auto"/>
    </w:pPr>
    <w:rPr>
      <w:sz w:val="32"/>
    </w:rPr>
  </w:style>
  <w:style w:type="paragraph" w:customStyle="1" w:styleId="KSRCTFrontCntnt">
    <w:name w:val="KSRCT_Front_Cntnt"/>
    <w:basedOn w:val="KSRCTAbstractCntnt"/>
    <w:qFormat/>
    <w:rsid w:val="00257D9D"/>
  </w:style>
  <w:style w:type="paragraph" w:customStyle="1" w:styleId="KSRCTAckTitle">
    <w:name w:val="KSRCT_Ack_Title"/>
    <w:basedOn w:val="Normal"/>
    <w:next w:val="Normal"/>
    <w:link w:val="KSRCTAckTitleChar"/>
    <w:qFormat/>
    <w:rsid w:val="00257D9D"/>
    <w:pPr>
      <w:spacing w:after="0" w:line="360" w:lineRule="auto"/>
      <w:ind w:firstLine="720"/>
      <w:jc w:val="center"/>
    </w:pPr>
    <w:rPr>
      <w:rFonts w:eastAsiaTheme="minorEastAsia" w:cs="Times New Roman"/>
      <w:b/>
      <w:bCs/>
      <w:caps/>
      <w:sz w:val="28"/>
      <w:szCs w:val="26"/>
      <w:lang w:val="en-GB" w:bidi="en-US"/>
    </w:rPr>
  </w:style>
  <w:style w:type="character" w:customStyle="1" w:styleId="KSRCTAckTitleChar">
    <w:name w:val="KSRCT_Ack_Title Char"/>
    <w:basedOn w:val="DefaultParagraphFont"/>
    <w:link w:val="KSRCTAckTitle"/>
    <w:rsid w:val="00257D9D"/>
    <w:rPr>
      <w:rFonts w:ascii="Times New Roman" w:eastAsiaTheme="minorEastAsia" w:hAnsi="Times New Roman" w:cs="Times New Roman"/>
      <w:b/>
      <w:bCs/>
      <w:caps/>
      <w:sz w:val="28"/>
      <w:szCs w:val="26"/>
      <w:lang w:val="en-GB" w:bidi="en-US"/>
    </w:rPr>
  </w:style>
  <w:style w:type="paragraph" w:customStyle="1" w:styleId="KSRCTBonafideHead">
    <w:name w:val="KSRCT_Bonafide_Head"/>
    <w:basedOn w:val="Normal"/>
    <w:qFormat/>
    <w:rsid w:val="00257D9D"/>
    <w:pPr>
      <w:spacing w:after="200" w:line="276" w:lineRule="auto"/>
      <w:jc w:val="center"/>
    </w:pPr>
    <w:rPr>
      <w:rFonts w:eastAsiaTheme="minorEastAsia"/>
      <w:b/>
      <w:caps/>
      <w:sz w:val="32"/>
      <w:szCs w:val="26"/>
      <w:lang w:val="en-US" w:bidi="en-US"/>
    </w:rPr>
  </w:style>
  <w:style w:type="paragraph" w:customStyle="1" w:styleId="KSRCTBonafideProjTitle">
    <w:name w:val="KSRCT_Bonafide_Proj. Title"/>
    <w:basedOn w:val="Normal"/>
    <w:link w:val="KSRCTBonafideProjTitleChar"/>
    <w:qFormat/>
    <w:rsid w:val="00257D9D"/>
    <w:pPr>
      <w:spacing w:after="200" w:line="480" w:lineRule="auto"/>
      <w:ind w:firstLine="720"/>
      <w:jc w:val="both"/>
    </w:pPr>
    <w:rPr>
      <w:rFonts w:eastAsiaTheme="minorEastAsia" w:cs="Times New Roman"/>
      <w:b/>
      <w:caps/>
      <w:sz w:val="26"/>
      <w:szCs w:val="26"/>
      <w:lang w:val="en-GB" w:bidi="en-US"/>
    </w:rPr>
  </w:style>
  <w:style w:type="character" w:customStyle="1" w:styleId="KSRCTBonafideProjTitleChar">
    <w:name w:val="KSRCT_Bonafide_Proj. Title Char"/>
    <w:basedOn w:val="DefaultParagraphFont"/>
    <w:link w:val="KSRCTBonafideProjTitle"/>
    <w:rsid w:val="00257D9D"/>
    <w:rPr>
      <w:rFonts w:ascii="Times New Roman" w:eastAsiaTheme="minorEastAsia" w:hAnsi="Times New Roman" w:cs="Times New Roman"/>
      <w:b/>
      <w:caps/>
      <w:sz w:val="26"/>
      <w:szCs w:val="26"/>
      <w:lang w:val="en-GB" w:bidi="en-US"/>
    </w:rPr>
  </w:style>
  <w:style w:type="paragraph" w:customStyle="1" w:styleId="KSRCTCertificate">
    <w:name w:val="KSRCT_Certificate"/>
    <w:basedOn w:val="Normal"/>
    <w:qFormat/>
    <w:rsid w:val="00257D9D"/>
    <w:pPr>
      <w:spacing w:after="200" w:line="360" w:lineRule="auto"/>
      <w:jc w:val="center"/>
    </w:pPr>
    <w:rPr>
      <w:rFonts w:eastAsiaTheme="minorEastAsia"/>
      <w:b/>
      <w:caps/>
      <w:sz w:val="28"/>
      <w:szCs w:val="26"/>
      <w:lang w:val="en-US" w:bidi="en-US"/>
    </w:rPr>
  </w:style>
  <w:style w:type="paragraph" w:customStyle="1" w:styleId="KSRCTCertificateSignee">
    <w:name w:val="KSRCT_Certificate_Signee"/>
    <w:basedOn w:val="Normal"/>
    <w:qFormat/>
    <w:rsid w:val="00257D9D"/>
    <w:pPr>
      <w:spacing w:after="200" w:line="276" w:lineRule="auto"/>
      <w:jc w:val="both"/>
    </w:pPr>
    <w:rPr>
      <w:rFonts w:eastAsiaTheme="minorEastAsia"/>
      <w:sz w:val="28"/>
      <w:szCs w:val="26"/>
      <w:lang w:val="en-US" w:bidi="en-US"/>
    </w:rPr>
  </w:style>
  <w:style w:type="paragraph" w:customStyle="1" w:styleId="KSRChapterCntnt">
    <w:name w:val="KSR_Chapter_Cntnt"/>
    <w:basedOn w:val="KSRCTAbstractCntnt"/>
    <w:link w:val="KSRChapterCntntChar"/>
    <w:qFormat/>
    <w:rsid w:val="00062B3A"/>
    <w:pPr>
      <w:spacing w:before="60" w:after="120"/>
      <w:ind w:firstLine="792"/>
    </w:pPr>
    <w:rPr>
      <w:sz w:val="24"/>
    </w:rPr>
  </w:style>
  <w:style w:type="character" w:customStyle="1" w:styleId="KSRChapterCntntChar">
    <w:name w:val="KSR_Chapter_Cntnt Char"/>
    <w:basedOn w:val="KSRCTAbstractCntntChar"/>
    <w:link w:val="KSRChapterCntnt"/>
    <w:rsid w:val="00062B3A"/>
    <w:rPr>
      <w:rFonts w:ascii="Times New Roman" w:eastAsiaTheme="minorEastAsia" w:hAnsi="Times New Roman" w:cs="Times New Roman"/>
      <w:sz w:val="24"/>
      <w:szCs w:val="28"/>
      <w:lang w:val="en-GB" w:bidi="en-US"/>
    </w:rPr>
  </w:style>
  <w:style w:type="paragraph" w:customStyle="1" w:styleId="KSRCTFrontPageBold">
    <w:name w:val="KSRCT_Front Page_Bold"/>
    <w:basedOn w:val="Normal"/>
    <w:qFormat/>
    <w:rsid w:val="00257D9D"/>
    <w:pPr>
      <w:spacing w:after="200" w:line="276" w:lineRule="auto"/>
      <w:jc w:val="center"/>
    </w:pPr>
    <w:rPr>
      <w:rFonts w:eastAsiaTheme="minorEastAsia"/>
      <w:b/>
      <w:caps/>
      <w:sz w:val="32"/>
      <w:szCs w:val="26"/>
      <w:lang w:val="en-US" w:bidi="en-US"/>
    </w:rPr>
  </w:style>
  <w:style w:type="paragraph" w:customStyle="1" w:styleId="KSRCTFrontPageItalics">
    <w:name w:val="KSRCT_Front Page_Italics"/>
    <w:basedOn w:val="Normal"/>
    <w:qFormat/>
    <w:rsid w:val="00257D9D"/>
    <w:pPr>
      <w:spacing w:after="200" w:line="276" w:lineRule="auto"/>
      <w:jc w:val="center"/>
    </w:pPr>
    <w:rPr>
      <w:rFonts w:eastAsiaTheme="minorEastAsia"/>
      <w:b/>
      <w:i/>
      <w:sz w:val="28"/>
      <w:szCs w:val="26"/>
      <w:lang w:val="en-US" w:bidi="en-US"/>
    </w:rPr>
  </w:style>
  <w:style w:type="numbering" w:customStyle="1" w:styleId="KSRCTNumberings">
    <w:name w:val="KSRCT_Numberings"/>
    <w:uiPriority w:val="99"/>
    <w:rsid w:val="007F511E"/>
    <w:pPr>
      <w:numPr>
        <w:numId w:val="18"/>
      </w:numPr>
    </w:pPr>
  </w:style>
  <w:style w:type="paragraph" w:customStyle="1" w:styleId="KSRCTNumbering">
    <w:name w:val="KSRCT_Numbering"/>
    <w:basedOn w:val="Normal"/>
    <w:link w:val="KSRCTNumberingChar"/>
    <w:qFormat/>
    <w:rsid w:val="00824C97"/>
    <w:pPr>
      <w:widowControl w:val="0"/>
      <w:numPr>
        <w:numId w:val="7"/>
      </w:numPr>
      <w:tabs>
        <w:tab w:val="left" w:pos="864"/>
      </w:tabs>
      <w:overflowPunct w:val="0"/>
      <w:autoSpaceDE w:val="0"/>
      <w:autoSpaceDN w:val="0"/>
      <w:adjustRightInd w:val="0"/>
      <w:spacing w:after="0" w:line="360" w:lineRule="auto"/>
      <w:ind w:right="14"/>
      <w:jc w:val="both"/>
    </w:pPr>
    <w:rPr>
      <w:rFonts w:eastAsiaTheme="minorEastAsia" w:cs="Times New Roman"/>
      <w:szCs w:val="26"/>
      <w:lang w:val="en-US" w:bidi="en-US"/>
    </w:rPr>
  </w:style>
  <w:style w:type="character" w:customStyle="1" w:styleId="KSRCTNumberingChar">
    <w:name w:val="KSRCT_Numbering Char"/>
    <w:basedOn w:val="DefaultParagraphFont"/>
    <w:link w:val="KSRCTNumbering"/>
    <w:rsid w:val="00BE4FE2"/>
    <w:rPr>
      <w:rFonts w:ascii="Times New Roman" w:eastAsiaTheme="minorEastAsia" w:hAnsi="Times New Roman" w:cs="Times New Roman"/>
      <w:sz w:val="24"/>
      <w:szCs w:val="26"/>
      <w:lang w:val="en-US" w:bidi="en-US"/>
    </w:rPr>
  </w:style>
  <w:style w:type="paragraph" w:styleId="ListParagraph">
    <w:name w:val="List Paragraph"/>
    <w:basedOn w:val="Normal"/>
    <w:uiPriority w:val="34"/>
    <w:semiHidden/>
    <w:qFormat/>
    <w:rsid w:val="00257D9D"/>
    <w:pPr>
      <w:ind w:left="720"/>
      <w:contextualSpacing/>
    </w:pPr>
  </w:style>
  <w:style w:type="paragraph" w:customStyle="1" w:styleId="KSRCTRefCntnt">
    <w:name w:val="KSRCT_Ref_Cntnt"/>
    <w:basedOn w:val="ListParagraph"/>
    <w:link w:val="KSRCTRefCntntChar"/>
    <w:qFormat/>
    <w:rsid w:val="0050614E"/>
    <w:pPr>
      <w:numPr>
        <w:numId w:val="1"/>
      </w:numPr>
      <w:spacing w:after="240" w:line="240" w:lineRule="auto"/>
      <w:ind w:left="357" w:hanging="357"/>
      <w:contextualSpacing w:val="0"/>
      <w:jc w:val="both"/>
    </w:pPr>
    <w:rPr>
      <w:rFonts w:eastAsiaTheme="minorEastAsia"/>
      <w:szCs w:val="26"/>
      <w:lang w:val="en-US" w:bidi="en-US"/>
    </w:rPr>
  </w:style>
  <w:style w:type="character" w:customStyle="1" w:styleId="KSRCTRefCntntChar">
    <w:name w:val="KSRCT_Ref_Cntnt Char"/>
    <w:basedOn w:val="DefaultParagraphFont"/>
    <w:link w:val="KSRCTRefCntnt"/>
    <w:rsid w:val="0050614E"/>
    <w:rPr>
      <w:rFonts w:ascii="Times New Roman" w:eastAsiaTheme="minorEastAsia" w:hAnsi="Times New Roman"/>
      <w:sz w:val="24"/>
      <w:szCs w:val="26"/>
      <w:lang w:val="en-US" w:bidi="en-US"/>
    </w:rPr>
  </w:style>
  <w:style w:type="paragraph" w:customStyle="1" w:styleId="KSRCTRefHead">
    <w:name w:val="KSRCT_Ref_Head"/>
    <w:basedOn w:val="Normal"/>
    <w:next w:val="Normal"/>
    <w:qFormat/>
    <w:rsid w:val="009D525C"/>
    <w:pPr>
      <w:spacing w:before="120" w:after="360" w:line="360" w:lineRule="auto"/>
      <w:jc w:val="center"/>
    </w:pPr>
    <w:rPr>
      <w:rFonts w:eastAsiaTheme="minorEastAsia"/>
      <w:b/>
      <w:sz w:val="28"/>
      <w:szCs w:val="26"/>
      <w:lang w:val="en-US" w:bidi="en-US"/>
    </w:rPr>
  </w:style>
  <w:style w:type="paragraph" w:customStyle="1" w:styleId="KSRCTSupervisorDetails">
    <w:name w:val="KSRCT_Supervisor_Details"/>
    <w:basedOn w:val="Normal"/>
    <w:qFormat/>
    <w:rsid w:val="00257D9D"/>
    <w:pPr>
      <w:spacing w:after="200" w:line="276" w:lineRule="auto"/>
      <w:jc w:val="both"/>
    </w:pPr>
    <w:rPr>
      <w:rFonts w:eastAsiaTheme="minorEastAsia"/>
      <w:sz w:val="28"/>
      <w:szCs w:val="26"/>
      <w:lang w:val="en-US" w:bidi="en-US"/>
    </w:rPr>
  </w:style>
  <w:style w:type="paragraph" w:customStyle="1" w:styleId="KSRCTTableofCntnt">
    <w:name w:val="KSRCT_Table_of_Cntnt"/>
    <w:basedOn w:val="Normal"/>
    <w:next w:val="Normal"/>
    <w:link w:val="KSRCTTableofCntntChar"/>
    <w:qFormat/>
    <w:rsid w:val="00257D9D"/>
    <w:pPr>
      <w:spacing w:after="200" w:line="276" w:lineRule="auto"/>
      <w:jc w:val="both"/>
    </w:pPr>
    <w:rPr>
      <w:rFonts w:eastAsiaTheme="minorEastAsia" w:cs="Times New Roman"/>
      <w:b/>
      <w:bCs/>
      <w:szCs w:val="24"/>
      <w:lang w:val="en-GB" w:bidi="en-US"/>
    </w:rPr>
  </w:style>
  <w:style w:type="character" w:customStyle="1" w:styleId="KSRCTTableofCntntChar">
    <w:name w:val="KSRCT_Table_of_Cntnt Char"/>
    <w:basedOn w:val="DefaultParagraphFont"/>
    <w:link w:val="KSRCTTableofCntnt"/>
    <w:rsid w:val="00257D9D"/>
    <w:rPr>
      <w:rFonts w:ascii="Times New Roman" w:eastAsiaTheme="minorEastAsia" w:hAnsi="Times New Roman" w:cs="Times New Roman"/>
      <w:b/>
      <w:bCs/>
      <w:sz w:val="24"/>
      <w:szCs w:val="24"/>
      <w:lang w:val="en-GB" w:bidi="en-US"/>
    </w:rPr>
  </w:style>
  <w:style w:type="paragraph" w:customStyle="1" w:styleId="KSRCTTFEAbbHead">
    <w:name w:val="KSRCT_TFE_Abb_Head"/>
    <w:basedOn w:val="Normal"/>
    <w:link w:val="KSRCTTFEAbbHeadChar"/>
    <w:qFormat/>
    <w:rsid w:val="00257D9D"/>
    <w:pPr>
      <w:spacing w:after="200" w:line="276" w:lineRule="auto"/>
      <w:jc w:val="center"/>
    </w:pPr>
    <w:rPr>
      <w:rFonts w:eastAsiaTheme="minorEastAsia" w:cs="Times New Roman"/>
      <w:b/>
      <w:bCs/>
      <w:caps/>
      <w:sz w:val="28"/>
      <w:szCs w:val="28"/>
      <w:lang w:val="en-US" w:bidi="en-US"/>
    </w:rPr>
  </w:style>
  <w:style w:type="character" w:customStyle="1" w:styleId="KSRCTTFEAbbHeadChar">
    <w:name w:val="KSRCT_TFE_Abb_Head Char"/>
    <w:basedOn w:val="DefaultParagraphFont"/>
    <w:link w:val="KSRCTTFEAbbHead"/>
    <w:rsid w:val="00257D9D"/>
    <w:rPr>
      <w:rFonts w:ascii="Times New Roman" w:eastAsiaTheme="minorEastAsia" w:hAnsi="Times New Roman" w:cs="Times New Roman"/>
      <w:b/>
      <w:bCs/>
      <w:caps/>
      <w:sz w:val="28"/>
      <w:szCs w:val="28"/>
      <w:lang w:val="en-US" w:bidi="en-US"/>
    </w:rPr>
  </w:style>
  <w:style w:type="paragraph" w:customStyle="1" w:styleId="KSRCTTFEName">
    <w:name w:val="KSRCT_TFE_Name"/>
    <w:basedOn w:val="Normal"/>
    <w:link w:val="KSRCTTFENameChar"/>
    <w:qFormat/>
    <w:rsid w:val="00DB1CC3"/>
    <w:pPr>
      <w:framePr w:hSpace="187" w:wrap="around" w:vAnchor="text" w:hAnchor="margin" w:y="548"/>
      <w:spacing w:after="0" w:line="360" w:lineRule="auto"/>
      <w:jc w:val="both"/>
    </w:pPr>
    <w:rPr>
      <w:rFonts w:eastAsiaTheme="minorEastAsia" w:cs="Times New Roman"/>
      <w:bCs/>
      <w:szCs w:val="26"/>
      <w:lang w:val="en-GB" w:bidi="en-US"/>
    </w:rPr>
  </w:style>
  <w:style w:type="character" w:customStyle="1" w:styleId="KSRCTTFENameChar">
    <w:name w:val="KSRCT_TFE_Name Char"/>
    <w:basedOn w:val="DefaultParagraphFont"/>
    <w:link w:val="KSRCTTFEName"/>
    <w:rsid w:val="00DB1CC3"/>
    <w:rPr>
      <w:rFonts w:ascii="Times New Roman" w:eastAsiaTheme="minorEastAsia" w:hAnsi="Times New Roman" w:cs="Times New Roman"/>
      <w:bCs/>
      <w:sz w:val="24"/>
      <w:szCs w:val="26"/>
      <w:lang w:val="en-GB" w:bidi="en-US"/>
    </w:rPr>
  </w:style>
  <w:style w:type="paragraph" w:customStyle="1" w:styleId="KSRCTTFENum">
    <w:name w:val="KSRCT_TFE_Num."/>
    <w:basedOn w:val="Normal"/>
    <w:link w:val="KSRCTTFENumChar"/>
    <w:qFormat/>
    <w:rsid w:val="00796A30"/>
    <w:rPr>
      <w:lang w:bidi="en-US"/>
    </w:rPr>
  </w:style>
  <w:style w:type="character" w:customStyle="1" w:styleId="KSRCTTFENumChar">
    <w:name w:val="KSRCT_TFE_Num. Char"/>
    <w:basedOn w:val="DefaultParagraphFont"/>
    <w:link w:val="KSRCTTFENum"/>
    <w:rsid w:val="00257D9D"/>
    <w:rPr>
      <w:rFonts w:ascii="Times New Roman" w:hAnsi="Times New Roman"/>
      <w:sz w:val="24"/>
      <w:lang w:bidi="en-US"/>
    </w:rPr>
  </w:style>
  <w:style w:type="paragraph" w:customStyle="1" w:styleId="KSRCTTFEPageNum">
    <w:name w:val="KSRCT_TFE_Page Num."/>
    <w:basedOn w:val="Normal"/>
    <w:link w:val="KSRCTTFEPageNumChar"/>
    <w:qFormat/>
    <w:rsid w:val="00DB1CC3"/>
    <w:pPr>
      <w:framePr w:hSpace="187" w:wrap="around" w:vAnchor="text" w:hAnchor="margin" w:y="548"/>
      <w:spacing w:after="0" w:line="360" w:lineRule="auto"/>
      <w:jc w:val="center"/>
    </w:pPr>
    <w:rPr>
      <w:rFonts w:eastAsiaTheme="minorEastAsia" w:cs="Times New Roman"/>
      <w:b/>
      <w:bCs/>
      <w:szCs w:val="28"/>
      <w:lang w:val="en-GB" w:bidi="en-US"/>
    </w:rPr>
  </w:style>
  <w:style w:type="character" w:customStyle="1" w:styleId="KSRCTTFEPageNumChar">
    <w:name w:val="KSRCT_TFE_Page Num. Char"/>
    <w:basedOn w:val="DefaultParagraphFont"/>
    <w:link w:val="KSRCTTFEPageNum"/>
    <w:rsid w:val="00DB1CC3"/>
    <w:rPr>
      <w:rFonts w:ascii="Times New Roman" w:eastAsiaTheme="minorEastAsia" w:hAnsi="Times New Roman" w:cs="Times New Roman"/>
      <w:b/>
      <w:bCs/>
      <w:sz w:val="24"/>
      <w:szCs w:val="28"/>
      <w:lang w:val="en-GB" w:bidi="en-US"/>
    </w:rPr>
  </w:style>
  <w:style w:type="paragraph" w:styleId="TOC1">
    <w:name w:val="toc 1"/>
    <w:basedOn w:val="Normal"/>
    <w:next w:val="Normal"/>
    <w:autoRedefine/>
    <w:uiPriority w:val="39"/>
    <w:unhideWhenUsed/>
    <w:rsid w:val="00257D9D"/>
    <w:pPr>
      <w:tabs>
        <w:tab w:val="right" w:pos="8370"/>
      </w:tabs>
      <w:spacing w:before="120" w:after="0" w:line="360" w:lineRule="auto"/>
      <w:ind w:left="1224"/>
    </w:pPr>
    <w:rPr>
      <w:rFonts w:eastAsiaTheme="minorEastAsia"/>
      <w:b/>
      <w:sz w:val="26"/>
      <w:szCs w:val="26"/>
      <w:lang w:val="en-US" w:bidi="en-US"/>
    </w:rPr>
  </w:style>
  <w:style w:type="paragraph" w:styleId="TOC2">
    <w:name w:val="toc 2"/>
    <w:basedOn w:val="Normal"/>
    <w:next w:val="Normal"/>
    <w:autoRedefine/>
    <w:uiPriority w:val="39"/>
    <w:unhideWhenUsed/>
    <w:rsid w:val="00FF7488"/>
    <w:pPr>
      <w:tabs>
        <w:tab w:val="right" w:pos="8364"/>
      </w:tabs>
      <w:spacing w:before="120" w:after="0" w:line="360" w:lineRule="auto"/>
      <w:ind w:left="1224"/>
    </w:pPr>
    <w:rPr>
      <w:rFonts w:ascii="Times New Roman Bold" w:eastAsiaTheme="minorEastAsia" w:hAnsi="Times New Roman Bold"/>
      <w:b/>
      <w:sz w:val="26"/>
      <w:szCs w:val="26"/>
      <w:lang w:val="en-US" w:bidi="en-US"/>
    </w:rPr>
  </w:style>
  <w:style w:type="paragraph" w:styleId="TOC3">
    <w:name w:val="toc 3"/>
    <w:basedOn w:val="Normal"/>
    <w:next w:val="Normal"/>
    <w:autoRedefine/>
    <w:uiPriority w:val="39"/>
    <w:unhideWhenUsed/>
    <w:rsid w:val="00BD406B"/>
    <w:pPr>
      <w:numPr>
        <w:numId w:val="2"/>
      </w:numPr>
      <w:tabs>
        <w:tab w:val="right" w:pos="8370"/>
      </w:tabs>
      <w:spacing w:before="240" w:after="0" w:line="360" w:lineRule="auto"/>
      <w:ind w:right="288"/>
    </w:pPr>
    <w:rPr>
      <w:rFonts w:eastAsiaTheme="minorEastAsia"/>
      <w:b/>
      <w:caps/>
      <w:sz w:val="26"/>
      <w:szCs w:val="26"/>
      <w:lang w:val="en-US" w:bidi="en-US"/>
    </w:rPr>
  </w:style>
  <w:style w:type="paragraph" w:styleId="TOC4">
    <w:name w:val="toc 4"/>
    <w:basedOn w:val="Normal"/>
    <w:next w:val="Normal"/>
    <w:autoRedefine/>
    <w:uiPriority w:val="39"/>
    <w:unhideWhenUsed/>
    <w:rsid w:val="00257D9D"/>
    <w:pPr>
      <w:tabs>
        <w:tab w:val="left" w:pos="1800"/>
        <w:tab w:val="right" w:pos="8370"/>
      </w:tabs>
      <w:spacing w:after="0" w:line="360" w:lineRule="auto"/>
      <w:ind w:left="1800" w:hanging="576"/>
      <w:contextualSpacing/>
    </w:pPr>
    <w:rPr>
      <w:rFonts w:eastAsiaTheme="minorEastAsia"/>
      <w:caps/>
      <w:sz w:val="26"/>
      <w:szCs w:val="26"/>
      <w:lang w:val="en-US" w:bidi="en-US"/>
    </w:rPr>
  </w:style>
  <w:style w:type="paragraph" w:styleId="TOC5">
    <w:name w:val="toc 5"/>
    <w:basedOn w:val="Normal"/>
    <w:next w:val="Normal"/>
    <w:autoRedefine/>
    <w:uiPriority w:val="39"/>
    <w:unhideWhenUsed/>
    <w:rsid w:val="00257D9D"/>
    <w:pPr>
      <w:tabs>
        <w:tab w:val="left" w:pos="2160"/>
        <w:tab w:val="left" w:pos="3024"/>
        <w:tab w:val="right" w:pos="8370"/>
      </w:tabs>
      <w:spacing w:after="0" w:line="360" w:lineRule="auto"/>
      <w:ind w:left="2520" w:right="432" w:hanging="720"/>
      <w:contextualSpacing/>
      <w:outlineLvl w:val="4"/>
    </w:pPr>
    <w:rPr>
      <w:rFonts w:eastAsiaTheme="minorEastAsia"/>
      <w:sz w:val="26"/>
      <w:szCs w:val="26"/>
      <w:lang w:val="en-US" w:bidi="en-US"/>
    </w:rPr>
  </w:style>
  <w:style w:type="paragraph" w:styleId="TOC6">
    <w:name w:val="toc 6"/>
    <w:basedOn w:val="Normal"/>
    <w:next w:val="Normal"/>
    <w:autoRedefine/>
    <w:uiPriority w:val="39"/>
    <w:unhideWhenUsed/>
    <w:rsid w:val="00257D9D"/>
    <w:pPr>
      <w:tabs>
        <w:tab w:val="left" w:pos="3024"/>
        <w:tab w:val="left" w:pos="3456"/>
        <w:tab w:val="right" w:pos="8370"/>
      </w:tabs>
      <w:spacing w:after="0" w:line="360" w:lineRule="auto"/>
      <w:ind w:left="3384" w:hanging="864"/>
    </w:pPr>
    <w:rPr>
      <w:rFonts w:eastAsiaTheme="minorEastAsia"/>
      <w:sz w:val="26"/>
      <w:szCs w:val="26"/>
      <w:lang w:val="en-US" w:bidi="en-US"/>
    </w:rPr>
  </w:style>
  <w:style w:type="paragraph" w:styleId="TOC7">
    <w:name w:val="toc 7"/>
    <w:basedOn w:val="Normal"/>
    <w:next w:val="Normal"/>
    <w:autoRedefine/>
    <w:uiPriority w:val="39"/>
    <w:unhideWhenUsed/>
    <w:rsid w:val="00257D9D"/>
    <w:pPr>
      <w:tabs>
        <w:tab w:val="left" w:pos="4154"/>
        <w:tab w:val="left" w:pos="4968"/>
        <w:tab w:val="right" w:pos="8370"/>
      </w:tabs>
      <w:spacing w:after="0" w:line="360" w:lineRule="auto"/>
      <w:ind w:left="4410" w:hanging="1026"/>
    </w:pPr>
    <w:rPr>
      <w:rFonts w:eastAsiaTheme="minorEastAsia"/>
      <w:sz w:val="26"/>
      <w:szCs w:val="26"/>
      <w:lang w:val="en-US" w:bidi="en-US"/>
    </w:rPr>
  </w:style>
  <w:style w:type="paragraph" w:styleId="TOC8">
    <w:name w:val="toc 8"/>
    <w:basedOn w:val="Normal"/>
    <w:next w:val="Normal"/>
    <w:autoRedefine/>
    <w:uiPriority w:val="39"/>
    <w:unhideWhenUsed/>
    <w:rsid w:val="00257D9D"/>
    <w:pPr>
      <w:tabs>
        <w:tab w:val="left" w:pos="4781"/>
        <w:tab w:val="left" w:pos="5328"/>
        <w:tab w:val="right" w:pos="8370"/>
      </w:tabs>
      <w:spacing w:after="0" w:line="360" w:lineRule="auto"/>
      <w:ind w:left="5328" w:hanging="1440"/>
    </w:pPr>
    <w:rPr>
      <w:rFonts w:eastAsiaTheme="minorEastAsia"/>
      <w:sz w:val="26"/>
      <w:szCs w:val="26"/>
      <w:lang w:val="en-US" w:bidi="en-US"/>
    </w:rPr>
  </w:style>
  <w:style w:type="paragraph" w:styleId="TOC9">
    <w:name w:val="toc 9"/>
    <w:basedOn w:val="Normal"/>
    <w:next w:val="Normal"/>
    <w:autoRedefine/>
    <w:uiPriority w:val="39"/>
    <w:unhideWhenUsed/>
    <w:rsid w:val="00257D9D"/>
    <w:pPr>
      <w:tabs>
        <w:tab w:val="right" w:pos="8370"/>
      </w:tabs>
      <w:spacing w:before="120" w:after="0" w:line="360" w:lineRule="auto"/>
      <w:ind w:left="1224"/>
    </w:pPr>
    <w:rPr>
      <w:rFonts w:eastAsiaTheme="minorEastAsia"/>
      <w:b/>
      <w:caps/>
      <w:sz w:val="26"/>
      <w:szCs w:val="26"/>
      <w:lang w:val="en-US" w:bidi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57D9D"/>
    <w:pPr>
      <w:numPr>
        <w:numId w:val="3"/>
      </w:numPr>
      <w:ind w:hanging="1140"/>
      <w:outlineLvl w:val="9"/>
    </w:pPr>
    <w:rPr>
      <w:lang w:bidi="en-US"/>
    </w:rPr>
  </w:style>
  <w:style w:type="character" w:styleId="Hyperlink">
    <w:name w:val="Hyperlink"/>
    <w:basedOn w:val="DefaultParagraphFont"/>
    <w:uiPriority w:val="99"/>
    <w:unhideWhenUsed/>
    <w:rsid w:val="00745726"/>
    <w:rPr>
      <w:color w:val="0563C1" w:themeColor="hyperlink"/>
      <w:u w:val="single"/>
    </w:rPr>
  </w:style>
  <w:style w:type="numbering" w:customStyle="1" w:styleId="TOCChapterNumberings">
    <w:name w:val="TOC Chapter Numberings"/>
    <w:uiPriority w:val="99"/>
    <w:rsid w:val="00BD406B"/>
    <w:pPr>
      <w:numPr>
        <w:numId w:val="4"/>
      </w:numPr>
    </w:pPr>
  </w:style>
  <w:style w:type="paragraph" w:styleId="Caption">
    <w:name w:val="caption"/>
    <w:aliases w:val="KSRCT"/>
    <w:basedOn w:val="Normal"/>
    <w:next w:val="Normal"/>
    <w:uiPriority w:val="35"/>
    <w:unhideWhenUsed/>
    <w:qFormat/>
    <w:rsid w:val="00B41D50"/>
    <w:pPr>
      <w:keepNext/>
      <w:keepLines/>
      <w:spacing w:before="120" w:after="200" w:line="240" w:lineRule="auto"/>
      <w:ind w:left="1152" w:right="288" w:hanging="720"/>
      <w:jc w:val="center"/>
      <w:textboxTightWrap w:val="allLines"/>
      <w:outlineLvl w:val="1"/>
    </w:pPr>
    <w:rPr>
      <w:rFonts w:eastAsiaTheme="minorEastAsia"/>
      <w:b/>
      <w:bCs/>
      <w:szCs w:val="18"/>
      <w:lang w:val="en-US" w:bidi="en-US"/>
    </w:rPr>
  </w:style>
  <w:style w:type="paragraph" w:styleId="Header">
    <w:name w:val="header"/>
    <w:basedOn w:val="Normal"/>
    <w:link w:val="HeaderChar"/>
    <w:uiPriority w:val="99"/>
    <w:unhideWhenUsed/>
    <w:rsid w:val="00785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E2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85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E23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85E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0202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073E88"/>
    <w:rPr>
      <w:color w:val="808080"/>
    </w:rPr>
  </w:style>
  <w:style w:type="paragraph" w:customStyle="1" w:styleId="KSRCTBulletins">
    <w:name w:val="KSRCT_Bulletins"/>
    <w:basedOn w:val="KSRChapterCntnt"/>
    <w:qFormat/>
    <w:rsid w:val="00590247"/>
    <w:pPr>
      <w:numPr>
        <w:numId w:val="5"/>
      </w:numPr>
      <w:spacing w:before="120" w:after="0"/>
      <w:ind w:left="1729" w:hanging="578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162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62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6270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62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6270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62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270"/>
    <w:rPr>
      <w:rFonts w:ascii="Segoe UI" w:hAnsi="Segoe UI" w:cs="Segoe UI"/>
      <w:sz w:val="18"/>
      <w:szCs w:val="18"/>
    </w:rPr>
  </w:style>
  <w:style w:type="character" w:styleId="Strong">
    <w:name w:val="Strong"/>
    <w:uiPriority w:val="22"/>
    <w:qFormat/>
    <w:rsid w:val="00945E37"/>
    <w:rPr>
      <w:b/>
      <w:bCs/>
    </w:rPr>
  </w:style>
  <w:style w:type="paragraph" w:customStyle="1" w:styleId="ListParagraph4702a1f3-6b06-4798-aae1-e1611a4d0319">
    <w:name w:val="List Paragraph_4702a1f3-6b06-4798-aae1-e1611a4d0319"/>
    <w:basedOn w:val="Normal"/>
    <w:rsid w:val="008C4A93"/>
    <w:pPr>
      <w:suppressAutoHyphens/>
      <w:overflowPunct w:val="0"/>
      <w:spacing w:after="200" w:line="276" w:lineRule="auto"/>
      <w:ind w:left="720"/>
      <w:contextualSpacing/>
    </w:pPr>
    <w:rPr>
      <w:rFonts w:ascii="Calibri" w:eastAsia="Calibri" w:hAnsi="Calibri" w:cs="Times New Roman"/>
      <w:color w:val="00000A"/>
      <w:sz w:val="22"/>
    </w:rPr>
  </w:style>
  <w:style w:type="table" w:customStyle="1" w:styleId="TableNormal0">
    <w:name w:val="TableNormal"/>
    <w:rsid w:val="00392AE8"/>
    <w:pPr>
      <w:spacing w:after="0" w:line="276" w:lineRule="auto"/>
    </w:pPr>
    <w:rPr>
      <w:rFonts w:ascii="Arial" w:eastAsia="Arial" w:hAnsi="Arial" w:cs="Arial"/>
      <w:lang w:val="en" w:eastAsia="en-IN" w:bidi="ta-I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92AE8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 w:eastAsia="en-IN" w:bidi="ta-IN"/>
    </w:rPr>
  </w:style>
  <w:style w:type="character" w:customStyle="1" w:styleId="TitleChar">
    <w:name w:val="Title Char"/>
    <w:basedOn w:val="DefaultParagraphFont"/>
    <w:link w:val="Title"/>
    <w:uiPriority w:val="10"/>
    <w:rsid w:val="00392AE8"/>
    <w:rPr>
      <w:rFonts w:ascii="Arial" w:eastAsia="Arial" w:hAnsi="Arial" w:cs="Arial"/>
      <w:sz w:val="52"/>
      <w:szCs w:val="52"/>
      <w:lang w:val="en" w:eastAsia="en-IN"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AE8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 w:eastAsia="en-IN" w:bidi="ta-IN"/>
    </w:rPr>
  </w:style>
  <w:style w:type="character" w:customStyle="1" w:styleId="SubtitleChar">
    <w:name w:val="Subtitle Char"/>
    <w:basedOn w:val="DefaultParagraphFont"/>
    <w:link w:val="Subtitle"/>
    <w:uiPriority w:val="11"/>
    <w:rsid w:val="00392AE8"/>
    <w:rPr>
      <w:rFonts w:ascii="Arial" w:eastAsia="Arial" w:hAnsi="Arial" w:cs="Arial"/>
      <w:color w:val="666666"/>
      <w:sz w:val="30"/>
      <w:szCs w:val="30"/>
      <w:lang w:val="en" w:eastAsia="en-IN" w:bidi="ta-IN"/>
    </w:rPr>
  </w:style>
  <w:style w:type="paragraph" w:styleId="NormalWeb">
    <w:name w:val="Normal (Web)"/>
    <w:basedOn w:val="Normal"/>
    <w:uiPriority w:val="99"/>
    <w:semiHidden/>
    <w:unhideWhenUsed/>
    <w:rsid w:val="00692DC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 w:bidi="ta-IN"/>
    </w:rPr>
  </w:style>
  <w:style w:type="character" w:styleId="HTMLCode">
    <w:name w:val="HTML Code"/>
    <w:basedOn w:val="DefaultParagraphFont"/>
    <w:uiPriority w:val="99"/>
    <w:semiHidden/>
    <w:unhideWhenUsed/>
    <w:rsid w:val="00692D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microsoft.com/office/2020/10/relationships/intelligence" Target="intelligence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SRCT\Desktop\Downloads\KSRCT_UG_PG_Project_Report_Template%20v1.2%20(2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18B4B61E04C479E95A0E7A7347C8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1403D-4045-4DF4-8AAD-BFF8B274216B}"/>
      </w:docPartPr>
      <w:docPartBody>
        <w:p w:rsidR="001D2AA7" w:rsidRDefault="00D724D7">
          <w:pPr>
            <w:pStyle w:val="918B4B61E04C479E95A0E7A7347C853A"/>
          </w:pPr>
          <w:r w:rsidRPr="0032707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4D7"/>
    <w:rsid w:val="00000B34"/>
    <w:rsid w:val="000171C1"/>
    <w:rsid w:val="00042B08"/>
    <w:rsid w:val="00056164"/>
    <w:rsid w:val="00064D03"/>
    <w:rsid w:val="00166D9C"/>
    <w:rsid w:val="00195A8D"/>
    <w:rsid w:val="001D2AA7"/>
    <w:rsid w:val="002B1AA5"/>
    <w:rsid w:val="00446001"/>
    <w:rsid w:val="0049591A"/>
    <w:rsid w:val="006B7D0F"/>
    <w:rsid w:val="006E7668"/>
    <w:rsid w:val="00907728"/>
    <w:rsid w:val="00A3012D"/>
    <w:rsid w:val="00B66325"/>
    <w:rsid w:val="00BC101D"/>
    <w:rsid w:val="00C74C8E"/>
    <w:rsid w:val="00C76A15"/>
    <w:rsid w:val="00CF0A61"/>
    <w:rsid w:val="00D06200"/>
    <w:rsid w:val="00D724D7"/>
    <w:rsid w:val="00E43A66"/>
    <w:rsid w:val="00F43EAF"/>
    <w:rsid w:val="00F5338C"/>
    <w:rsid w:val="00F8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918B4B61E04C479E95A0E7A7347C853A">
    <w:name w:val="918B4B61E04C479E95A0E7A7347C85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150F704-0265-4F86-8DE0-0ED3EF061A36}">
  <we:reference id="wa200007708" version="1.3.1.0" store="en-US" storeType="OMEX"/>
  <we:alternateReferences>
    <we:reference id="wa200007708" version="1.3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03E07-D405-4068-B563-68D1A087D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KSRCT_UG_PG_Project_Report_Template v1.2 (2).dotx</Template>
  <TotalTime>411</TotalTime>
  <Pages>26</Pages>
  <Words>3394</Words>
  <Characters>19348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KSRCT_UG_PG_Project_Report_Template</vt:lpstr>
    </vt:vector>
  </TitlesOfParts>
  <Manager>MKS</Manager>
  <Company>KSRCT</Company>
  <LinksUpToDate>false</LinksUpToDate>
  <CharactersWithSpaces>22697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KSRCT_UG_PG_Project_Report_Template</dc:title>
  <dc:subject>Project format</dc:subject>
  <dc:creator>KSRCT</dc:creator>
  <cp:keywords>KSRCT; Project report; UG; PG</cp:keywords>
  <dc:description>Mechanical Engineering</dc:description>
  <cp:lastModifiedBy>Nithilan Saravanan</cp:lastModifiedBy>
  <cp:revision>325</cp:revision>
  <cp:lastPrinted>2024-05-03T04:37:00Z</cp:lastPrinted>
  <dcterms:created xsi:type="dcterms:W3CDTF">2026-01-20T16:03:00Z</dcterms:created>
  <dcterms:modified xsi:type="dcterms:W3CDTF">2026-01-20T02:34:00Z</dcterms:modified>
  <cp:category>Project report;UG;PG;KSRCT</cp:category>
  <cp:version>1.0</cp:version>
</cp:coreProperties>
</file>